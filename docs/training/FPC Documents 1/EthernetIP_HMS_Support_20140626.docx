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46A" w:rsidRDefault="006E646A" w:rsidP="00B87571">
      <w:pPr>
        <w:pStyle w:val="BodyText"/>
      </w:pPr>
    </w:p>
    <w:p w:rsidR="006E646A" w:rsidRDefault="006E646A" w:rsidP="00B87571">
      <w:pPr>
        <w:pStyle w:val="BodyText"/>
      </w:pPr>
    </w:p>
    <w:p w:rsidR="00AA5F53" w:rsidRDefault="008813C4" w:rsidP="00B87571">
      <w:pPr>
        <w:pStyle w:val="BodyText"/>
      </w:pPr>
      <w:r>
        <w:t xml:space="preserve">       </w:t>
      </w:r>
      <w:r w:rsidR="00C07B0B">
        <w:t xml:space="preserve">  </w:t>
      </w:r>
    </w:p>
    <w:p w:rsidR="00B6757E" w:rsidRPr="00B87571" w:rsidRDefault="00A323B2" w:rsidP="00B87571">
      <w:pPr>
        <w:pStyle w:val="Title"/>
        <w:rPr>
          <w:rFonts w:cs="Tahoma"/>
          <w:sz w:val="72"/>
          <w:szCs w:val="72"/>
        </w:rPr>
      </w:pPr>
      <w:r>
        <w:rPr>
          <w:sz w:val="72"/>
          <w:szCs w:val="72"/>
        </w:rPr>
        <w:t xml:space="preserve"> </w:t>
      </w:r>
      <w:r>
        <w:rPr>
          <w:noProof/>
          <w:sz w:val="72"/>
          <w:szCs w:val="72"/>
        </w:rPr>
        <w:drawing>
          <wp:inline distT="0" distB="0" distL="0" distR="0" wp14:anchorId="5A29530F" wp14:editId="7E645258">
            <wp:extent cx="3009900" cy="1390650"/>
            <wp:effectExtent l="0" t="0" r="0" b="0"/>
            <wp:docPr id="8" name="Picture 8" descr="C:\Users\nmartin\Documents\HR\Fortna Logo in High 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HR\Fortna Logo in High Resolutio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9900" cy="1390650"/>
                    </a:xfrm>
                    <a:prstGeom prst="rect">
                      <a:avLst/>
                    </a:prstGeom>
                    <a:noFill/>
                    <a:ln>
                      <a:noFill/>
                    </a:ln>
                  </pic:spPr>
                </pic:pic>
              </a:graphicData>
            </a:graphic>
          </wp:inline>
        </w:drawing>
      </w:r>
    </w:p>
    <w:p w:rsidR="00AA5F53" w:rsidRDefault="000E18A2" w:rsidP="00AA5F53">
      <w:pPr>
        <w:pStyle w:val="Title"/>
        <w:rPr>
          <w:rFonts w:ascii="Tahoma" w:hAnsi="Tahoma" w:cs="Tahoma"/>
          <w:sz w:val="52"/>
          <w:szCs w:val="52"/>
        </w:rPr>
      </w:pPr>
      <w:r>
        <w:rPr>
          <w:rFonts w:ascii="Tahoma" w:hAnsi="Tahoma" w:cs="Tahoma"/>
          <w:sz w:val="52"/>
          <w:szCs w:val="52"/>
        </w:rPr>
        <w:t xml:space="preserve"> </w:t>
      </w:r>
    </w:p>
    <w:p w:rsidR="008B7D2D" w:rsidRPr="00D50714" w:rsidRDefault="00D14863" w:rsidP="00AA5F53">
      <w:pPr>
        <w:pStyle w:val="Title"/>
        <w:rPr>
          <w:rFonts w:ascii="Tahoma" w:hAnsi="Tahoma" w:cs="Tahoma"/>
          <w:sz w:val="52"/>
          <w:szCs w:val="52"/>
        </w:rPr>
      </w:pPr>
      <w:r>
        <w:rPr>
          <w:rFonts w:ascii="Tahoma" w:hAnsi="Tahoma" w:cs="Tahoma"/>
          <w:sz w:val="52"/>
          <w:szCs w:val="52"/>
        </w:rPr>
        <w:t>Fortna</w:t>
      </w:r>
      <w:r w:rsidR="00A323B2">
        <w:rPr>
          <w:rFonts w:ascii="Tahoma" w:hAnsi="Tahoma" w:cs="Tahoma"/>
          <w:sz w:val="52"/>
          <w:szCs w:val="52"/>
        </w:rPr>
        <w:t xml:space="preserve"> Inc.</w:t>
      </w:r>
    </w:p>
    <w:p w:rsidR="000E18A2" w:rsidRDefault="000E18A2" w:rsidP="00A323B2">
      <w:pPr>
        <w:pStyle w:val="Title"/>
        <w:jc w:val="left"/>
      </w:pPr>
    </w:p>
    <w:p w:rsidR="000E18A2" w:rsidRDefault="00A323B2" w:rsidP="000E18A2">
      <w:pPr>
        <w:pStyle w:val="Title"/>
      </w:pPr>
      <w:r>
        <w:t>West Reading, PA</w:t>
      </w:r>
    </w:p>
    <w:p w:rsidR="008B7D2D" w:rsidRPr="00D50714" w:rsidRDefault="008B7D2D" w:rsidP="00AA5F53">
      <w:pPr>
        <w:pStyle w:val="Title"/>
        <w:rPr>
          <w:rFonts w:ascii="Tahoma" w:hAnsi="Tahoma" w:cs="Tahoma"/>
          <w:sz w:val="52"/>
          <w:szCs w:val="52"/>
        </w:rPr>
      </w:pPr>
    </w:p>
    <w:p w:rsidR="00AA5F53" w:rsidRDefault="00AA5F53" w:rsidP="00B87571">
      <w:pPr>
        <w:pStyle w:val="BodyText"/>
      </w:pPr>
    </w:p>
    <w:p w:rsidR="00225A78" w:rsidRDefault="00225A78" w:rsidP="00B87571">
      <w:pPr>
        <w:pStyle w:val="BodyText"/>
      </w:pPr>
    </w:p>
    <w:p w:rsidR="00B87571" w:rsidRDefault="00B87571" w:rsidP="00B87571">
      <w:pPr>
        <w:pStyle w:val="BodyText"/>
      </w:pPr>
    </w:p>
    <w:p w:rsidR="001E2D69" w:rsidRPr="00D50714" w:rsidRDefault="001E2D69" w:rsidP="00B87571">
      <w:pPr>
        <w:pStyle w:val="BodyText"/>
      </w:pPr>
    </w:p>
    <w:p w:rsidR="00AA5F53" w:rsidRPr="00D50714" w:rsidRDefault="00AA5F53" w:rsidP="00B87571">
      <w:pPr>
        <w:pStyle w:val="BodyText"/>
      </w:pPr>
    </w:p>
    <w:p w:rsidR="00AA5F53" w:rsidRPr="00F54F55" w:rsidRDefault="00611CB1" w:rsidP="00F54F55">
      <w:pPr>
        <w:pStyle w:val="Title"/>
        <w:jc w:val="right"/>
        <w:rPr>
          <w:rFonts w:ascii="Tahoma" w:hAnsi="Tahoma" w:cs="Tahoma"/>
          <w:b w:val="0"/>
        </w:rPr>
      </w:pPr>
      <w:r>
        <w:rPr>
          <w:rFonts w:ascii="Tahoma" w:hAnsi="Tahoma" w:cs="Tahoma"/>
          <w:b w:val="0"/>
          <w:noProof/>
        </w:rPr>
        <mc:AlternateContent>
          <mc:Choice Requires="wps">
            <w:drawing>
              <wp:anchor distT="0" distB="0" distL="114300" distR="114300" simplePos="0" relativeHeight="251655168" behindDoc="0" locked="0" layoutInCell="1" allowOverlap="1">
                <wp:simplePos x="0" y="0"/>
                <wp:positionH relativeFrom="column">
                  <wp:posOffset>-228600</wp:posOffset>
                </wp:positionH>
                <wp:positionV relativeFrom="paragraph">
                  <wp:posOffset>198120</wp:posOffset>
                </wp:positionV>
                <wp:extent cx="657225" cy="0"/>
                <wp:effectExtent l="0" t="19050" r="9525" b="38100"/>
                <wp:wrapNone/>
                <wp:docPr id="7"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CF75E" id="Line 13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5.6pt" to="33.7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pzFAIAACo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" strokeweight="4pt"/>
            </w:pict>
          </mc:Fallback>
        </mc:AlternateContent>
      </w:r>
      <w:r w:rsidR="00A323B2">
        <w:rPr>
          <w:rFonts w:ascii="Tahoma" w:hAnsi="Tahoma" w:cs="Tahoma"/>
          <w:b w:val="0"/>
          <w:noProof/>
        </w:rPr>
        <w:t>Ethernet</w:t>
      </w:r>
      <w:r w:rsidR="00D271B9">
        <w:rPr>
          <w:rFonts w:ascii="Tahoma" w:hAnsi="Tahoma" w:cs="Tahoma"/>
          <w:b w:val="0"/>
          <w:noProof/>
        </w:rPr>
        <w:t>/</w:t>
      </w:r>
      <w:r w:rsidR="00A323B2">
        <w:rPr>
          <w:rFonts w:ascii="Tahoma" w:hAnsi="Tahoma" w:cs="Tahoma"/>
          <w:b w:val="0"/>
          <w:noProof/>
        </w:rPr>
        <w:t xml:space="preserve">IP Card Training - </w:t>
      </w:r>
      <w:r w:rsidR="00C50343">
        <w:rPr>
          <w:rFonts w:ascii="Tahoma" w:hAnsi="Tahoma" w:cs="Tahoma"/>
          <w:b w:val="0"/>
          <w:noProof/>
        </w:rPr>
        <w:t>Internal</w:t>
      </w:r>
      <w:r w:rsidR="009B342C">
        <w:rPr>
          <w:rFonts w:ascii="Tahoma" w:hAnsi="Tahoma" w:cs="Tahoma"/>
          <w:b w:val="0"/>
          <w:noProof/>
        </w:rPr>
        <w:t xml:space="preserve"> Design</w:t>
      </w:r>
      <w:r w:rsidR="005B3A84">
        <w:rPr>
          <w:rFonts w:ascii="Tahoma" w:hAnsi="Tahoma" w:cs="Tahoma"/>
          <w:b w:val="0"/>
          <w:noProof/>
        </w:rPr>
        <w:t xml:space="preserve"> </w:t>
      </w:r>
      <w:r w:rsidR="009B342C">
        <w:rPr>
          <w:rFonts w:ascii="Tahoma" w:hAnsi="Tahoma" w:cs="Tahoma"/>
          <w:b w:val="0"/>
          <w:noProof/>
        </w:rPr>
        <w:t>Document</w:t>
      </w:r>
    </w:p>
    <w:p w:rsidR="00AA5F53" w:rsidRPr="0073190D" w:rsidRDefault="000E18A2" w:rsidP="00B87571">
      <w:pPr>
        <w:pStyle w:val="BodyText"/>
        <w:jc w:val="right"/>
      </w:pPr>
      <w:r>
        <w:t xml:space="preserve">Document Version: </w:t>
      </w:r>
      <w:r w:rsidR="00CB44F6">
        <w:t>0.3</w:t>
      </w:r>
    </w:p>
    <w:p w:rsidR="00AA5F53" w:rsidRDefault="00EF2E29" w:rsidP="00B87571">
      <w:pPr>
        <w:pStyle w:val="BodyText"/>
        <w:jc w:val="right"/>
      </w:pPr>
      <w:r>
        <w:t xml:space="preserve">Date: </w:t>
      </w:r>
      <w:r>
        <w:fldChar w:fldCharType="begin"/>
      </w:r>
      <w:r>
        <w:instrText xml:space="preserve"> SAVEDATE  \@ "M/d/yyyy"  \* MERGEFORMAT </w:instrText>
      </w:r>
      <w:r>
        <w:fldChar w:fldCharType="separate"/>
      </w:r>
      <w:r w:rsidR="003B4883">
        <w:rPr>
          <w:noProof/>
        </w:rPr>
        <w:t>8/24/2015</w:t>
      </w:r>
      <w:r>
        <w:fldChar w:fldCharType="end"/>
      </w:r>
    </w:p>
    <w:p w:rsidR="00CD672E" w:rsidRDefault="00CD672E" w:rsidP="00B87571">
      <w:pPr>
        <w:pStyle w:val="BodyText"/>
      </w:pPr>
    </w:p>
    <w:p w:rsidR="003E2113" w:rsidRDefault="00611CB1" w:rsidP="00B87571">
      <w:pPr>
        <w:pStyle w:val="BodyText"/>
        <w:jc w:val="right"/>
      </w:pPr>
      <w:r>
        <w:rPr>
          <w:noProof/>
        </w:rPr>
        <w:drawing>
          <wp:inline distT="0" distB="0" distL="0" distR="0">
            <wp:extent cx="1143000" cy="600075"/>
            <wp:effectExtent l="0" t="0" r="0" b="9525"/>
            <wp:docPr id="1" name="Picture 1" descr="fortna-only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tna-only logo_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600075"/>
                    </a:xfrm>
                    <a:prstGeom prst="rect">
                      <a:avLst/>
                    </a:prstGeom>
                    <a:noFill/>
                    <a:ln>
                      <a:noFill/>
                    </a:ln>
                  </pic:spPr>
                </pic:pic>
              </a:graphicData>
            </a:graphic>
          </wp:inline>
        </w:drawing>
      </w:r>
    </w:p>
    <w:p w:rsidR="00CD672E" w:rsidRDefault="003E2113" w:rsidP="003A0D43">
      <w:pPr>
        <w:pStyle w:val="BodyText"/>
        <w:jc w:val="center"/>
      </w:pPr>
      <w:r>
        <w:br w:type="page"/>
      </w:r>
      <w:r w:rsidR="002C212C">
        <w:lastRenderedPageBreak/>
        <w:t>This page intentionally left blank.</w:t>
      </w:r>
    </w:p>
    <w:p w:rsidR="00206A28" w:rsidRDefault="00206A28" w:rsidP="00225A78">
      <w:pPr>
        <w:pStyle w:val="TOCTitle"/>
      </w:pPr>
      <w:r>
        <w:lastRenderedPageBreak/>
        <w:t>Table of Contents</w:t>
      </w:r>
    </w:p>
    <w:p w:rsidR="00CB44F6" w:rsidRDefault="0039388C">
      <w:pPr>
        <w:pStyle w:val="TOC1"/>
        <w:tabs>
          <w:tab w:val="left" w:pos="475"/>
          <w:tab w:val="right" w:leader="dot" w:pos="9350"/>
        </w:tabs>
        <w:rPr>
          <w:rFonts w:asciiTheme="minorHAnsi" w:eastAsiaTheme="minorEastAsia" w:hAnsiTheme="minorHAnsi" w:cstheme="minorBidi"/>
          <w:noProof/>
          <w:sz w:val="22"/>
          <w:szCs w:val="22"/>
        </w:rPr>
      </w:pPr>
      <w:r>
        <w:fldChar w:fldCharType="begin"/>
      </w:r>
      <w:r>
        <w:instrText xml:space="preserve"> TOC \o "3-3" \h \z \t "Heading 1,1,Heading 2,2" </w:instrText>
      </w:r>
      <w:r>
        <w:fldChar w:fldCharType="separate"/>
      </w:r>
      <w:hyperlink w:anchor="_Toc381258526" w:history="1">
        <w:r w:rsidR="00CB44F6" w:rsidRPr="008C5BB1">
          <w:rPr>
            <w:rStyle w:val="Hyperlink"/>
            <w:noProof/>
          </w:rPr>
          <w:t>1</w:t>
        </w:r>
        <w:r w:rsidR="00CB44F6">
          <w:rPr>
            <w:rFonts w:asciiTheme="minorHAnsi" w:eastAsiaTheme="minorEastAsia" w:hAnsiTheme="minorHAnsi" w:cstheme="minorBidi"/>
            <w:noProof/>
            <w:sz w:val="22"/>
            <w:szCs w:val="22"/>
          </w:rPr>
          <w:tab/>
        </w:r>
        <w:r w:rsidR="00CB44F6" w:rsidRPr="008C5BB1">
          <w:rPr>
            <w:rStyle w:val="Hyperlink"/>
            <w:noProof/>
          </w:rPr>
          <w:t>Introduction</w:t>
        </w:r>
        <w:r w:rsidR="00CB44F6">
          <w:rPr>
            <w:noProof/>
            <w:webHidden/>
          </w:rPr>
          <w:tab/>
        </w:r>
        <w:r w:rsidR="00CB44F6">
          <w:rPr>
            <w:noProof/>
            <w:webHidden/>
          </w:rPr>
          <w:fldChar w:fldCharType="begin"/>
        </w:r>
        <w:r w:rsidR="00CB44F6">
          <w:rPr>
            <w:noProof/>
            <w:webHidden/>
          </w:rPr>
          <w:instrText xml:space="preserve"> PAGEREF _Toc381258526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27" w:history="1">
        <w:r w:rsidR="00CB44F6" w:rsidRPr="008C5BB1">
          <w:rPr>
            <w:rStyle w:val="Hyperlink"/>
            <w:noProof/>
          </w:rPr>
          <w:t>1.1</w:t>
        </w:r>
        <w:r w:rsidR="00CB44F6">
          <w:rPr>
            <w:rFonts w:asciiTheme="minorHAnsi" w:eastAsiaTheme="minorEastAsia" w:hAnsiTheme="minorHAnsi" w:cstheme="minorBidi"/>
            <w:noProof/>
            <w:sz w:val="22"/>
            <w:szCs w:val="22"/>
          </w:rPr>
          <w:tab/>
        </w:r>
        <w:r w:rsidR="00CB44F6" w:rsidRPr="008C5BB1">
          <w:rPr>
            <w:rStyle w:val="Hyperlink"/>
            <w:noProof/>
          </w:rPr>
          <w:t>Document Objective</w:t>
        </w:r>
        <w:r w:rsidR="00CB44F6">
          <w:rPr>
            <w:noProof/>
            <w:webHidden/>
          </w:rPr>
          <w:tab/>
        </w:r>
        <w:r w:rsidR="00CB44F6">
          <w:rPr>
            <w:noProof/>
            <w:webHidden/>
          </w:rPr>
          <w:fldChar w:fldCharType="begin"/>
        </w:r>
        <w:r w:rsidR="00CB44F6">
          <w:rPr>
            <w:noProof/>
            <w:webHidden/>
          </w:rPr>
          <w:instrText xml:space="preserve"> PAGEREF _Toc381258527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28" w:history="1">
        <w:r w:rsidR="00CB44F6" w:rsidRPr="008C5BB1">
          <w:rPr>
            <w:rStyle w:val="Hyperlink"/>
            <w:noProof/>
          </w:rPr>
          <w:t>1.2</w:t>
        </w:r>
        <w:r w:rsidR="00CB44F6">
          <w:rPr>
            <w:rFonts w:asciiTheme="minorHAnsi" w:eastAsiaTheme="minorEastAsia" w:hAnsiTheme="minorHAnsi" w:cstheme="minorBidi"/>
            <w:noProof/>
            <w:sz w:val="22"/>
            <w:szCs w:val="22"/>
          </w:rPr>
          <w:tab/>
        </w:r>
        <w:r w:rsidR="00CB44F6" w:rsidRPr="008C5BB1">
          <w:rPr>
            <w:rStyle w:val="Hyperlink"/>
            <w:noProof/>
          </w:rPr>
          <w:t>References</w:t>
        </w:r>
        <w:r w:rsidR="00CB44F6">
          <w:rPr>
            <w:noProof/>
            <w:webHidden/>
          </w:rPr>
          <w:tab/>
        </w:r>
        <w:r w:rsidR="00CB44F6">
          <w:rPr>
            <w:noProof/>
            <w:webHidden/>
          </w:rPr>
          <w:fldChar w:fldCharType="begin"/>
        </w:r>
        <w:r w:rsidR="00CB44F6">
          <w:rPr>
            <w:noProof/>
            <w:webHidden/>
          </w:rPr>
          <w:instrText xml:space="preserve"> PAGEREF _Toc381258528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29" w:history="1">
        <w:r w:rsidR="00CB44F6" w:rsidRPr="008C5BB1">
          <w:rPr>
            <w:rStyle w:val="Hyperlink"/>
            <w:noProof/>
          </w:rPr>
          <w:t>1.3</w:t>
        </w:r>
        <w:r w:rsidR="00CB44F6">
          <w:rPr>
            <w:rFonts w:asciiTheme="minorHAnsi" w:eastAsiaTheme="minorEastAsia" w:hAnsiTheme="minorHAnsi" w:cstheme="minorBidi"/>
            <w:noProof/>
            <w:sz w:val="22"/>
            <w:szCs w:val="22"/>
          </w:rPr>
          <w:tab/>
        </w:r>
        <w:r w:rsidR="00CB44F6" w:rsidRPr="008C5BB1">
          <w:rPr>
            <w:rStyle w:val="Hyperlink"/>
            <w:noProof/>
          </w:rPr>
          <w:t>Document Conventions</w:t>
        </w:r>
        <w:r w:rsidR="00CB44F6">
          <w:rPr>
            <w:noProof/>
            <w:webHidden/>
          </w:rPr>
          <w:tab/>
        </w:r>
        <w:r w:rsidR="00CB44F6">
          <w:rPr>
            <w:noProof/>
            <w:webHidden/>
          </w:rPr>
          <w:fldChar w:fldCharType="begin"/>
        </w:r>
        <w:r w:rsidR="00CB44F6">
          <w:rPr>
            <w:noProof/>
            <w:webHidden/>
          </w:rPr>
          <w:instrText xml:space="preserve"> PAGEREF _Toc381258529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30" w:history="1">
        <w:r w:rsidR="00CB44F6" w:rsidRPr="008C5BB1">
          <w:rPr>
            <w:rStyle w:val="Hyperlink"/>
            <w:noProof/>
          </w:rPr>
          <w:t>1.3.1</w:t>
        </w:r>
        <w:r w:rsidR="00CB44F6">
          <w:rPr>
            <w:rFonts w:asciiTheme="minorHAnsi" w:eastAsiaTheme="minorEastAsia" w:hAnsiTheme="minorHAnsi" w:cstheme="minorBidi"/>
            <w:noProof/>
            <w:sz w:val="22"/>
            <w:szCs w:val="22"/>
          </w:rPr>
          <w:tab/>
        </w:r>
        <w:r w:rsidR="00CB44F6" w:rsidRPr="008C5BB1">
          <w:rPr>
            <w:rStyle w:val="Hyperlink"/>
            <w:noProof/>
          </w:rPr>
          <w:t>Standard Definitions</w:t>
        </w:r>
        <w:r w:rsidR="00CB44F6">
          <w:rPr>
            <w:noProof/>
            <w:webHidden/>
          </w:rPr>
          <w:tab/>
        </w:r>
        <w:r w:rsidR="00CB44F6">
          <w:rPr>
            <w:noProof/>
            <w:webHidden/>
          </w:rPr>
          <w:fldChar w:fldCharType="begin"/>
        </w:r>
        <w:r w:rsidR="00CB44F6">
          <w:rPr>
            <w:noProof/>
            <w:webHidden/>
          </w:rPr>
          <w:instrText xml:space="preserve"> PAGEREF _Toc381258530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31" w:history="1">
        <w:r w:rsidR="00CB44F6" w:rsidRPr="008C5BB1">
          <w:rPr>
            <w:rStyle w:val="Hyperlink"/>
            <w:noProof/>
          </w:rPr>
          <w:t>1.3.2</w:t>
        </w:r>
        <w:r w:rsidR="00CB44F6">
          <w:rPr>
            <w:rFonts w:asciiTheme="minorHAnsi" w:eastAsiaTheme="minorEastAsia" w:hAnsiTheme="minorHAnsi" w:cstheme="minorBidi"/>
            <w:noProof/>
            <w:sz w:val="22"/>
            <w:szCs w:val="22"/>
          </w:rPr>
          <w:tab/>
        </w:r>
        <w:r w:rsidR="00CB44F6" w:rsidRPr="008C5BB1">
          <w:rPr>
            <w:rStyle w:val="Hyperlink"/>
            <w:noProof/>
          </w:rPr>
          <w:t>Acronyms and Abbreviations</w:t>
        </w:r>
        <w:r w:rsidR="00CB44F6">
          <w:rPr>
            <w:noProof/>
            <w:webHidden/>
          </w:rPr>
          <w:tab/>
        </w:r>
        <w:r w:rsidR="00CB44F6">
          <w:rPr>
            <w:noProof/>
            <w:webHidden/>
          </w:rPr>
          <w:fldChar w:fldCharType="begin"/>
        </w:r>
        <w:r w:rsidR="00CB44F6">
          <w:rPr>
            <w:noProof/>
            <w:webHidden/>
          </w:rPr>
          <w:instrText xml:space="preserve"> PAGEREF _Toc381258531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32" w:history="1">
        <w:r w:rsidR="00CB44F6" w:rsidRPr="008C5BB1">
          <w:rPr>
            <w:rStyle w:val="Hyperlink"/>
            <w:noProof/>
          </w:rPr>
          <w:t>1.3.3</w:t>
        </w:r>
        <w:r w:rsidR="00CB44F6">
          <w:rPr>
            <w:rFonts w:asciiTheme="minorHAnsi" w:eastAsiaTheme="minorEastAsia" w:hAnsiTheme="minorHAnsi" w:cstheme="minorBidi"/>
            <w:noProof/>
            <w:sz w:val="22"/>
            <w:szCs w:val="22"/>
          </w:rPr>
          <w:tab/>
        </w:r>
        <w:r w:rsidR="00CB44F6" w:rsidRPr="008C5BB1">
          <w:rPr>
            <w:rStyle w:val="Hyperlink"/>
            <w:noProof/>
          </w:rPr>
          <w:t>Requirements Numbering</w:t>
        </w:r>
        <w:r w:rsidR="00CB44F6">
          <w:rPr>
            <w:noProof/>
            <w:webHidden/>
          </w:rPr>
          <w:tab/>
        </w:r>
        <w:r w:rsidR="00CB44F6">
          <w:rPr>
            <w:noProof/>
            <w:webHidden/>
          </w:rPr>
          <w:fldChar w:fldCharType="begin"/>
        </w:r>
        <w:r w:rsidR="00CB44F6">
          <w:rPr>
            <w:noProof/>
            <w:webHidden/>
          </w:rPr>
          <w:instrText xml:space="preserve"> PAGEREF _Toc381258532 \h </w:instrText>
        </w:r>
        <w:r w:rsidR="00CB44F6">
          <w:rPr>
            <w:noProof/>
            <w:webHidden/>
          </w:rPr>
        </w:r>
        <w:r w:rsidR="00CB44F6">
          <w:rPr>
            <w:noProof/>
            <w:webHidden/>
          </w:rPr>
          <w:fldChar w:fldCharType="separate"/>
        </w:r>
        <w:r w:rsidR="00CB44F6">
          <w:rPr>
            <w:noProof/>
            <w:webHidden/>
          </w:rPr>
          <w:t>1</w:t>
        </w:r>
        <w:r w:rsidR="00CB44F6">
          <w:rPr>
            <w:noProof/>
            <w:webHidden/>
          </w:rPr>
          <w:fldChar w:fldCharType="end"/>
        </w:r>
      </w:hyperlink>
    </w:p>
    <w:p w:rsidR="00CB44F6" w:rsidRDefault="00975C8B">
      <w:pPr>
        <w:pStyle w:val="TOC1"/>
        <w:tabs>
          <w:tab w:val="left" w:pos="475"/>
          <w:tab w:val="right" w:leader="dot" w:pos="9350"/>
        </w:tabs>
        <w:rPr>
          <w:rFonts w:asciiTheme="minorHAnsi" w:eastAsiaTheme="minorEastAsia" w:hAnsiTheme="minorHAnsi" w:cstheme="minorBidi"/>
          <w:noProof/>
          <w:sz w:val="22"/>
          <w:szCs w:val="22"/>
        </w:rPr>
      </w:pPr>
      <w:hyperlink w:anchor="_Toc381258533" w:history="1">
        <w:r w:rsidR="00CB44F6" w:rsidRPr="008C5BB1">
          <w:rPr>
            <w:rStyle w:val="Hyperlink"/>
            <w:noProof/>
          </w:rPr>
          <w:t>2</w:t>
        </w:r>
        <w:r w:rsidR="00CB44F6">
          <w:rPr>
            <w:rFonts w:asciiTheme="minorHAnsi" w:eastAsiaTheme="minorEastAsia" w:hAnsiTheme="minorHAnsi" w:cstheme="minorBidi"/>
            <w:noProof/>
            <w:sz w:val="22"/>
            <w:szCs w:val="22"/>
          </w:rPr>
          <w:tab/>
        </w:r>
        <w:r w:rsidR="00CB44F6" w:rsidRPr="008C5BB1">
          <w:rPr>
            <w:rStyle w:val="Hyperlink"/>
            <w:noProof/>
          </w:rPr>
          <w:t>Project Overview</w:t>
        </w:r>
        <w:r w:rsidR="00CB44F6">
          <w:rPr>
            <w:noProof/>
            <w:webHidden/>
          </w:rPr>
          <w:tab/>
        </w:r>
        <w:r w:rsidR="00CB44F6">
          <w:rPr>
            <w:noProof/>
            <w:webHidden/>
          </w:rPr>
          <w:fldChar w:fldCharType="begin"/>
        </w:r>
        <w:r w:rsidR="00CB44F6">
          <w:rPr>
            <w:noProof/>
            <w:webHidden/>
          </w:rPr>
          <w:instrText xml:space="preserve"> PAGEREF _Toc381258533 \h </w:instrText>
        </w:r>
        <w:r w:rsidR="00CB44F6">
          <w:rPr>
            <w:noProof/>
            <w:webHidden/>
          </w:rPr>
        </w:r>
        <w:r w:rsidR="00CB44F6">
          <w:rPr>
            <w:noProof/>
            <w:webHidden/>
          </w:rPr>
          <w:fldChar w:fldCharType="separate"/>
        </w:r>
        <w:r w:rsidR="00CB44F6">
          <w:rPr>
            <w:noProof/>
            <w:webHidden/>
          </w:rPr>
          <w:t>2</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34" w:history="1">
        <w:r w:rsidR="00CB44F6" w:rsidRPr="008C5BB1">
          <w:rPr>
            <w:rStyle w:val="Hyperlink"/>
            <w:noProof/>
          </w:rPr>
          <w:t>2.1</w:t>
        </w:r>
        <w:r w:rsidR="00CB44F6">
          <w:rPr>
            <w:rFonts w:asciiTheme="minorHAnsi" w:eastAsiaTheme="minorEastAsia" w:hAnsiTheme="minorHAnsi" w:cstheme="minorBidi"/>
            <w:noProof/>
            <w:sz w:val="22"/>
            <w:szCs w:val="22"/>
          </w:rPr>
          <w:tab/>
        </w:r>
        <w:r w:rsidR="00CB44F6" w:rsidRPr="008C5BB1">
          <w:rPr>
            <w:rStyle w:val="Hyperlink"/>
            <w:noProof/>
          </w:rPr>
          <w:t>System Layout</w:t>
        </w:r>
        <w:r w:rsidR="00CB44F6">
          <w:rPr>
            <w:noProof/>
            <w:webHidden/>
          </w:rPr>
          <w:tab/>
        </w:r>
        <w:r w:rsidR="00CB44F6">
          <w:rPr>
            <w:noProof/>
            <w:webHidden/>
          </w:rPr>
          <w:fldChar w:fldCharType="begin"/>
        </w:r>
        <w:r w:rsidR="00CB44F6">
          <w:rPr>
            <w:noProof/>
            <w:webHidden/>
          </w:rPr>
          <w:instrText xml:space="preserve"> PAGEREF _Toc381258534 \h </w:instrText>
        </w:r>
        <w:r w:rsidR="00CB44F6">
          <w:rPr>
            <w:noProof/>
            <w:webHidden/>
          </w:rPr>
        </w:r>
        <w:r w:rsidR="00CB44F6">
          <w:rPr>
            <w:noProof/>
            <w:webHidden/>
          </w:rPr>
          <w:fldChar w:fldCharType="separate"/>
        </w:r>
        <w:r w:rsidR="00CB44F6">
          <w:rPr>
            <w:noProof/>
            <w:webHidden/>
          </w:rPr>
          <w:t>2</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35" w:history="1">
        <w:r w:rsidR="00CB44F6" w:rsidRPr="008C5BB1">
          <w:rPr>
            <w:rStyle w:val="Hyperlink"/>
            <w:noProof/>
          </w:rPr>
          <w:t>2.2</w:t>
        </w:r>
        <w:r w:rsidR="00CB44F6">
          <w:rPr>
            <w:rFonts w:asciiTheme="minorHAnsi" w:eastAsiaTheme="minorEastAsia" w:hAnsiTheme="minorHAnsi" w:cstheme="minorBidi"/>
            <w:noProof/>
            <w:sz w:val="22"/>
            <w:szCs w:val="22"/>
          </w:rPr>
          <w:tab/>
        </w:r>
        <w:r w:rsidR="00CB44F6" w:rsidRPr="008C5BB1">
          <w:rPr>
            <w:rStyle w:val="Hyperlink"/>
            <w:noProof/>
          </w:rPr>
          <w:t>High Level Summary</w:t>
        </w:r>
        <w:r w:rsidR="00CB44F6">
          <w:rPr>
            <w:noProof/>
            <w:webHidden/>
          </w:rPr>
          <w:tab/>
        </w:r>
        <w:r w:rsidR="00CB44F6">
          <w:rPr>
            <w:noProof/>
            <w:webHidden/>
          </w:rPr>
          <w:fldChar w:fldCharType="begin"/>
        </w:r>
        <w:r w:rsidR="00CB44F6">
          <w:rPr>
            <w:noProof/>
            <w:webHidden/>
          </w:rPr>
          <w:instrText xml:space="preserve"> PAGEREF _Toc381258535 \h </w:instrText>
        </w:r>
        <w:r w:rsidR="00CB44F6">
          <w:rPr>
            <w:noProof/>
            <w:webHidden/>
          </w:rPr>
        </w:r>
        <w:r w:rsidR="00CB44F6">
          <w:rPr>
            <w:noProof/>
            <w:webHidden/>
          </w:rPr>
          <w:fldChar w:fldCharType="separate"/>
        </w:r>
        <w:r w:rsidR="00CB44F6">
          <w:rPr>
            <w:noProof/>
            <w:webHidden/>
          </w:rPr>
          <w:t>2</w:t>
        </w:r>
        <w:r w:rsidR="00CB44F6">
          <w:rPr>
            <w:noProof/>
            <w:webHidden/>
          </w:rPr>
          <w:fldChar w:fldCharType="end"/>
        </w:r>
      </w:hyperlink>
    </w:p>
    <w:p w:rsidR="00CB44F6" w:rsidRDefault="00975C8B">
      <w:pPr>
        <w:pStyle w:val="TOC1"/>
        <w:tabs>
          <w:tab w:val="left" w:pos="475"/>
          <w:tab w:val="right" w:leader="dot" w:pos="9350"/>
        </w:tabs>
        <w:rPr>
          <w:rFonts w:asciiTheme="minorHAnsi" w:eastAsiaTheme="minorEastAsia" w:hAnsiTheme="minorHAnsi" w:cstheme="minorBidi"/>
          <w:noProof/>
          <w:sz w:val="22"/>
          <w:szCs w:val="22"/>
        </w:rPr>
      </w:pPr>
      <w:hyperlink w:anchor="_Toc381258536" w:history="1">
        <w:r w:rsidR="00CB44F6" w:rsidRPr="008C5BB1">
          <w:rPr>
            <w:rStyle w:val="Hyperlink"/>
            <w:noProof/>
          </w:rPr>
          <w:t>3</w:t>
        </w:r>
        <w:r w:rsidR="00CB44F6">
          <w:rPr>
            <w:rFonts w:asciiTheme="minorHAnsi" w:eastAsiaTheme="minorEastAsia" w:hAnsiTheme="minorHAnsi" w:cstheme="minorBidi"/>
            <w:noProof/>
            <w:sz w:val="22"/>
            <w:szCs w:val="22"/>
          </w:rPr>
          <w:tab/>
        </w:r>
        <w:r w:rsidR="00CB44F6" w:rsidRPr="008C5BB1">
          <w:rPr>
            <w:rStyle w:val="Hyperlink"/>
            <w:noProof/>
          </w:rPr>
          <w:t>User Interface</w:t>
        </w:r>
        <w:r w:rsidR="00CB44F6">
          <w:rPr>
            <w:noProof/>
            <w:webHidden/>
          </w:rPr>
          <w:tab/>
        </w:r>
        <w:r w:rsidR="00CB44F6">
          <w:rPr>
            <w:noProof/>
            <w:webHidden/>
          </w:rPr>
          <w:fldChar w:fldCharType="begin"/>
        </w:r>
        <w:r w:rsidR="00CB44F6">
          <w:rPr>
            <w:noProof/>
            <w:webHidden/>
          </w:rPr>
          <w:instrText xml:space="preserve"> PAGEREF _Toc381258536 \h </w:instrText>
        </w:r>
        <w:r w:rsidR="00CB44F6">
          <w:rPr>
            <w:noProof/>
            <w:webHidden/>
          </w:rPr>
        </w:r>
        <w:r w:rsidR="00CB44F6">
          <w:rPr>
            <w:noProof/>
            <w:webHidden/>
          </w:rPr>
          <w:fldChar w:fldCharType="separate"/>
        </w:r>
        <w:r w:rsidR="00CB44F6">
          <w:rPr>
            <w:noProof/>
            <w:webHidden/>
          </w:rPr>
          <w:t>3</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37" w:history="1">
        <w:r w:rsidR="00CB44F6" w:rsidRPr="008C5BB1">
          <w:rPr>
            <w:rStyle w:val="Hyperlink"/>
            <w:noProof/>
          </w:rPr>
          <w:t>3.1</w:t>
        </w:r>
        <w:r w:rsidR="00CB44F6">
          <w:rPr>
            <w:rFonts w:asciiTheme="minorHAnsi" w:eastAsiaTheme="minorEastAsia" w:hAnsiTheme="minorHAnsi" w:cstheme="minorBidi"/>
            <w:noProof/>
            <w:sz w:val="22"/>
            <w:szCs w:val="22"/>
          </w:rPr>
          <w:tab/>
        </w:r>
        <w:r w:rsidR="00CB44F6" w:rsidRPr="008C5BB1">
          <w:rPr>
            <w:rStyle w:val="Hyperlink"/>
            <w:noProof/>
          </w:rPr>
          <w:t>IOCard Menu</w:t>
        </w:r>
        <w:r w:rsidR="00CB44F6">
          <w:rPr>
            <w:noProof/>
            <w:webHidden/>
          </w:rPr>
          <w:tab/>
        </w:r>
        <w:r w:rsidR="00CB44F6">
          <w:rPr>
            <w:noProof/>
            <w:webHidden/>
          </w:rPr>
          <w:fldChar w:fldCharType="begin"/>
        </w:r>
        <w:r w:rsidR="00CB44F6">
          <w:rPr>
            <w:noProof/>
            <w:webHidden/>
          </w:rPr>
          <w:instrText xml:space="preserve"> PAGEREF _Toc381258537 \h </w:instrText>
        </w:r>
        <w:r w:rsidR="00CB44F6">
          <w:rPr>
            <w:noProof/>
            <w:webHidden/>
          </w:rPr>
        </w:r>
        <w:r w:rsidR="00CB44F6">
          <w:rPr>
            <w:noProof/>
            <w:webHidden/>
          </w:rPr>
          <w:fldChar w:fldCharType="separate"/>
        </w:r>
        <w:r w:rsidR="00CB44F6">
          <w:rPr>
            <w:noProof/>
            <w:webHidden/>
          </w:rPr>
          <w:t>3</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38" w:history="1">
        <w:r w:rsidR="00CB44F6" w:rsidRPr="008C5BB1">
          <w:rPr>
            <w:rStyle w:val="Hyperlink"/>
            <w:noProof/>
          </w:rPr>
          <w:t>3.1.1</w:t>
        </w:r>
        <w:r w:rsidR="00CB44F6">
          <w:rPr>
            <w:rFonts w:asciiTheme="minorHAnsi" w:eastAsiaTheme="minorEastAsia" w:hAnsiTheme="minorHAnsi" w:cstheme="minorBidi"/>
            <w:noProof/>
            <w:sz w:val="22"/>
            <w:szCs w:val="22"/>
          </w:rPr>
          <w:tab/>
        </w:r>
        <w:r w:rsidR="00CB44F6" w:rsidRPr="008C5BB1">
          <w:rPr>
            <w:rStyle w:val="Hyperlink"/>
            <w:noProof/>
          </w:rPr>
          <w:t>BasePort</w:t>
        </w:r>
        <w:r w:rsidR="00CB44F6">
          <w:rPr>
            <w:noProof/>
            <w:webHidden/>
          </w:rPr>
          <w:tab/>
        </w:r>
        <w:r w:rsidR="00CB44F6">
          <w:rPr>
            <w:noProof/>
            <w:webHidden/>
          </w:rPr>
          <w:fldChar w:fldCharType="begin"/>
        </w:r>
        <w:r w:rsidR="00CB44F6">
          <w:rPr>
            <w:noProof/>
            <w:webHidden/>
          </w:rPr>
          <w:instrText xml:space="preserve"> PAGEREF _Toc381258538 \h </w:instrText>
        </w:r>
        <w:r w:rsidR="00CB44F6">
          <w:rPr>
            <w:noProof/>
            <w:webHidden/>
          </w:rPr>
        </w:r>
        <w:r w:rsidR="00CB44F6">
          <w:rPr>
            <w:noProof/>
            <w:webHidden/>
          </w:rPr>
          <w:fldChar w:fldCharType="separate"/>
        </w:r>
        <w:r w:rsidR="00CB44F6">
          <w:rPr>
            <w:noProof/>
            <w:webHidden/>
          </w:rPr>
          <w:t>4</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39" w:history="1">
        <w:r w:rsidR="00CB44F6" w:rsidRPr="008C5BB1">
          <w:rPr>
            <w:rStyle w:val="Hyperlink"/>
            <w:noProof/>
          </w:rPr>
          <w:t>3.2</w:t>
        </w:r>
        <w:r w:rsidR="00CB44F6">
          <w:rPr>
            <w:rFonts w:asciiTheme="minorHAnsi" w:eastAsiaTheme="minorEastAsia" w:hAnsiTheme="minorHAnsi" w:cstheme="minorBidi"/>
            <w:noProof/>
            <w:sz w:val="22"/>
            <w:szCs w:val="22"/>
          </w:rPr>
          <w:tab/>
        </w:r>
        <w:r w:rsidR="00CB44F6" w:rsidRPr="008C5BB1">
          <w:rPr>
            <w:rStyle w:val="Hyperlink"/>
            <w:noProof/>
          </w:rPr>
          <w:t>IO Card Init</w:t>
        </w:r>
        <w:r w:rsidR="00CB44F6">
          <w:rPr>
            <w:noProof/>
            <w:webHidden/>
          </w:rPr>
          <w:tab/>
        </w:r>
        <w:r w:rsidR="00CB44F6">
          <w:rPr>
            <w:noProof/>
            <w:webHidden/>
          </w:rPr>
          <w:fldChar w:fldCharType="begin"/>
        </w:r>
        <w:r w:rsidR="00CB44F6">
          <w:rPr>
            <w:noProof/>
            <w:webHidden/>
          </w:rPr>
          <w:instrText xml:space="preserve"> PAGEREF _Toc381258539 \h </w:instrText>
        </w:r>
        <w:r w:rsidR="00CB44F6">
          <w:rPr>
            <w:noProof/>
            <w:webHidden/>
          </w:rPr>
        </w:r>
        <w:r w:rsidR="00CB44F6">
          <w:rPr>
            <w:noProof/>
            <w:webHidden/>
          </w:rPr>
          <w:fldChar w:fldCharType="separate"/>
        </w:r>
        <w:r w:rsidR="00CB44F6">
          <w:rPr>
            <w:noProof/>
            <w:webHidden/>
          </w:rPr>
          <w:t>4</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40" w:history="1">
        <w:r w:rsidR="00CB44F6" w:rsidRPr="008C5BB1">
          <w:rPr>
            <w:rStyle w:val="Hyperlink"/>
            <w:noProof/>
          </w:rPr>
          <w:t>3.3</w:t>
        </w:r>
        <w:r w:rsidR="00CB44F6">
          <w:rPr>
            <w:rFonts w:asciiTheme="minorHAnsi" w:eastAsiaTheme="minorEastAsia" w:hAnsiTheme="minorHAnsi" w:cstheme="minorBidi"/>
            <w:noProof/>
            <w:sz w:val="22"/>
            <w:szCs w:val="22"/>
          </w:rPr>
          <w:tab/>
        </w:r>
        <w:r w:rsidR="00CB44F6" w:rsidRPr="008C5BB1">
          <w:rPr>
            <w:rStyle w:val="Hyperlink"/>
            <w:noProof/>
          </w:rPr>
          <w:t>HMS Card web interface</w:t>
        </w:r>
        <w:r w:rsidR="00CB44F6">
          <w:rPr>
            <w:noProof/>
            <w:webHidden/>
          </w:rPr>
          <w:tab/>
        </w:r>
        <w:r w:rsidR="00CB44F6">
          <w:rPr>
            <w:noProof/>
            <w:webHidden/>
          </w:rPr>
          <w:fldChar w:fldCharType="begin"/>
        </w:r>
        <w:r w:rsidR="00CB44F6">
          <w:rPr>
            <w:noProof/>
            <w:webHidden/>
          </w:rPr>
          <w:instrText xml:space="preserve"> PAGEREF _Toc381258540 \h </w:instrText>
        </w:r>
        <w:r w:rsidR="00CB44F6">
          <w:rPr>
            <w:noProof/>
            <w:webHidden/>
          </w:rPr>
        </w:r>
        <w:r w:rsidR="00CB44F6">
          <w:rPr>
            <w:noProof/>
            <w:webHidden/>
          </w:rPr>
          <w:fldChar w:fldCharType="separate"/>
        </w:r>
        <w:r w:rsidR="00CB44F6">
          <w:rPr>
            <w:noProof/>
            <w:webHidden/>
          </w:rPr>
          <w:t>4</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1" w:history="1">
        <w:r w:rsidR="00CB44F6" w:rsidRPr="008C5BB1">
          <w:rPr>
            <w:rStyle w:val="Hyperlink"/>
            <w:noProof/>
          </w:rPr>
          <w:t>3.3.1</w:t>
        </w:r>
        <w:r w:rsidR="00CB44F6">
          <w:rPr>
            <w:rFonts w:asciiTheme="minorHAnsi" w:eastAsiaTheme="minorEastAsia" w:hAnsiTheme="minorHAnsi" w:cstheme="minorBidi"/>
            <w:noProof/>
            <w:sz w:val="22"/>
            <w:szCs w:val="22"/>
          </w:rPr>
          <w:tab/>
        </w:r>
        <w:r w:rsidR="00CB44F6" w:rsidRPr="008C5BB1">
          <w:rPr>
            <w:rStyle w:val="Hyperlink"/>
            <w:noProof/>
          </w:rPr>
          <w:t>Main</w:t>
        </w:r>
        <w:r w:rsidR="00CB44F6">
          <w:rPr>
            <w:noProof/>
            <w:webHidden/>
          </w:rPr>
          <w:tab/>
        </w:r>
        <w:r w:rsidR="00CB44F6">
          <w:rPr>
            <w:noProof/>
            <w:webHidden/>
          </w:rPr>
          <w:fldChar w:fldCharType="begin"/>
        </w:r>
        <w:r w:rsidR="00CB44F6">
          <w:rPr>
            <w:noProof/>
            <w:webHidden/>
          </w:rPr>
          <w:instrText xml:space="preserve"> PAGEREF _Toc381258541 \h </w:instrText>
        </w:r>
        <w:r w:rsidR="00CB44F6">
          <w:rPr>
            <w:noProof/>
            <w:webHidden/>
          </w:rPr>
        </w:r>
        <w:r w:rsidR="00CB44F6">
          <w:rPr>
            <w:noProof/>
            <w:webHidden/>
          </w:rPr>
          <w:fldChar w:fldCharType="separate"/>
        </w:r>
        <w:r w:rsidR="00CB44F6">
          <w:rPr>
            <w:noProof/>
            <w:webHidden/>
          </w:rPr>
          <w:t>4</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2" w:history="1">
        <w:r w:rsidR="00CB44F6" w:rsidRPr="008C5BB1">
          <w:rPr>
            <w:rStyle w:val="Hyperlink"/>
            <w:noProof/>
          </w:rPr>
          <w:t>3.3.2</w:t>
        </w:r>
        <w:r w:rsidR="00CB44F6">
          <w:rPr>
            <w:rFonts w:asciiTheme="minorHAnsi" w:eastAsiaTheme="minorEastAsia" w:hAnsiTheme="minorHAnsi" w:cstheme="minorBidi"/>
            <w:noProof/>
            <w:sz w:val="22"/>
            <w:szCs w:val="22"/>
          </w:rPr>
          <w:tab/>
        </w:r>
        <w:r w:rsidR="00CB44F6" w:rsidRPr="008C5BB1">
          <w:rPr>
            <w:rStyle w:val="Hyperlink"/>
            <w:noProof/>
          </w:rPr>
          <w:t>Scanlist Config</w:t>
        </w:r>
        <w:r w:rsidR="00CB44F6">
          <w:rPr>
            <w:noProof/>
            <w:webHidden/>
          </w:rPr>
          <w:tab/>
        </w:r>
        <w:r w:rsidR="00CB44F6">
          <w:rPr>
            <w:noProof/>
            <w:webHidden/>
          </w:rPr>
          <w:fldChar w:fldCharType="begin"/>
        </w:r>
        <w:r w:rsidR="00CB44F6">
          <w:rPr>
            <w:noProof/>
            <w:webHidden/>
          </w:rPr>
          <w:instrText xml:space="preserve"> PAGEREF _Toc381258542 \h </w:instrText>
        </w:r>
        <w:r w:rsidR="00CB44F6">
          <w:rPr>
            <w:noProof/>
            <w:webHidden/>
          </w:rPr>
        </w:r>
        <w:r w:rsidR="00CB44F6">
          <w:rPr>
            <w:noProof/>
            <w:webHidden/>
          </w:rPr>
          <w:fldChar w:fldCharType="separate"/>
        </w:r>
        <w:r w:rsidR="00CB44F6">
          <w:rPr>
            <w:noProof/>
            <w:webHidden/>
          </w:rPr>
          <w:t>5</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3" w:history="1">
        <w:r w:rsidR="00CB44F6" w:rsidRPr="008C5BB1">
          <w:rPr>
            <w:rStyle w:val="Hyperlink"/>
            <w:noProof/>
          </w:rPr>
          <w:t>3.3.3</w:t>
        </w:r>
        <w:r w:rsidR="00CB44F6">
          <w:rPr>
            <w:rFonts w:asciiTheme="minorHAnsi" w:eastAsiaTheme="minorEastAsia" w:hAnsiTheme="minorHAnsi" w:cstheme="minorBidi"/>
            <w:noProof/>
            <w:sz w:val="22"/>
            <w:szCs w:val="22"/>
          </w:rPr>
          <w:tab/>
        </w:r>
        <w:r w:rsidR="00CB44F6" w:rsidRPr="008C5BB1">
          <w:rPr>
            <w:rStyle w:val="Hyperlink"/>
            <w:noProof/>
          </w:rPr>
          <w:t>Ethernet statistics</w:t>
        </w:r>
        <w:r w:rsidR="00CB44F6">
          <w:rPr>
            <w:noProof/>
            <w:webHidden/>
          </w:rPr>
          <w:tab/>
        </w:r>
        <w:r w:rsidR="00CB44F6">
          <w:rPr>
            <w:noProof/>
            <w:webHidden/>
          </w:rPr>
          <w:fldChar w:fldCharType="begin"/>
        </w:r>
        <w:r w:rsidR="00CB44F6">
          <w:rPr>
            <w:noProof/>
            <w:webHidden/>
          </w:rPr>
          <w:instrText xml:space="preserve"> PAGEREF _Toc381258543 \h </w:instrText>
        </w:r>
        <w:r w:rsidR="00CB44F6">
          <w:rPr>
            <w:noProof/>
            <w:webHidden/>
          </w:rPr>
        </w:r>
        <w:r w:rsidR="00CB44F6">
          <w:rPr>
            <w:noProof/>
            <w:webHidden/>
          </w:rPr>
          <w:fldChar w:fldCharType="separate"/>
        </w:r>
        <w:r w:rsidR="00CB44F6">
          <w:rPr>
            <w:noProof/>
            <w:webHidden/>
          </w:rPr>
          <w:t>5</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4" w:history="1">
        <w:r w:rsidR="00CB44F6" w:rsidRPr="008C5BB1">
          <w:rPr>
            <w:rStyle w:val="Hyperlink"/>
            <w:noProof/>
          </w:rPr>
          <w:t>3.3.4</w:t>
        </w:r>
        <w:r w:rsidR="00CB44F6">
          <w:rPr>
            <w:rFonts w:asciiTheme="minorHAnsi" w:eastAsiaTheme="minorEastAsia" w:hAnsiTheme="minorHAnsi" w:cstheme="minorBidi"/>
            <w:noProof/>
            <w:sz w:val="22"/>
            <w:szCs w:val="22"/>
          </w:rPr>
          <w:tab/>
        </w:r>
        <w:r w:rsidR="00CB44F6" w:rsidRPr="008C5BB1">
          <w:rPr>
            <w:rStyle w:val="Hyperlink"/>
            <w:noProof/>
          </w:rPr>
          <w:t>CIP Statistics</w:t>
        </w:r>
        <w:r w:rsidR="00CB44F6">
          <w:rPr>
            <w:noProof/>
            <w:webHidden/>
          </w:rPr>
          <w:tab/>
        </w:r>
        <w:r w:rsidR="00CB44F6">
          <w:rPr>
            <w:noProof/>
            <w:webHidden/>
          </w:rPr>
          <w:fldChar w:fldCharType="begin"/>
        </w:r>
        <w:r w:rsidR="00CB44F6">
          <w:rPr>
            <w:noProof/>
            <w:webHidden/>
          </w:rPr>
          <w:instrText xml:space="preserve"> PAGEREF _Toc381258544 \h </w:instrText>
        </w:r>
        <w:r w:rsidR="00CB44F6">
          <w:rPr>
            <w:noProof/>
            <w:webHidden/>
          </w:rPr>
        </w:r>
        <w:r w:rsidR="00CB44F6">
          <w:rPr>
            <w:noProof/>
            <w:webHidden/>
          </w:rPr>
          <w:fldChar w:fldCharType="separate"/>
        </w:r>
        <w:r w:rsidR="00CB44F6">
          <w:rPr>
            <w:noProof/>
            <w:webHidden/>
          </w:rPr>
          <w:t>5</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45" w:history="1">
        <w:r w:rsidR="00CB44F6" w:rsidRPr="008C5BB1">
          <w:rPr>
            <w:rStyle w:val="Hyperlink"/>
            <w:noProof/>
          </w:rPr>
          <w:t>3.4</w:t>
        </w:r>
        <w:r w:rsidR="00CB44F6">
          <w:rPr>
            <w:rFonts w:asciiTheme="minorHAnsi" w:eastAsiaTheme="minorEastAsia" w:hAnsiTheme="minorHAnsi" w:cstheme="minorBidi"/>
            <w:noProof/>
            <w:sz w:val="22"/>
            <w:szCs w:val="22"/>
          </w:rPr>
          <w:tab/>
        </w:r>
        <w:r w:rsidR="00CB44F6" w:rsidRPr="008C5BB1">
          <w:rPr>
            <w:rStyle w:val="Hyperlink"/>
            <w:noProof/>
          </w:rPr>
          <w:t>Allen-Bradley Switch web interface</w:t>
        </w:r>
        <w:r w:rsidR="00CB44F6">
          <w:rPr>
            <w:noProof/>
            <w:webHidden/>
          </w:rPr>
          <w:tab/>
        </w:r>
        <w:r w:rsidR="00CB44F6">
          <w:rPr>
            <w:noProof/>
            <w:webHidden/>
          </w:rPr>
          <w:fldChar w:fldCharType="begin"/>
        </w:r>
        <w:r w:rsidR="00CB44F6">
          <w:rPr>
            <w:noProof/>
            <w:webHidden/>
          </w:rPr>
          <w:instrText xml:space="preserve"> PAGEREF _Toc381258545 \h </w:instrText>
        </w:r>
        <w:r w:rsidR="00CB44F6">
          <w:rPr>
            <w:noProof/>
            <w:webHidden/>
          </w:rPr>
        </w:r>
        <w:r w:rsidR="00CB44F6">
          <w:rPr>
            <w:noProof/>
            <w:webHidden/>
          </w:rPr>
          <w:fldChar w:fldCharType="separate"/>
        </w:r>
        <w:r w:rsidR="00CB44F6">
          <w:rPr>
            <w:noProof/>
            <w:webHidden/>
          </w:rPr>
          <w:t>6</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6" w:history="1">
        <w:r w:rsidR="00CB44F6" w:rsidRPr="008C5BB1">
          <w:rPr>
            <w:rStyle w:val="Hyperlink"/>
            <w:noProof/>
          </w:rPr>
          <w:t>3.4.1</w:t>
        </w:r>
        <w:r w:rsidR="00CB44F6">
          <w:rPr>
            <w:rFonts w:asciiTheme="minorHAnsi" w:eastAsiaTheme="minorEastAsia" w:hAnsiTheme="minorHAnsi" w:cstheme="minorBidi"/>
            <w:noProof/>
            <w:sz w:val="22"/>
            <w:szCs w:val="22"/>
          </w:rPr>
          <w:tab/>
        </w:r>
        <w:r w:rsidR="00CB44F6" w:rsidRPr="008C5BB1">
          <w:rPr>
            <w:rStyle w:val="Hyperlink"/>
            <w:noProof/>
          </w:rPr>
          <w:t>Login</w:t>
        </w:r>
        <w:r w:rsidR="00CB44F6">
          <w:rPr>
            <w:noProof/>
            <w:webHidden/>
          </w:rPr>
          <w:tab/>
        </w:r>
        <w:r w:rsidR="00CB44F6">
          <w:rPr>
            <w:noProof/>
            <w:webHidden/>
          </w:rPr>
          <w:fldChar w:fldCharType="begin"/>
        </w:r>
        <w:r w:rsidR="00CB44F6">
          <w:rPr>
            <w:noProof/>
            <w:webHidden/>
          </w:rPr>
          <w:instrText xml:space="preserve"> PAGEREF _Toc381258546 \h </w:instrText>
        </w:r>
        <w:r w:rsidR="00CB44F6">
          <w:rPr>
            <w:noProof/>
            <w:webHidden/>
          </w:rPr>
        </w:r>
        <w:r w:rsidR="00CB44F6">
          <w:rPr>
            <w:noProof/>
            <w:webHidden/>
          </w:rPr>
          <w:fldChar w:fldCharType="separate"/>
        </w:r>
        <w:r w:rsidR="00CB44F6">
          <w:rPr>
            <w:noProof/>
            <w:webHidden/>
          </w:rPr>
          <w:t>6</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7" w:history="1">
        <w:r w:rsidR="00CB44F6" w:rsidRPr="008C5BB1">
          <w:rPr>
            <w:rStyle w:val="Hyperlink"/>
            <w:noProof/>
          </w:rPr>
          <w:t>3.4.2</w:t>
        </w:r>
        <w:r w:rsidR="00CB44F6">
          <w:rPr>
            <w:rFonts w:asciiTheme="minorHAnsi" w:eastAsiaTheme="minorEastAsia" w:hAnsiTheme="minorHAnsi" w:cstheme="minorBidi"/>
            <w:noProof/>
            <w:sz w:val="22"/>
            <w:szCs w:val="22"/>
          </w:rPr>
          <w:tab/>
        </w:r>
        <w:r w:rsidR="00CB44F6" w:rsidRPr="008C5BB1">
          <w:rPr>
            <w:rStyle w:val="Hyperlink"/>
            <w:noProof/>
          </w:rPr>
          <w:t>Main Page</w:t>
        </w:r>
        <w:r w:rsidR="00CB44F6">
          <w:rPr>
            <w:noProof/>
            <w:webHidden/>
          </w:rPr>
          <w:tab/>
        </w:r>
        <w:r w:rsidR="00CB44F6">
          <w:rPr>
            <w:noProof/>
            <w:webHidden/>
          </w:rPr>
          <w:fldChar w:fldCharType="begin"/>
        </w:r>
        <w:r w:rsidR="00CB44F6">
          <w:rPr>
            <w:noProof/>
            <w:webHidden/>
          </w:rPr>
          <w:instrText xml:space="preserve"> PAGEREF _Toc381258547 \h </w:instrText>
        </w:r>
        <w:r w:rsidR="00CB44F6">
          <w:rPr>
            <w:noProof/>
            <w:webHidden/>
          </w:rPr>
        </w:r>
        <w:r w:rsidR="00CB44F6">
          <w:rPr>
            <w:noProof/>
            <w:webHidden/>
          </w:rPr>
          <w:fldChar w:fldCharType="separate"/>
        </w:r>
        <w:r w:rsidR="00CB44F6">
          <w:rPr>
            <w:noProof/>
            <w:webHidden/>
          </w:rPr>
          <w:t>6</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8" w:history="1">
        <w:r w:rsidR="00CB44F6" w:rsidRPr="008C5BB1">
          <w:rPr>
            <w:rStyle w:val="Hyperlink"/>
            <w:noProof/>
          </w:rPr>
          <w:t>3.4.3</w:t>
        </w:r>
        <w:r w:rsidR="00CB44F6">
          <w:rPr>
            <w:rFonts w:asciiTheme="minorHAnsi" w:eastAsiaTheme="minorEastAsia" w:hAnsiTheme="minorHAnsi" w:cstheme="minorBidi"/>
            <w:noProof/>
            <w:sz w:val="22"/>
            <w:szCs w:val="22"/>
          </w:rPr>
          <w:tab/>
        </w:r>
        <w:r w:rsidR="00CB44F6" w:rsidRPr="008C5BB1">
          <w:rPr>
            <w:rStyle w:val="Hyperlink"/>
            <w:noProof/>
          </w:rPr>
          <w:t>Port To MAC</w:t>
        </w:r>
        <w:r w:rsidR="00CB44F6">
          <w:rPr>
            <w:noProof/>
            <w:webHidden/>
          </w:rPr>
          <w:tab/>
        </w:r>
        <w:r w:rsidR="00CB44F6">
          <w:rPr>
            <w:noProof/>
            <w:webHidden/>
          </w:rPr>
          <w:fldChar w:fldCharType="begin"/>
        </w:r>
        <w:r w:rsidR="00CB44F6">
          <w:rPr>
            <w:noProof/>
            <w:webHidden/>
          </w:rPr>
          <w:instrText xml:space="preserve"> PAGEREF _Toc381258548 \h </w:instrText>
        </w:r>
        <w:r w:rsidR="00CB44F6">
          <w:rPr>
            <w:noProof/>
            <w:webHidden/>
          </w:rPr>
        </w:r>
        <w:r w:rsidR="00CB44F6">
          <w:rPr>
            <w:noProof/>
            <w:webHidden/>
          </w:rPr>
          <w:fldChar w:fldCharType="separate"/>
        </w:r>
        <w:r w:rsidR="00CB44F6">
          <w:rPr>
            <w:noProof/>
            <w:webHidden/>
          </w:rPr>
          <w:t>6</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49" w:history="1">
        <w:r w:rsidR="00CB44F6" w:rsidRPr="008C5BB1">
          <w:rPr>
            <w:rStyle w:val="Hyperlink"/>
            <w:noProof/>
          </w:rPr>
          <w:t>3.4.4</w:t>
        </w:r>
        <w:r w:rsidR="00CB44F6">
          <w:rPr>
            <w:rFonts w:asciiTheme="minorHAnsi" w:eastAsiaTheme="minorEastAsia" w:hAnsiTheme="minorHAnsi" w:cstheme="minorBidi"/>
            <w:noProof/>
            <w:sz w:val="22"/>
            <w:szCs w:val="22"/>
          </w:rPr>
          <w:tab/>
        </w:r>
        <w:r w:rsidR="00CB44F6" w:rsidRPr="008C5BB1">
          <w:rPr>
            <w:rStyle w:val="Hyperlink"/>
            <w:noProof/>
          </w:rPr>
          <w:t>Packet Error Counts</w:t>
        </w:r>
        <w:r w:rsidR="00CB44F6">
          <w:rPr>
            <w:noProof/>
            <w:webHidden/>
          </w:rPr>
          <w:tab/>
        </w:r>
        <w:r w:rsidR="00CB44F6">
          <w:rPr>
            <w:noProof/>
            <w:webHidden/>
          </w:rPr>
          <w:fldChar w:fldCharType="begin"/>
        </w:r>
        <w:r w:rsidR="00CB44F6">
          <w:rPr>
            <w:noProof/>
            <w:webHidden/>
          </w:rPr>
          <w:instrText xml:space="preserve"> PAGEREF _Toc381258549 \h </w:instrText>
        </w:r>
        <w:r w:rsidR="00CB44F6">
          <w:rPr>
            <w:noProof/>
            <w:webHidden/>
          </w:rPr>
        </w:r>
        <w:r w:rsidR="00CB44F6">
          <w:rPr>
            <w:noProof/>
            <w:webHidden/>
          </w:rPr>
          <w:fldChar w:fldCharType="separate"/>
        </w:r>
        <w:r w:rsidR="00CB44F6">
          <w:rPr>
            <w:noProof/>
            <w:webHidden/>
          </w:rPr>
          <w:t>7</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0" w:history="1">
        <w:r w:rsidR="00CB44F6" w:rsidRPr="008C5BB1">
          <w:rPr>
            <w:rStyle w:val="Hyperlink"/>
            <w:noProof/>
          </w:rPr>
          <w:t>3.4.5</w:t>
        </w:r>
        <w:r w:rsidR="00CB44F6">
          <w:rPr>
            <w:rFonts w:asciiTheme="minorHAnsi" w:eastAsiaTheme="minorEastAsia" w:hAnsiTheme="minorHAnsi" w:cstheme="minorBidi"/>
            <w:noProof/>
            <w:sz w:val="22"/>
            <w:szCs w:val="22"/>
          </w:rPr>
          <w:tab/>
        </w:r>
        <w:r w:rsidR="00CB44F6" w:rsidRPr="008C5BB1">
          <w:rPr>
            <w:rStyle w:val="Hyperlink"/>
            <w:noProof/>
          </w:rPr>
          <w:t>QNX Debug Port</w:t>
        </w:r>
        <w:r w:rsidR="00CB44F6">
          <w:rPr>
            <w:noProof/>
            <w:webHidden/>
          </w:rPr>
          <w:tab/>
        </w:r>
        <w:r w:rsidR="00CB44F6">
          <w:rPr>
            <w:noProof/>
            <w:webHidden/>
          </w:rPr>
          <w:fldChar w:fldCharType="begin"/>
        </w:r>
        <w:r w:rsidR="00CB44F6">
          <w:rPr>
            <w:noProof/>
            <w:webHidden/>
          </w:rPr>
          <w:instrText xml:space="preserve"> PAGEREF _Toc381258550 \h </w:instrText>
        </w:r>
        <w:r w:rsidR="00CB44F6">
          <w:rPr>
            <w:noProof/>
            <w:webHidden/>
          </w:rPr>
        </w:r>
        <w:r w:rsidR="00CB44F6">
          <w:rPr>
            <w:noProof/>
            <w:webHidden/>
          </w:rPr>
          <w:fldChar w:fldCharType="separate"/>
        </w:r>
        <w:r w:rsidR="00CB44F6">
          <w:rPr>
            <w:noProof/>
            <w:webHidden/>
          </w:rPr>
          <w:t>7</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51" w:history="1">
        <w:r w:rsidR="00CB44F6" w:rsidRPr="008C5BB1">
          <w:rPr>
            <w:rStyle w:val="Hyperlink"/>
            <w:noProof/>
          </w:rPr>
          <w:t>3.5</w:t>
        </w:r>
        <w:r w:rsidR="00CB44F6">
          <w:rPr>
            <w:rFonts w:asciiTheme="minorHAnsi" w:eastAsiaTheme="minorEastAsia" w:hAnsiTheme="minorHAnsi" w:cstheme="minorBidi"/>
            <w:noProof/>
            <w:sz w:val="22"/>
            <w:szCs w:val="22"/>
          </w:rPr>
          <w:tab/>
        </w:r>
        <w:r w:rsidR="00CB44F6" w:rsidRPr="008C5BB1">
          <w:rPr>
            <w:rStyle w:val="Hyperlink"/>
            <w:noProof/>
          </w:rPr>
          <w:t>Point IO Adapters</w:t>
        </w:r>
        <w:r w:rsidR="00CB44F6">
          <w:rPr>
            <w:noProof/>
            <w:webHidden/>
          </w:rPr>
          <w:tab/>
        </w:r>
        <w:r w:rsidR="00CB44F6">
          <w:rPr>
            <w:noProof/>
            <w:webHidden/>
          </w:rPr>
          <w:fldChar w:fldCharType="begin"/>
        </w:r>
        <w:r w:rsidR="00CB44F6">
          <w:rPr>
            <w:noProof/>
            <w:webHidden/>
          </w:rPr>
          <w:instrText xml:space="preserve"> PAGEREF _Toc381258551 \h </w:instrText>
        </w:r>
        <w:r w:rsidR="00CB44F6">
          <w:rPr>
            <w:noProof/>
            <w:webHidden/>
          </w:rPr>
        </w:r>
        <w:r w:rsidR="00CB44F6">
          <w:rPr>
            <w:noProof/>
            <w:webHidden/>
          </w:rPr>
          <w:fldChar w:fldCharType="separate"/>
        </w:r>
        <w:r w:rsidR="00CB44F6">
          <w:rPr>
            <w:noProof/>
            <w:webHidden/>
          </w:rPr>
          <w:t>8</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2" w:history="1">
        <w:r w:rsidR="00CB44F6" w:rsidRPr="008C5BB1">
          <w:rPr>
            <w:rStyle w:val="Hyperlink"/>
            <w:noProof/>
          </w:rPr>
          <w:t>3.5.1</w:t>
        </w:r>
        <w:r w:rsidR="00CB44F6">
          <w:rPr>
            <w:rFonts w:asciiTheme="minorHAnsi" w:eastAsiaTheme="minorEastAsia" w:hAnsiTheme="minorHAnsi" w:cstheme="minorBidi"/>
            <w:noProof/>
            <w:sz w:val="22"/>
            <w:szCs w:val="22"/>
          </w:rPr>
          <w:tab/>
        </w:r>
        <w:r w:rsidR="00CB44F6" w:rsidRPr="008C5BB1">
          <w:rPr>
            <w:rStyle w:val="Hyperlink"/>
            <w:noProof/>
          </w:rPr>
          <w:t>Firefox</w:t>
        </w:r>
        <w:r w:rsidR="00CB44F6">
          <w:rPr>
            <w:noProof/>
            <w:webHidden/>
          </w:rPr>
          <w:tab/>
        </w:r>
        <w:r w:rsidR="00CB44F6">
          <w:rPr>
            <w:noProof/>
            <w:webHidden/>
          </w:rPr>
          <w:fldChar w:fldCharType="begin"/>
        </w:r>
        <w:r w:rsidR="00CB44F6">
          <w:rPr>
            <w:noProof/>
            <w:webHidden/>
          </w:rPr>
          <w:instrText xml:space="preserve"> PAGEREF _Toc381258552 \h </w:instrText>
        </w:r>
        <w:r w:rsidR="00CB44F6">
          <w:rPr>
            <w:noProof/>
            <w:webHidden/>
          </w:rPr>
        </w:r>
        <w:r w:rsidR="00CB44F6">
          <w:rPr>
            <w:noProof/>
            <w:webHidden/>
          </w:rPr>
          <w:fldChar w:fldCharType="separate"/>
        </w:r>
        <w:r w:rsidR="00CB44F6">
          <w:rPr>
            <w:noProof/>
            <w:webHidden/>
          </w:rPr>
          <w:t>8</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3" w:history="1">
        <w:r w:rsidR="00CB44F6" w:rsidRPr="008C5BB1">
          <w:rPr>
            <w:rStyle w:val="Hyperlink"/>
            <w:noProof/>
          </w:rPr>
          <w:t>3.5.2</w:t>
        </w:r>
        <w:r w:rsidR="00CB44F6">
          <w:rPr>
            <w:rFonts w:asciiTheme="minorHAnsi" w:eastAsiaTheme="minorEastAsia" w:hAnsiTheme="minorHAnsi" w:cstheme="minorBidi"/>
            <w:noProof/>
            <w:sz w:val="22"/>
            <w:szCs w:val="22"/>
          </w:rPr>
          <w:tab/>
        </w:r>
        <w:r w:rsidR="00CB44F6" w:rsidRPr="008C5BB1">
          <w:rPr>
            <w:rStyle w:val="Hyperlink"/>
            <w:noProof/>
          </w:rPr>
          <w:t>Login</w:t>
        </w:r>
        <w:r w:rsidR="00CB44F6">
          <w:rPr>
            <w:noProof/>
            <w:webHidden/>
          </w:rPr>
          <w:tab/>
        </w:r>
        <w:r w:rsidR="00CB44F6">
          <w:rPr>
            <w:noProof/>
            <w:webHidden/>
          </w:rPr>
          <w:fldChar w:fldCharType="begin"/>
        </w:r>
        <w:r w:rsidR="00CB44F6">
          <w:rPr>
            <w:noProof/>
            <w:webHidden/>
          </w:rPr>
          <w:instrText xml:space="preserve"> PAGEREF _Toc381258553 \h </w:instrText>
        </w:r>
        <w:r w:rsidR="00CB44F6">
          <w:rPr>
            <w:noProof/>
            <w:webHidden/>
          </w:rPr>
        </w:r>
        <w:r w:rsidR="00CB44F6">
          <w:rPr>
            <w:noProof/>
            <w:webHidden/>
          </w:rPr>
          <w:fldChar w:fldCharType="separate"/>
        </w:r>
        <w:r w:rsidR="00CB44F6">
          <w:rPr>
            <w:noProof/>
            <w:webHidden/>
          </w:rPr>
          <w:t>9</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4" w:history="1">
        <w:r w:rsidR="00CB44F6" w:rsidRPr="008C5BB1">
          <w:rPr>
            <w:rStyle w:val="Hyperlink"/>
            <w:noProof/>
          </w:rPr>
          <w:t>3.5.3</w:t>
        </w:r>
        <w:r w:rsidR="00CB44F6">
          <w:rPr>
            <w:rFonts w:asciiTheme="minorHAnsi" w:eastAsiaTheme="minorEastAsia" w:hAnsiTheme="minorHAnsi" w:cstheme="minorBidi"/>
            <w:noProof/>
            <w:sz w:val="22"/>
            <w:szCs w:val="22"/>
          </w:rPr>
          <w:tab/>
        </w:r>
        <w:r w:rsidR="00CB44F6" w:rsidRPr="008C5BB1">
          <w:rPr>
            <w:rStyle w:val="Hyperlink"/>
            <w:noProof/>
          </w:rPr>
          <w:t>Main Page</w:t>
        </w:r>
        <w:r w:rsidR="00CB44F6">
          <w:rPr>
            <w:noProof/>
            <w:webHidden/>
          </w:rPr>
          <w:tab/>
        </w:r>
        <w:r w:rsidR="00CB44F6">
          <w:rPr>
            <w:noProof/>
            <w:webHidden/>
          </w:rPr>
          <w:fldChar w:fldCharType="begin"/>
        </w:r>
        <w:r w:rsidR="00CB44F6">
          <w:rPr>
            <w:noProof/>
            <w:webHidden/>
          </w:rPr>
          <w:instrText xml:space="preserve"> PAGEREF _Toc381258554 \h </w:instrText>
        </w:r>
        <w:r w:rsidR="00CB44F6">
          <w:rPr>
            <w:noProof/>
            <w:webHidden/>
          </w:rPr>
        </w:r>
        <w:r w:rsidR="00CB44F6">
          <w:rPr>
            <w:noProof/>
            <w:webHidden/>
          </w:rPr>
          <w:fldChar w:fldCharType="separate"/>
        </w:r>
        <w:r w:rsidR="00CB44F6">
          <w:rPr>
            <w:noProof/>
            <w:webHidden/>
          </w:rPr>
          <w:t>9</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5" w:history="1">
        <w:r w:rsidR="00CB44F6" w:rsidRPr="008C5BB1">
          <w:rPr>
            <w:rStyle w:val="Hyperlink"/>
            <w:noProof/>
          </w:rPr>
          <w:t>3.5.4</w:t>
        </w:r>
        <w:r w:rsidR="00CB44F6">
          <w:rPr>
            <w:rFonts w:asciiTheme="minorHAnsi" w:eastAsiaTheme="minorEastAsia" w:hAnsiTheme="minorHAnsi" w:cstheme="minorBidi"/>
            <w:noProof/>
            <w:sz w:val="22"/>
            <w:szCs w:val="22"/>
          </w:rPr>
          <w:tab/>
        </w:r>
        <w:r w:rsidR="00CB44F6" w:rsidRPr="008C5BB1">
          <w:rPr>
            <w:rStyle w:val="Hyperlink"/>
            <w:noProof/>
          </w:rPr>
          <w:t>Diagnostic Overview Page</w:t>
        </w:r>
        <w:r w:rsidR="00CB44F6">
          <w:rPr>
            <w:noProof/>
            <w:webHidden/>
          </w:rPr>
          <w:tab/>
        </w:r>
        <w:r w:rsidR="00CB44F6">
          <w:rPr>
            <w:noProof/>
            <w:webHidden/>
          </w:rPr>
          <w:fldChar w:fldCharType="begin"/>
        </w:r>
        <w:r w:rsidR="00CB44F6">
          <w:rPr>
            <w:noProof/>
            <w:webHidden/>
          </w:rPr>
          <w:instrText xml:space="preserve"> PAGEREF _Toc381258555 \h </w:instrText>
        </w:r>
        <w:r w:rsidR="00CB44F6">
          <w:rPr>
            <w:noProof/>
            <w:webHidden/>
          </w:rPr>
        </w:r>
        <w:r w:rsidR="00CB44F6">
          <w:rPr>
            <w:noProof/>
            <w:webHidden/>
          </w:rPr>
          <w:fldChar w:fldCharType="separate"/>
        </w:r>
        <w:r w:rsidR="00CB44F6">
          <w:rPr>
            <w:noProof/>
            <w:webHidden/>
          </w:rPr>
          <w:t>9</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6" w:history="1">
        <w:r w:rsidR="00CB44F6" w:rsidRPr="008C5BB1">
          <w:rPr>
            <w:rStyle w:val="Hyperlink"/>
            <w:noProof/>
          </w:rPr>
          <w:t>3.5.5</w:t>
        </w:r>
        <w:r w:rsidR="00CB44F6">
          <w:rPr>
            <w:rFonts w:asciiTheme="minorHAnsi" w:eastAsiaTheme="minorEastAsia" w:hAnsiTheme="minorHAnsi" w:cstheme="minorBidi"/>
            <w:noProof/>
            <w:sz w:val="22"/>
            <w:szCs w:val="22"/>
          </w:rPr>
          <w:tab/>
        </w:r>
        <w:r w:rsidR="00CB44F6" w:rsidRPr="008C5BB1">
          <w:rPr>
            <w:rStyle w:val="Hyperlink"/>
            <w:noProof/>
          </w:rPr>
          <w:t>Ethernet Statistics</w:t>
        </w:r>
        <w:r w:rsidR="00CB44F6">
          <w:rPr>
            <w:noProof/>
            <w:webHidden/>
          </w:rPr>
          <w:tab/>
        </w:r>
        <w:r w:rsidR="00CB44F6">
          <w:rPr>
            <w:noProof/>
            <w:webHidden/>
          </w:rPr>
          <w:fldChar w:fldCharType="begin"/>
        </w:r>
        <w:r w:rsidR="00CB44F6">
          <w:rPr>
            <w:noProof/>
            <w:webHidden/>
          </w:rPr>
          <w:instrText xml:space="preserve"> PAGEREF _Toc381258556 \h </w:instrText>
        </w:r>
        <w:r w:rsidR="00CB44F6">
          <w:rPr>
            <w:noProof/>
            <w:webHidden/>
          </w:rPr>
        </w:r>
        <w:r w:rsidR="00CB44F6">
          <w:rPr>
            <w:noProof/>
            <w:webHidden/>
          </w:rPr>
          <w:fldChar w:fldCharType="separate"/>
        </w:r>
        <w:r w:rsidR="00CB44F6">
          <w:rPr>
            <w:noProof/>
            <w:webHidden/>
          </w:rPr>
          <w:t>10</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7" w:history="1">
        <w:r w:rsidR="00CB44F6" w:rsidRPr="008C5BB1">
          <w:rPr>
            <w:rStyle w:val="Hyperlink"/>
            <w:noProof/>
          </w:rPr>
          <w:t>3.5.6</w:t>
        </w:r>
        <w:r w:rsidR="00CB44F6">
          <w:rPr>
            <w:rFonts w:asciiTheme="minorHAnsi" w:eastAsiaTheme="minorEastAsia" w:hAnsiTheme="minorHAnsi" w:cstheme="minorBidi"/>
            <w:noProof/>
            <w:sz w:val="22"/>
            <w:szCs w:val="22"/>
          </w:rPr>
          <w:tab/>
        </w:r>
        <w:r w:rsidR="00CB44F6" w:rsidRPr="008C5BB1">
          <w:rPr>
            <w:rStyle w:val="Hyperlink"/>
            <w:noProof/>
          </w:rPr>
          <w:t>Browse Chassis</w:t>
        </w:r>
        <w:r w:rsidR="00CB44F6">
          <w:rPr>
            <w:noProof/>
            <w:webHidden/>
          </w:rPr>
          <w:tab/>
        </w:r>
        <w:r w:rsidR="00CB44F6">
          <w:rPr>
            <w:noProof/>
            <w:webHidden/>
          </w:rPr>
          <w:fldChar w:fldCharType="begin"/>
        </w:r>
        <w:r w:rsidR="00CB44F6">
          <w:rPr>
            <w:noProof/>
            <w:webHidden/>
          </w:rPr>
          <w:instrText xml:space="preserve"> PAGEREF _Toc381258557 \h </w:instrText>
        </w:r>
        <w:r w:rsidR="00CB44F6">
          <w:rPr>
            <w:noProof/>
            <w:webHidden/>
          </w:rPr>
        </w:r>
        <w:r w:rsidR="00CB44F6">
          <w:rPr>
            <w:noProof/>
            <w:webHidden/>
          </w:rPr>
          <w:fldChar w:fldCharType="separate"/>
        </w:r>
        <w:r w:rsidR="00CB44F6">
          <w:rPr>
            <w:noProof/>
            <w:webHidden/>
          </w:rPr>
          <w:t>10</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58" w:history="1">
        <w:r w:rsidR="00CB44F6" w:rsidRPr="008C5BB1">
          <w:rPr>
            <w:rStyle w:val="Hyperlink"/>
            <w:noProof/>
          </w:rPr>
          <w:t>3.6</w:t>
        </w:r>
        <w:r w:rsidR="00CB44F6">
          <w:rPr>
            <w:rFonts w:asciiTheme="minorHAnsi" w:eastAsiaTheme="minorEastAsia" w:hAnsiTheme="minorHAnsi" w:cstheme="minorBidi"/>
            <w:noProof/>
            <w:sz w:val="22"/>
            <w:szCs w:val="22"/>
          </w:rPr>
          <w:tab/>
        </w:r>
        <w:r w:rsidR="00CB44F6" w:rsidRPr="008C5BB1">
          <w:rPr>
            <w:rStyle w:val="Hyperlink"/>
            <w:noProof/>
          </w:rPr>
          <w:t>Sixnet Industrial Ethernet Managed Switch</w:t>
        </w:r>
        <w:r w:rsidR="00CB44F6">
          <w:rPr>
            <w:noProof/>
            <w:webHidden/>
          </w:rPr>
          <w:tab/>
        </w:r>
        <w:r w:rsidR="00CB44F6">
          <w:rPr>
            <w:noProof/>
            <w:webHidden/>
          </w:rPr>
          <w:fldChar w:fldCharType="begin"/>
        </w:r>
        <w:r w:rsidR="00CB44F6">
          <w:rPr>
            <w:noProof/>
            <w:webHidden/>
          </w:rPr>
          <w:instrText xml:space="preserve"> PAGEREF _Toc381258558 \h </w:instrText>
        </w:r>
        <w:r w:rsidR="00CB44F6">
          <w:rPr>
            <w:noProof/>
            <w:webHidden/>
          </w:rPr>
        </w:r>
        <w:r w:rsidR="00CB44F6">
          <w:rPr>
            <w:noProof/>
            <w:webHidden/>
          </w:rPr>
          <w:fldChar w:fldCharType="separate"/>
        </w:r>
        <w:r w:rsidR="00CB44F6">
          <w:rPr>
            <w:noProof/>
            <w:webHidden/>
          </w:rPr>
          <w:t>11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59" w:history="1">
        <w:r w:rsidR="00CB44F6" w:rsidRPr="008C5BB1">
          <w:rPr>
            <w:rStyle w:val="Hyperlink"/>
            <w:noProof/>
          </w:rPr>
          <w:t>3.6.1</w:t>
        </w:r>
        <w:r w:rsidR="00CB44F6">
          <w:rPr>
            <w:rFonts w:asciiTheme="minorHAnsi" w:eastAsiaTheme="minorEastAsia" w:hAnsiTheme="minorHAnsi" w:cstheme="minorBidi"/>
            <w:noProof/>
            <w:sz w:val="22"/>
            <w:szCs w:val="22"/>
          </w:rPr>
          <w:tab/>
        </w:r>
        <w:r w:rsidR="00CB44F6" w:rsidRPr="008C5BB1">
          <w:rPr>
            <w:rStyle w:val="Hyperlink"/>
            <w:noProof/>
          </w:rPr>
          <w:t>Login</w:t>
        </w:r>
        <w:r w:rsidR="00CB44F6">
          <w:rPr>
            <w:noProof/>
            <w:webHidden/>
          </w:rPr>
          <w:tab/>
        </w:r>
        <w:r w:rsidR="00CB44F6">
          <w:rPr>
            <w:noProof/>
            <w:webHidden/>
          </w:rPr>
          <w:fldChar w:fldCharType="begin"/>
        </w:r>
        <w:r w:rsidR="00CB44F6">
          <w:rPr>
            <w:noProof/>
            <w:webHidden/>
          </w:rPr>
          <w:instrText xml:space="preserve"> PAGEREF _Toc381258559 \h </w:instrText>
        </w:r>
        <w:r w:rsidR="00CB44F6">
          <w:rPr>
            <w:noProof/>
            <w:webHidden/>
          </w:rPr>
        </w:r>
        <w:r w:rsidR="00CB44F6">
          <w:rPr>
            <w:noProof/>
            <w:webHidden/>
          </w:rPr>
          <w:fldChar w:fldCharType="separate"/>
        </w:r>
        <w:r w:rsidR="00CB44F6">
          <w:rPr>
            <w:noProof/>
            <w:webHidden/>
          </w:rPr>
          <w:t>11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60" w:history="1">
        <w:r w:rsidR="00CB44F6" w:rsidRPr="008C5BB1">
          <w:rPr>
            <w:rStyle w:val="Hyperlink"/>
            <w:noProof/>
          </w:rPr>
          <w:t>3.6.2</w:t>
        </w:r>
        <w:r w:rsidR="00CB44F6">
          <w:rPr>
            <w:rFonts w:asciiTheme="minorHAnsi" w:eastAsiaTheme="minorEastAsia" w:hAnsiTheme="minorHAnsi" w:cstheme="minorBidi"/>
            <w:noProof/>
            <w:sz w:val="22"/>
            <w:szCs w:val="22"/>
          </w:rPr>
          <w:tab/>
        </w:r>
        <w:r w:rsidR="00CB44F6" w:rsidRPr="008C5BB1">
          <w:rPr>
            <w:rStyle w:val="Hyperlink"/>
            <w:noProof/>
          </w:rPr>
          <w:t>License Agreement</w:t>
        </w:r>
        <w:r w:rsidR="00CB44F6">
          <w:rPr>
            <w:noProof/>
            <w:webHidden/>
          </w:rPr>
          <w:tab/>
        </w:r>
        <w:r w:rsidR="00CB44F6">
          <w:rPr>
            <w:noProof/>
            <w:webHidden/>
          </w:rPr>
          <w:fldChar w:fldCharType="begin"/>
        </w:r>
        <w:r w:rsidR="00CB44F6">
          <w:rPr>
            <w:noProof/>
            <w:webHidden/>
          </w:rPr>
          <w:instrText xml:space="preserve"> PAGEREF _Toc381258560 \h </w:instrText>
        </w:r>
        <w:r w:rsidR="00CB44F6">
          <w:rPr>
            <w:noProof/>
            <w:webHidden/>
          </w:rPr>
        </w:r>
        <w:r w:rsidR="00CB44F6">
          <w:rPr>
            <w:noProof/>
            <w:webHidden/>
          </w:rPr>
          <w:fldChar w:fldCharType="separate"/>
        </w:r>
        <w:r w:rsidR="00CB44F6">
          <w:rPr>
            <w:noProof/>
            <w:webHidden/>
          </w:rPr>
          <w:t>11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61" w:history="1">
        <w:r w:rsidR="00CB44F6" w:rsidRPr="008C5BB1">
          <w:rPr>
            <w:rStyle w:val="Hyperlink"/>
            <w:noProof/>
          </w:rPr>
          <w:t>3.6.3</w:t>
        </w:r>
        <w:r w:rsidR="00CB44F6">
          <w:rPr>
            <w:rFonts w:asciiTheme="minorHAnsi" w:eastAsiaTheme="minorEastAsia" w:hAnsiTheme="minorHAnsi" w:cstheme="minorBidi"/>
            <w:noProof/>
            <w:sz w:val="22"/>
            <w:szCs w:val="22"/>
          </w:rPr>
          <w:tab/>
        </w:r>
        <w:r w:rsidR="00CB44F6" w:rsidRPr="008C5BB1">
          <w:rPr>
            <w:rStyle w:val="Hyperlink"/>
            <w:noProof/>
          </w:rPr>
          <w:t>Main Page</w:t>
        </w:r>
        <w:r w:rsidR="00CB44F6">
          <w:rPr>
            <w:noProof/>
            <w:webHidden/>
          </w:rPr>
          <w:tab/>
        </w:r>
        <w:r w:rsidR="00CB44F6">
          <w:rPr>
            <w:noProof/>
            <w:webHidden/>
          </w:rPr>
          <w:fldChar w:fldCharType="begin"/>
        </w:r>
        <w:r w:rsidR="00CB44F6">
          <w:rPr>
            <w:noProof/>
            <w:webHidden/>
          </w:rPr>
          <w:instrText xml:space="preserve"> PAGEREF _Toc381258561 \h </w:instrText>
        </w:r>
        <w:r w:rsidR="00CB44F6">
          <w:rPr>
            <w:noProof/>
            <w:webHidden/>
          </w:rPr>
        </w:r>
        <w:r w:rsidR="00CB44F6">
          <w:rPr>
            <w:noProof/>
            <w:webHidden/>
          </w:rPr>
          <w:fldChar w:fldCharType="separate"/>
        </w:r>
        <w:r w:rsidR="00CB44F6">
          <w:rPr>
            <w:noProof/>
            <w:webHidden/>
          </w:rPr>
          <w:t>11</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62" w:history="1">
        <w:r w:rsidR="00CB44F6" w:rsidRPr="008C5BB1">
          <w:rPr>
            <w:rStyle w:val="Hyperlink"/>
            <w:noProof/>
          </w:rPr>
          <w:t>3.6.4</w:t>
        </w:r>
        <w:r w:rsidR="00CB44F6">
          <w:rPr>
            <w:rFonts w:asciiTheme="minorHAnsi" w:eastAsiaTheme="minorEastAsia" w:hAnsiTheme="minorHAnsi" w:cstheme="minorBidi"/>
            <w:noProof/>
            <w:sz w:val="22"/>
            <w:szCs w:val="22"/>
          </w:rPr>
          <w:tab/>
        </w:r>
        <w:r w:rsidR="00CB44F6" w:rsidRPr="008C5BB1">
          <w:rPr>
            <w:rStyle w:val="Hyperlink"/>
            <w:noProof/>
          </w:rPr>
          <w:t>Port to MAC</w:t>
        </w:r>
        <w:r w:rsidR="00CB44F6">
          <w:rPr>
            <w:noProof/>
            <w:webHidden/>
          </w:rPr>
          <w:tab/>
        </w:r>
        <w:r w:rsidR="00CB44F6">
          <w:rPr>
            <w:noProof/>
            <w:webHidden/>
          </w:rPr>
          <w:fldChar w:fldCharType="begin"/>
        </w:r>
        <w:r w:rsidR="00CB44F6">
          <w:rPr>
            <w:noProof/>
            <w:webHidden/>
          </w:rPr>
          <w:instrText xml:space="preserve"> PAGEREF _Toc381258562 \h </w:instrText>
        </w:r>
        <w:r w:rsidR="00CB44F6">
          <w:rPr>
            <w:noProof/>
            <w:webHidden/>
          </w:rPr>
        </w:r>
        <w:r w:rsidR="00CB44F6">
          <w:rPr>
            <w:noProof/>
            <w:webHidden/>
          </w:rPr>
          <w:fldChar w:fldCharType="separate"/>
        </w:r>
        <w:r w:rsidR="00CB44F6">
          <w:rPr>
            <w:noProof/>
            <w:webHidden/>
          </w:rPr>
          <w:t>11</w:t>
        </w:r>
        <w:r w:rsidR="00CB44F6">
          <w:rPr>
            <w:noProof/>
            <w:webHidden/>
          </w:rPr>
          <w:fldChar w:fldCharType="end"/>
        </w:r>
      </w:hyperlink>
    </w:p>
    <w:p w:rsidR="00CB44F6" w:rsidRDefault="00975C8B">
      <w:pPr>
        <w:pStyle w:val="TOC1"/>
        <w:tabs>
          <w:tab w:val="left" w:pos="475"/>
          <w:tab w:val="right" w:leader="dot" w:pos="9350"/>
        </w:tabs>
        <w:rPr>
          <w:rFonts w:asciiTheme="minorHAnsi" w:eastAsiaTheme="minorEastAsia" w:hAnsiTheme="minorHAnsi" w:cstheme="minorBidi"/>
          <w:noProof/>
          <w:sz w:val="22"/>
          <w:szCs w:val="22"/>
        </w:rPr>
      </w:pPr>
      <w:hyperlink w:anchor="_Toc381258563" w:history="1">
        <w:r w:rsidR="00CB44F6" w:rsidRPr="008C5BB1">
          <w:rPr>
            <w:rStyle w:val="Hyperlink"/>
            <w:noProof/>
          </w:rPr>
          <w:t>4</w:t>
        </w:r>
        <w:r w:rsidR="00CB44F6">
          <w:rPr>
            <w:rFonts w:asciiTheme="minorHAnsi" w:eastAsiaTheme="minorEastAsia" w:hAnsiTheme="minorHAnsi" w:cstheme="minorBidi"/>
            <w:noProof/>
            <w:sz w:val="22"/>
            <w:szCs w:val="22"/>
          </w:rPr>
          <w:tab/>
        </w:r>
        <w:r w:rsidR="00CB44F6" w:rsidRPr="008C5BB1">
          <w:rPr>
            <w:rStyle w:val="Hyperlink"/>
            <w:noProof/>
          </w:rPr>
          <w:t>Configuration</w:t>
        </w:r>
        <w:r w:rsidR="00CB44F6">
          <w:rPr>
            <w:noProof/>
            <w:webHidden/>
          </w:rPr>
          <w:tab/>
        </w:r>
        <w:r w:rsidR="00CB44F6">
          <w:rPr>
            <w:noProof/>
            <w:webHidden/>
          </w:rPr>
          <w:fldChar w:fldCharType="begin"/>
        </w:r>
        <w:r w:rsidR="00CB44F6">
          <w:rPr>
            <w:noProof/>
            <w:webHidden/>
          </w:rPr>
          <w:instrText xml:space="preserve"> PAGEREF _Toc381258563 \h </w:instrText>
        </w:r>
        <w:r w:rsidR="00CB44F6">
          <w:rPr>
            <w:noProof/>
            <w:webHidden/>
          </w:rPr>
        </w:r>
        <w:r w:rsidR="00CB44F6">
          <w:rPr>
            <w:noProof/>
            <w:webHidden/>
          </w:rPr>
          <w:fldChar w:fldCharType="separate"/>
        </w:r>
        <w:r w:rsidR="00CB44F6">
          <w:rPr>
            <w:noProof/>
            <w:webHidden/>
          </w:rPr>
          <w:t>12</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64" w:history="1">
        <w:r w:rsidR="00CB44F6" w:rsidRPr="008C5BB1">
          <w:rPr>
            <w:rStyle w:val="Hyperlink"/>
            <w:noProof/>
          </w:rPr>
          <w:t>4.1</w:t>
        </w:r>
        <w:r w:rsidR="00CB44F6">
          <w:rPr>
            <w:rFonts w:asciiTheme="minorHAnsi" w:eastAsiaTheme="minorEastAsia" w:hAnsiTheme="minorHAnsi" w:cstheme="minorBidi"/>
            <w:noProof/>
            <w:sz w:val="22"/>
            <w:szCs w:val="22"/>
          </w:rPr>
          <w:tab/>
        </w:r>
        <w:r w:rsidR="00CB44F6" w:rsidRPr="008C5BB1">
          <w:rPr>
            <w:rStyle w:val="Hyperlink"/>
            <w:noProof/>
          </w:rPr>
          <w:t>Putty Tunnels</w:t>
        </w:r>
        <w:r w:rsidR="00CB44F6">
          <w:rPr>
            <w:noProof/>
            <w:webHidden/>
          </w:rPr>
          <w:tab/>
        </w:r>
        <w:r w:rsidR="00CB44F6">
          <w:rPr>
            <w:noProof/>
            <w:webHidden/>
          </w:rPr>
          <w:fldChar w:fldCharType="begin"/>
        </w:r>
        <w:r w:rsidR="00CB44F6">
          <w:rPr>
            <w:noProof/>
            <w:webHidden/>
          </w:rPr>
          <w:instrText xml:space="preserve"> PAGEREF _Toc381258564 \h </w:instrText>
        </w:r>
        <w:r w:rsidR="00CB44F6">
          <w:rPr>
            <w:noProof/>
            <w:webHidden/>
          </w:rPr>
        </w:r>
        <w:r w:rsidR="00CB44F6">
          <w:rPr>
            <w:noProof/>
            <w:webHidden/>
          </w:rPr>
          <w:fldChar w:fldCharType="separate"/>
        </w:r>
        <w:r w:rsidR="00CB44F6">
          <w:rPr>
            <w:noProof/>
            <w:webHidden/>
          </w:rPr>
          <w:t>12</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65" w:history="1">
        <w:r w:rsidR="00CB44F6" w:rsidRPr="008C5BB1">
          <w:rPr>
            <w:rStyle w:val="Hyperlink"/>
            <w:noProof/>
          </w:rPr>
          <w:t>4.1.1</w:t>
        </w:r>
        <w:r w:rsidR="00CB44F6">
          <w:rPr>
            <w:rFonts w:asciiTheme="minorHAnsi" w:eastAsiaTheme="minorEastAsia" w:hAnsiTheme="minorHAnsi" w:cstheme="minorBidi"/>
            <w:noProof/>
            <w:sz w:val="22"/>
            <w:szCs w:val="22"/>
          </w:rPr>
          <w:tab/>
        </w:r>
        <w:r w:rsidR="00CB44F6" w:rsidRPr="008C5BB1">
          <w:rPr>
            <w:rStyle w:val="Hyperlink"/>
            <w:noProof/>
          </w:rPr>
          <w:t>Single Hop</w:t>
        </w:r>
        <w:r w:rsidR="00CB44F6">
          <w:rPr>
            <w:noProof/>
            <w:webHidden/>
          </w:rPr>
          <w:tab/>
        </w:r>
        <w:r w:rsidR="00CB44F6">
          <w:rPr>
            <w:noProof/>
            <w:webHidden/>
          </w:rPr>
          <w:fldChar w:fldCharType="begin"/>
        </w:r>
        <w:r w:rsidR="00CB44F6">
          <w:rPr>
            <w:noProof/>
            <w:webHidden/>
          </w:rPr>
          <w:instrText xml:space="preserve"> PAGEREF _Toc381258565 \h </w:instrText>
        </w:r>
        <w:r w:rsidR="00CB44F6">
          <w:rPr>
            <w:noProof/>
            <w:webHidden/>
          </w:rPr>
        </w:r>
        <w:r w:rsidR="00CB44F6">
          <w:rPr>
            <w:noProof/>
            <w:webHidden/>
          </w:rPr>
          <w:fldChar w:fldCharType="separate"/>
        </w:r>
        <w:r w:rsidR="00CB44F6">
          <w:rPr>
            <w:noProof/>
            <w:webHidden/>
          </w:rPr>
          <w:t>12</w:t>
        </w:r>
        <w:r w:rsidR="00CB44F6">
          <w:rPr>
            <w:noProof/>
            <w:webHidden/>
          </w:rPr>
          <w:fldChar w:fldCharType="end"/>
        </w:r>
      </w:hyperlink>
    </w:p>
    <w:p w:rsidR="00CB44F6" w:rsidRDefault="00975C8B">
      <w:pPr>
        <w:pStyle w:val="TOC3"/>
        <w:tabs>
          <w:tab w:val="left" w:pos="1440"/>
        </w:tabs>
        <w:rPr>
          <w:rFonts w:asciiTheme="minorHAnsi" w:eastAsiaTheme="minorEastAsia" w:hAnsiTheme="minorHAnsi" w:cstheme="minorBidi"/>
          <w:noProof/>
          <w:sz w:val="22"/>
          <w:szCs w:val="22"/>
        </w:rPr>
      </w:pPr>
      <w:hyperlink w:anchor="_Toc381258566" w:history="1">
        <w:r w:rsidR="00CB44F6" w:rsidRPr="008C5BB1">
          <w:rPr>
            <w:rStyle w:val="Hyperlink"/>
            <w:noProof/>
          </w:rPr>
          <w:t>4.1.2</w:t>
        </w:r>
        <w:r w:rsidR="00CB44F6">
          <w:rPr>
            <w:rFonts w:asciiTheme="minorHAnsi" w:eastAsiaTheme="minorEastAsia" w:hAnsiTheme="minorHAnsi" w:cstheme="minorBidi"/>
            <w:noProof/>
            <w:sz w:val="22"/>
            <w:szCs w:val="22"/>
          </w:rPr>
          <w:tab/>
        </w:r>
        <w:r w:rsidR="00CB44F6" w:rsidRPr="008C5BB1">
          <w:rPr>
            <w:rStyle w:val="Hyperlink"/>
            <w:noProof/>
          </w:rPr>
          <w:t>Multiple Hop</w:t>
        </w:r>
        <w:r w:rsidR="00CB44F6">
          <w:rPr>
            <w:noProof/>
            <w:webHidden/>
          </w:rPr>
          <w:tab/>
        </w:r>
        <w:r w:rsidR="00CB44F6">
          <w:rPr>
            <w:noProof/>
            <w:webHidden/>
          </w:rPr>
          <w:fldChar w:fldCharType="begin"/>
        </w:r>
        <w:r w:rsidR="00CB44F6">
          <w:rPr>
            <w:noProof/>
            <w:webHidden/>
          </w:rPr>
          <w:instrText xml:space="preserve"> PAGEREF _Toc381258566 \h </w:instrText>
        </w:r>
        <w:r w:rsidR="00CB44F6">
          <w:rPr>
            <w:noProof/>
            <w:webHidden/>
          </w:rPr>
        </w:r>
        <w:r w:rsidR="00CB44F6">
          <w:rPr>
            <w:noProof/>
            <w:webHidden/>
          </w:rPr>
          <w:fldChar w:fldCharType="separate"/>
        </w:r>
        <w:r w:rsidR="00CB44F6">
          <w:rPr>
            <w:noProof/>
            <w:webHidden/>
          </w:rPr>
          <w:t>12</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67" w:history="1">
        <w:r w:rsidR="00CB44F6" w:rsidRPr="008C5BB1">
          <w:rPr>
            <w:rStyle w:val="Hyperlink"/>
            <w:noProof/>
          </w:rPr>
          <w:t>4.2</w:t>
        </w:r>
        <w:r w:rsidR="00CB44F6">
          <w:rPr>
            <w:rFonts w:asciiTheme="minorHAnsi" w:eastAsiaTheme="minorEastAsia" w:hAnsiTheme="minorHAnsi" w:cstheme="minorBidi"/>
            <w:noProof/>
            <w:sz w:val="22"/>
            <w:szCs w:val="22"/>
          </w:rPr>
          <w:tab/>
        </w:r>
        <w:r w:rsidR="00CB44F6" w:rsidRPr="008C5BB1">
          <w:rPr>
            <w:rStyle w:val="Hyperlink"/>
            <w:noProof/>
          </w:rPr>
          <w:t>HMS Configuration</w:t>
        </w:r>
        <w:r w:rsidR="00CB44F6">
          <w:rPr>
            <w:noProof/>
            <w:webHidden/>
          </w:rPr>
          <w:tab/>
        </w:r>
        <w:r w:rsidR="00CB44F6">
          <w:rPr>
            <w:noProof/>
            <w:webHidden/>
          </w:rPr>
          <w:fldChar w:fldCharType="begin"/>
        </w:r>
        <w:r w:rsidR="00CB44F6">
          <w:rPr>
            <w:noProof/>
            <w:webHidden/>
          </w:rPr>
          <w:instrText xml:space="preserve"> PAGEREF _Toc381258567 \h </w:instrText>
        </w:r>
        <w:r w:rsidR="00CB44F6">
          <w:rPr>
            <w:noProof/>
            <w:webHidden/>
          </w:rPr>
        </w:r>
        <w:r w:rsidR="00CB44F6">
          <w:rPr>
            <w:noProof/>
            <w:webHidden/>
          </w:rPr>
          <w:fldChar w:fldCharType="separate"/>
        </w:r>
        <w:r w:rsidR="00CB44F6">
          <w:rPr>
            <w:noProof/>
            <w:webHidden/>
          </w:rPr>
          <w:t>13</w:t>
        </w:r>
        <w:r w:rsidR="00CB44F6">
          <w:rPr>
            <w:noProof/>
            <w:webHidden/>
          </w:rPr>
          <w:fldChar w:fldCharType="end"/>
        </w:r>
      </w:hyperlink>
    </w:p>
    <w:p w:rsidR="00CB44F6" w:rsidRDefault="00975C8B">
      <w:pPr>
        <w:pStyle w:val="TOC2"/>
        <w:tabs>
          <w:tab w:val="left" w:pos="960"/>
        </w:tabs>
        <w:rPr>
          <w:rFonts w:asciiTheme="minorHAnsi" w:eastAsiaTheme="minorEastAsia" w:hAnsiTheme="minorHAnsi" w:cstheme="minorBidi"/>
          <w:noProof/>
          <w:sz w:val="22"/>
          <w:szCs w:val="22"/>
        </w:rPr>
      </w:pPr>
      <w:hyperlink w:anchor="_Toc381258568" w:history="1">
        <w:r w:rsidR="00CB44F6" w:rsidRPr="008C5BB1">
          <w:rPr>
            <w:rStyle w:val="Hyperlink"/>
            <w:noProof/>
          </w:rPr>
          <w:t>4.3</w:t>
        </w:r>
        <w:r w:rsidR="00CB44F6">
          <w:rPr>
            <w:rFonts w:asciiTheme="minorHAnsi" w:eastAsiaTheme="minorEastAsia" w:hAnsiTheme="minorHAnsi" w:cstheme="minorBidi"/>
            <w:noProof/>
            <w:sz w:val="22"/>
            <w:szCs w:val="22"/>
          </w:rPr>
          <w:tab/>
        </w:r>
        <w:r w:rsidR="00CB44F6" w:rsidRPr="008C5BB1">
          <w:rPr>
            <w:rStyle w:val="Hyperlink"/>
            <w:noProof/>
          </w:rPr>
          <w:t>Update HMS Firmware</w:t>
        </w:r>
        <w:r w:rsidR="00CB44F6">
          <w:rPr>
            <w:noProof/>
            <w:webHidden/>
          </w:rPr>
          <w:tab/>
        </w:r>
        <w:r w:rsidR="00CB44F6">
          <w:rPr>
            <w:noProof/>
            <w:webHidden/>
          </w:rPr>
          <w:fldChar w:fldCharType="begin"/>
        </w:r>
        <w:r w:rsidR="00CB44F6">
          <w:rPr>
            <w:noProof/>
            <w:webHidden/>
          </w:rPr>
          <w:instrText xml:space="preserve"> PAGEREF _Toc381258568 \h </w:instrText>
        </w:r>
        <w:r w:rsidR="00CB44F6">
          <w:rPr>
            <w:noProof/>
            <w:webHidden/>
          </w:rPr>
        </w:r>
        <w:r w:rsidR="00CB44F6">
          <w:rPr>
            <w:noProof/>
            <w:webHidden/>
          </w:rPr>
          <w:fldChar w:fldCharType="separate"/>
        </w:r>
        <w:r w:rsidR="00CB44F6">
          <w:rPr>
            <w:noProof/>
            <w:webHidden/>
          </w:rPr>
          <w:t>13</w:t>
        </w:r>
        <w:r w:rsidR="00CB44F6">
          <w:rPr>
            <w:noProof/>
            <w:webHidden/>
          </w:rPr>
          <w:fldChar w:fldCharType="end"/>
        </w:r>
      </w:hyperlink>
    </w:p>
    <w:p w:rsidR="00CB44F6" w:rsidRDefault="00975C8B">
      <w:pPr>
        <w:pStyle w:val="TOC1"/>
        <w:tabs>
          <w:tab w:val="left" w:pos="475"/>
          <w:tab w:val="right" w:leader="dot" w:pos="9350"/>
        </w:tabs>
        <w:rPr>
          <w:rFonts w:asciiTheme="minorHAnsi" w:eastAsiaTheme="minorEastAsia" w:hAnsiTheme="minorHAnsi" w:cstheme="minorBidi"/>
          <w:noProof/>
          <w:sz w:val="22"/>
          <w:szCs w:val="22"/>
        </w:rPr>
      </w:pPr>
      <w:hyperlink w:anchor="_Toc381258569" w:history="1">
        <w:r w:rsidR="00CB44F6" w:rsidRPr="008C5BB1">
          <w:rPr>
            <w:rStyle w:val="Hyperlink"/>
            <w:noProof/>
          </w:rPr>
          <w:t>5</w:t>
        </w:r>
        <w:r w:rsidR="00CB44F6">
          <w:rPr>
            <w:rFonts w:asciiTheme="minorHAnsi" w:eastAsiaTheme="minorEastAsia" w:hAnsiTheme="minorHAnsi" w:cstheme="minorBidi"/>
            <w:noProof/>
            <w:sz w:val="22"/>
            <w:szCs w:val="22"/>
          </w:rPr>
          <w:tab/>
        </w:r>
        <w:r w:rsidR="00CB44F6" w:rsidRPr="008C5BB1">
          <w:rPr>
            <w:rStyle w:val="Hyperlink"/>
            <w:noProof/>
          </w:rPr>
          <w:t>Packet Trace</w:t>
        </w:r>
        <w:r w:rsidR="00CB44F6">
          <w:rPr>
            <w:noProof/>
            <w:webHidden/>
          </w:rPr>
          <w:tab/>
        </w:r>
        <w:r w:rsidR="00CB44F6">
          <w:rPr>
            <w:noProof/>
            <w:webHidden/>
          </w:rPr>
          <w:fldChar w:fldCharType="begin"/>
        </w:r>
        <w:r w:rsidR="00CB44F6">
          <w:rPr>
            <w:noProof/>
            <w:webHidden/>
          </w:rPr>
          <w:instrText xml:space="preserve"> PAGEREF _Toc381258569 \h </w:instrText>
        </w:r>
        <w:r w:rsidR="00CB44F6">
          <w:rPr>
            <w:noProof/>
            <w:webHidden/>
          </w:rPr>
        </w:r>
        <w:r w:rsidR="00CB44F6">
          <w:rPr>
            <w:noProof/>
            <w:webHidden/>
          </w:rPr>
          <w:fldChar w:fldCharType="separate"/>
        </w:r>
        <w:r w:rsidR="00CB44F6">
          <w:rPr>
            <w:noProof/>
            <w:webHidden/>
          </w:rPr>
          <w:t>14</w:t>
        </w:r>
        <w:r w:rsidR="00CB44F6">
          <w:rPr>
            <w:noProof/>
            <w:webHidden/>
          </w:rPr>
          <w:fldChar w:fldCharType="end"/>
        </w:r>
      </w:hyperlink>
    </w:p>
    <w:p w:rsidR="007B471F" w:rsidRDefault="0039388C" w:rsidP="00B87571">
      <w:pPr>
        <w:pStyle w:val="BodyText"/>
      </w:pPr>
      <w:r>
        <w:fldChar w:fldCharType="end"/>
      </w:r>
    </w:p>
    <w:p w:rsidR="00C860CA" w:rsidRDefault="00C860CA" w:rsidP="00B87571">
      <w:pPr>
        <w:pStyle w:val="BodyText"/>
      </w:pPr>
    </w:p>
    <w:p w:rsidR="00921A14" w:rsidRDefault="00921A14" w:rsidP="00B87571">
      <w:pPr>
        <w:pStyle w:val="BodyText"/>
      </w:pPr>
      <w:r>
        <w:br w:type="page"/>
      </w:r>
    </w:p>
    <w:p w:rsidR="00921A14" w:rsidRDefault="00921A14" w:rsidP="003A0D43">
      <w:pPr>
        <w:pStyle w:val="BodyText"/>
        <w:jc w:val="center"/>
      </w:pPr>
      <w:r>
        <w:lastRenderedPageBreak/>
        <w:t>This page intentionally left blank.</w:t>
      </w:r>
    </w:p>
    <w:p w:rsidR="00921A14" w:rsidRPr="00C860CA" w:rsidRDefault="00921A14" w:rsidP="003A0D43">
      <w:pPr>
        <w:pStyle w:val="BodyText"/>
        <w:jc w:val="center"/>
        <w:sectPr w:rsidR="00921A14" w:rsidRPr="00C860CA" w:rsidSect="005B3D21">
          <w:headerReference w:type="default" r:id="rId12"/>
          <w:footerReference w:type="default" r:id="rId13"/>
          <w:pgSz w:w="12240" w:h="15840" w:code="1"/>
          <w:pgMar w:top="1440" w:right="1440" w:bottom="1440" w:left="1440" w:header="288" w:footer="432" w:gutter="0"/>
          <w:cols w:space="720"/>
          <w:titlePg/>
          <w:docGrid w:linePitch="360"/>
        </w:sectPr>
      </w:pPr>
    </w:p>
    <w:p w:rsidR="00202BC0" w:rsidRDefault="00870DBF" w:rsidP="00202BC0">
      <w:pPr>
        <w:pStyle w:val="Heading1"/>
        <w:rPr>
          <w:szCs w:val="28"/>
        </w:rPr>
      </w:pPr>
      <w:bookmarkStart w:id="0" w:name="_Toc381258526"/>
      <w:r>
        <w:rPr>
          <w:szCs w:val="28"/>
        </w:rPr>
        <w:lastRenderedPageBreak/>
        <w:t>Introduction</w:t>
      </w:r>
      <w:bookmarkEnd w:id="0"/>
    </w:p>
    <w:p w:rsidR="008F2CD9" w:rsidRDefault="00F57E1A" w:rsidP="0077538F">
      <w:pPr>
        <w:pStyle w:val="BodyText"/>
      </w:pPr>
      <w:r>
        <w:t>Th</w:t>
      </w:r>
      <w:r w:rsidR="00F425FC">
        <w:t>is</w:t>
      </w:r>
      <w:r>
        <w:t xml:space="preserve"> </w:t>
      </w:r>
      <w:r w:rsidR="00A81FC3">
        <w:t>Internal</w:t>
      </w:r>
      <w:r w:rsidR="00F425FC">
        <w:t xml:space="preserve"> Design Document contains the software design </w:t>
      </w:r>
      <w:r>
        <w:t xml:space="preserve">details </w:t>
      </w:r>
      <w:r w:rsidR="00F425FC">
        <w:t xml:space="preserve">for </w:t>
      </w:r>
      <w:r w:rsidR="008B704A">
        <w:t>supporting clients using Ethernet</w:t>
      </w:r>
      <w:r w:rsidR="00D57D08">
        <w:t>/</w:t>
      </w:r>
      <w:r w:rsidR="008B704A">
        <w:t>IP</w:t>
      </w:r>
      <w:r w:rsidR="00F425FC">
        <w:t>.</w:t>
      </w:r>
    </w:p>
    <w:p w:rsidR="0077538F" w:rsidRPr="0077538F" w:rsidRDefault="0077538F" w:rsidP="0077538F">
      <w:pPr>
        <w:pStyle w:val="Heading2"/>
      </w:pPr>
      <w:bookmarkStart w:id="1" w:name="_Toc381258527"/>
      <w:r>
        <w:t>Document Objective</w:t>
      </w:r>
      <w:bookmarkEnd w:id="1"/>
    </w:p>
    <w:p w:rsidR="00F64E35" w:rsidRDefault="00F64E35" w:rsidP="00B87571">
      <w:pPr>
        <w:pStyle w:val="BodyText"/>
      </w:pPr>
      <w:bookmarkStart w:id="2" w:name="_Toc183243064"/>
      <w:r>
        <w:t xml:space="preserve">The purpose of this document is to serve as a </w:t>
      </w:r>
      <w:r w:rsidR="008F2CD9">
        <w:t xml:space="preserve">vehicle for </w:t>
      </w:r>
      <w:r w:rsidR="008B704A">
        <w:t>supporting clients using Ethernet</w:t>
      </w:r>
      <w:r w:rsidR="00D57D08">
        <w:t>/</w:t>
      </w:r>
      <w:r w:rsidR="008B704A">
        <w:t>IP IO networks</w:t>
      </w:r>
      <w:r w:rsidR="008F2CD9">
        <w:t>.</w:t>
      </w:r>
    </w:p>
    <w:p w:rsidR="00DD6455" w:rsidRDefault="00AE30F5" w:rsidP="00B87571">
      <w:pPr>
        <w:pStyle w:val="BodyText"/>
      </w:pPr>
      <w:r>
        <w:t>The int</w:t>
      </w:r>
      <w:r w:rsidR="008F2CD9">
        <w:t>ended audience for this document is predominantly the software development team</w:t>
      </w:r>
      <w:r w:rsidR="008B704A">
        <w:t>, controls, and customer support</w:t>
      </w:r>
      <w:r w:rsidR="008F2CD9">
        <w:t xml:space="preserve">.  </w:t>
      </w:r>
    </w:p>
    <w:p w:rsidR="00202BC0" w:rsidRDefault="009167EC" w:rsidP="00276D71">
      <w:pPr>
        <w:pStyle w:val="Heading2"/>
      </w:pPr>
      <w:bookmarkStart w:id="3" w:name="_Toc381258528"/>
      <w:bookmarkEnd w:id="2"/>
      <w:r>
        <w:t>References</w:t>
      </w:r>
      <w:bookmarkEnd w:id="3"/>
    </w:p>
    <w:p w:rsidR="00AE0069" w:rsidRDefault="00AE0069" w:rsidP="00AE0069">
      <w:pPr>
        <w:pStyle w:val="BodyText"/>
      </w:pPr>
      <w:r>
        <w:t>These requirements were gathered through meeting</w:t>
      </w:r>
      <w:r w:rsidR="00524431">
        <w:t>s and other communications methods</w:t>
      </w:r>
      <w:r>
        <w:t xml:space="preserve"> with </w:t>
      </w:r>
      <w:r w:rsidR="00524431">
        <w:t>Client</w:t>
      </w:r>
      <w:r>
        <w:t xml:space="preserve"> personnel. The final SDR was conducted </w:t>
      </w:r>
      <w:r w:rsidR="00F475DF">
        <w:t xml:space="preserve">&lt;location, date&gt; </w:t>
      </w:r>
      <w:r>
        <w:t>with the following attendance:</w:t>
      </w:r>
    </w:p>
    <w:p w:rsidR="00524431" w:rsidRDefault="00524431" w:rsidP="00AE0069">
      <w:pPr>
        <w:pStyle w:val="BodyText"/>
      </w:pPr>
      <w:r>
        <w:t>Fortna:</w:t>
      </w:r>
    </w:p>
    <w:p w:rsidR="00524431" w:rsidRDefault="00524431" w:rsidP="00AE0069">
      <w:pPr>
        <w:pStyle w:val="BodyText"/>
      </w:pPr>
      <w:r>
        <w:t>Client:</w:t>
      </w:r>
    </w:p>
    <w:p w:rsidR="00524431" w:rsidRDefault="00524431" w:rsidP="00AE0069">
      <w:pPr>
        <w:pStyle w:val="BodyText"/>
      </w:pPr>
      <w:r>
        <w:t>WMS:</w:t>
      </w:r>
    </w:p>
    <w:p w:rsidR="00B61BD7" w:rsidRDefault="00B61BD7" w:rsidP="00B61BD7">
      <w:pPr>
        <w:pStyle w:val="Heading2"/>
      </w:pPr>
      <w:bookmarkStart w:id="4" w:name="_Toc381258529"/>
      <w:r>
        <w:t>Document Conventions</w:t>
      </w:r>
      <w:bookmarkEnd w:id="4"/>
    </w:p>
    <w:p w:rsidR="00B61BD7" w:rsidRDefault="009167EC" w:rsidP="009167EC">
      <w:pPr>
        <w:pStyle w:val="Heading3"/>
      </w:pPr>
      <w:bookmarkStart w:id="5" w:name="_Toc381258530"/>
      <w:r>
        <w:t>Standard Definitions</w:t>
      </w:r>
      <w:bookmarkEnd w:id="5"/>
    </w:p>
    <w:p w:rsidR="009167EC" w:rsidRPr="009167EC" w:rsidRDefault="009167EC" w:rsidP="009167EC">
      <w:pPr>
        <w:pStyle w:val="BodyText"/>
      </w:pPr>
    </w:p>
    <w:p w:rsidR="009167EC" w:rsidRDefault="009167EC" w:rsidP="009167EC">
      <w:pPr>
        <w:pStyle w:val="Heading3"/>
      </w:pPr>
      <w:bookmarkStart w:id="6" w:name="_Toc381258531"/>
      <w:r>
        <w:t>Acronyms and Abbreviations</w:t>
      </w:r>
      <w:bookmarkEnd w:id="6"/>
    </w:p>
    <w:p w:rsidR="009167EC" w:rsidRPr="009167EC" w:rsidRDefault="006C25A4" w:rsidP="009167EC">
      <w:pPr>
        <w:pStyle w:val="BodyText"/>
      </w:pPr>
      <w:r>
        <w:t>VFD – Variable Frequency Drive</w:t>
      </w:r>
    </w:p>
    <w:p w:rsidR="009167EC" w:rsidRDefault="009167EC" w:rsidP="009167EC">
      <w:pPr>
        <w:pStyle w:val="Heading3"/>
      </w:pPr>
      <w:bookmarkStart w:id="7" w:name="_Toc381258532"/>
      <w:r>
        <w:t>Requirements Numbering</w:t>
      </w:r>
      <w:bookmarkEnd w:id="7"/>
    </w:p>
    <w:p w:rsidR="009167EC" w:rsidRPr="009167EC" w:rsidRDefault="009167EC" w:rsidP="009167EC">
      <w:pPr>
        <w:pStyle w:val="BodyText"/>
      </w:pPr>
    </w:p>
    <w:p w:rsidR="009167EC" w:rsidRDefault="009167EC" w:rsidP="00AE0069">
      <w:pPr>
        <w:pStyle w:val="BodyText"/>
      </w:pPr>
    </w:p>
    <w:p w:rsidR="00AF4DEA" w:rsidRDefault="006E7BAE" w:rsidP="00AF4DEA">
      <w:pPr>
        <w:pStyle w:val="Heading1"/>
      </w:pPr>
      <w:bookmarkStart w:id="8" w:name="_Toc99424307"/>
      <w:bookmarkStart w:id="9" w:name="_Toc102983417"/>
      <w:bookmarkStart w:id="10" w:name="_Toc381258533"/>
      <w:bookmarkEnd w:id="8"/>
      <w:bookmarkEnd w:id="9"/>
      <w:r>
        <w:lastRenderedPageBreak/>
        <w:t>Project Overview</w:t>
      </w:r>
      <w:bookmarkEnd w:id="10"/>
    </w:p>
    <w:p w:rsidR="00792A61" w:rsidRDefault="00D57D08" w:rsidP="00792A61">
      <w:pPr>
        <w:pStyle w:val="BodyText"/>
      </w:pPr>
      <w:r>
        <w:t>Ethernet/</w:t>
      </w:r>
      <w:r w:rsidR="008B704A">
        <w:t>IP IO networks are used to provide IO communication to Point IO devices, VFDs, and Panther Printer Applicators.</w:t>
      </w:r>
      <w:r w:rsidR="005A736C">
        <w:t xml:space="preserve">  This document is targeted at supporting existing Etherne</w:t>
      </w:r>
      <w:r>
        <w:t>t/</w:t>
      </w:r>
      <w:r w:rsidR="005A736C">
        <w:t xml:space="preserve">IP installations and will cover replacing cards and trouble shooting. </w:t>
      </w:r>
    </w:p>
    <w:p w:rsidR="006E7BAE" w:rsidRDefault="006E7BAE" w:rsidP="006E7BAE">
      <w:pPr>
        <w:pStyle w:val="Heading2"/>
      </w:pPr>
      <w:bookmarkStart w:id="11" w:name="_Toc381258534"/>
      <w:r>
        <w:t>System Layout</w:t>
      </w:r>
      <w:bookmarkEnd w:id="11"/>
    </w:p>
    <w:p w:rsidR="006E7BAE" w:rsidRPr="00792A61" w:rsidRDefault="008B704A" w:rsidP="00792A61">
      <w:pPr>
        <w:pStyle w:val="BodyText"/>
      </w:pPr>
      <w:r>
        <w:rPr>
          <w:noProof/>
        </w:rPr>
        <mc:AlternateContent>
          <mc:Choice Requires="wpc">
            <w:drawing>
              <wp:inline distT="0" distB="0" distL="0" distR="0" wp14:anchorId="5442E95D" wp14:editId="25FF7405">
                <wp:extent cx="5486400" cy="281940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 name="Rectangle 11"/>
                        <wps:cNvSpPr/>
                        <wps:spPr>
                          <a:xfrm>
                            <a:off x="2571749" y="514350"/>
                            <a:ext cx="923925" cy="1552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2531660" y="809625"/>
                            <a:ext cx="1009934"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sidP="00A70B23">
                              <w:pPr>
                                <w:jc w:val="center"/>
                              </w:pPr>
                              <w:r>
                                <w:t>Ethernet/IP 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04775" y="95250"/>
                            <a:ext cx="2047875" cy="26289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104775" y="95250"/>
                            <a:ext cx="204787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
                                <w:t>QNX Automation 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Rectangle 16"/>
                        <wps:cNvSpPr/>
                        <wps:spPr>
                          <a:xfrm>
                            <a:off x="733425" y="561975"/>
                            <a:ext cx="1419225" cy="523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733425" y="1742100"/>
                            <a:ext cx="1419225" cy="523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75C8B" w:rsidRDefault="00975C8B" w:rsidP="00A70B23"/>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Text Box 18"/>
                        <wps:cNvSpPr txBox="1"/>
                        <wps:spPr>
                          <a:xfrm>
                            <a:off x="733425" y="695325"/>
                            <a:ext cx="14192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
                                <w:t>HMS Card</w:t>
                              </w:r>
                            </w:p>
                            <w:p w:rsidR="00975C8B" w:rsidRDefault="00975C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18"/>
                        <wps:cNvSpPr txBox="1"/>
                        <wps:spPr>
                          <a:xfrm>
                            <a:off x="733425" y="1856400"/>
                            <a:ext cx="14192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sidP="00A70B23">
                              <w:pPr>
                                <w:pStyle w:val="NormalWeb"/>
                                <w:spacing w:before="0" w:beforeAutospacing="0" w:after="0" w:afterAutospacing="0"/>
                              </w:pPr>
                              <w:r>
                                <w:rPr>
                                  <w:rFonts w:ascii="Tahoma" w:eastAsia="Times New Roman" w:hAnsi="Tahoma"/>
                                </w:rPr>
                                <w:t>QNX Ethernet</w:t>
                              </w:r>
                            </w:p>
                            <w:p w:rsidR="00975C8B" w:rsidRDefault="00975C8B" w:rsidP="00A70B23">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Straight Connector 21"/>
                        <wps:cNvCnPr>
                          <a:stCxn id="18" idx="3"/>
                        </wps:cNvCnPr>
                        <wps:spPr>
                          <a:xfrm>
                            <a:off x="2152650" y="833438"/>
                            <a:ext cx="41909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2150700" y="1856400"/>
                            <a:ext cx="4184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Rectangle 24"/>
                        <wps:cNvSpPr/>
                        <wps:spPr>
                          <a:xfrm>
                            <a:off x="3914140" y="180000"/>
                            <a:ext cx="1419225" cy="523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75C8B" w:rsidRDefault="00975C8B" w:rsidP="00A70B23">
                              <w:r>
                                <w:t>Point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3914140" y="970575"/>
                            <a:ext cx="1419225" cy="523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75C8B" w:rsidRDefault="00975C8B" w:rsidP="00A70B23"/>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914140" y="1742100"/>
                            <a:ext cx="1419225" cy="523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75C8B" w:rsidRDefault="00975C8B" w:rsidP="00A70B23"/>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a:off x="3495675" y="632120"/>
                            <a:ext cx="4184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3495675" y="1260770"/>
                            <a:ext cx="4184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3495675" y="1869395"/>
                            <a:ext cx="41846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0" name="Text Box 18"/>
                        <wps:cNvSpPr txBox="1"/>
                        <wps:spPr>
                          <a:xfrm>
                            <a:off x="3914140" y="285750"/>
                            <a:ext cx="14192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sidP="00A70B23">
                              <w:pPr>
                                <w:pStyle w:val="NormalWeb"/>
                                <w:spacing w:before="0" w:beforeAutospacing="0" w:after="0" w:afterAutospacing="0"/>
                              </w:pPr>
                              <w:r>
                                <w:rPr>
                                  <w:rFonts w:ascii="Tahoma" w:eastAsia="Times New Roman" w:hAnsi="Tahoma"/>
                                </w:rPr>
                                <w:t>Point IO</w:t>
                              </w:r>
                            </w:p>
                            <w:p w:rsidR="00975C8B" w:rsidRDefault="00975C8B" w:rsidP="00A70B23">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Text Box 18"/>
                        <wps:cNvSpPr txBox="1"/>
                        <wps:spPr>
                          <a:xfrm>
                            <a:off x="3914140" y="1085850"/>
                            <a:ext cx="14192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sidP="00A70B23">
                              <w:pPr>
                                <w:pStyle w:val="NormalWeb"/>
                                <w:spacing w:before="0" w:beforeAutospacing="0" w:after="0" w:afterAutospacing="0"/>
                              </w:pPr>
                              <w:r>
                                <w:rPr>
                                  <w:rFonts w:ascii="Tahoma" w:eastAsia="Times New Roman" w:hAnsi="Tahoma"/>
                                </w:rPr>
                                <w:t>VFD</w:t>
                              </w:r>
                            </w:p>
                            <w:p w:rsidR="00975C8B" w:rsidRDefault="00975C8B" w:rsidP="00A70B23">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Text Box 18"/>
                        <wps:cNvSpPr txBox="1"/>
                        <wps:spPr>
                          <a:xfrm>
                            <a:off x="3914140" y="1742100"/>
                            <a:ext cx="1419225"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75C8B" w:rsidRDefault="00975C8B" w:rsidP="00A70B23">
                              <w:pPr>
                                <w:pStyle w:val="NormalWeb"/>
                                <w:spacing w:before="0" w:beforeAutospacing="0" w:after="0" w:afterAutospacing="0"/>
                              </w:pPr>
                              <w:r>
                                <w:rPr>
                                  <w:rFonts w:ascii="Tahoma" w:eastAsia="Times New Roman" w:hAnsi="Tahoma"/>
                                </w:rPr>
                                <w:t>Panther Applicator</w:t>
                              </w:r>
                            </w:p>
                            <w:p w:rsidR="00975C8B" w:rsidRDefault="00975C8B" w:rsidP="00A70B23">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42E95D" id="Canvas 9" o:spid="_x0000_s1026" editas="canvas" style="width:6in;height:222pt;mso-position-horizontal-relative:char;mso-position-vertical-relative:line" coordsize="54864,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">
                <v:shape id="_x0000_s1027" type="#_x0000_t75" style="position:absolute;width:54864;height:28194;visibility:visible;mso-wrap-style:square">
                  <v:fill o:detectmouseclick="t"/>
                  <v:path o:connecttype="none"/>
                </v:shape>
                <v:rect id="Rectangle 11" o:spid="_x0000_s1028" style="position:absolute;left:25717;top:5143;width:9239;height:15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" filled="f" strokecolor="#243f60 [1604]" strokeweight="2pt"/>
                <v:shapetype id="_x0000_t202" coordsize="21600,21600" o:spt="202" path="m,l,21600r21600,l21600,xe">
                  <v:stroke joinstyle="miter"/>
                  <v:path gradientshapeok="t" o:connecttype="rect"/>
                </v:shapetype>
                <v:shape id="Text Box 13" o:spid="_x0000_s1029" type="#_x0000_t202" style="position:absolute;left:25316;top:8096;width:10099;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" filled="f" stroked="f" strokeweight=".5pt">
                  <v:textbox>
                    <w:txbxContent>
                      <w:p w:rsidR="00975C8B" w:rsidRDefault="00975C8B" w:rsidP="00A70B23">
                        <w:pPr>
                          <w:jc w:val="center"/>
                        </w:pPr>
                        <w:r>
                          <w:t>Ethernet/IP Switch</w:t>
                        </w:r>
                      </w:p>
                    </w:txbxContent>
                  </v:textbox>
                </v:shape>
                <v:rect id="Rectangle 14" o:spid="_x0000_s1030" style="position:absolute;left:1047;top:952;width:20479;height:26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" filled="f" strokecolor="#243f60 [1604]" strokeweight="2pt"/>
                <v:shape id="Text Box 15" o:spid="_x0000_s1031" type="#_x0000_t202" style="position:absolute;left:1047;top:952;width:20479;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975C8B" w:rsidRDefault="00975C8B">
                        <w:r>
                          <w:t>QNX Automation Controller</w:t>
                        </w:r>
                      </w:p>
                    </w:txbxContent>
                  </v:textbox>
                </v:shape>
                <v:rect id="Rectangle 16" o:spid="_x0000_s1032" style="position:absolute;left:7334;top:5619;width:14192;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" filled="f" strokecolor="#243f60 [1604]" strokeweight="2pt"/>
                <v:rect id="Rectangle 17" o:spid="_x0000_s1033" style="position:absolute;left:7334;top:17421;width:14192;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" filled="f" strokecolor="#243f60 [1604]" strokeweight="2pt">
                  <v:textbox>
                    <w:txbxContent>
                      <w:p w:rsidR="00975C8B" w:rsidRDefault="00975C8B" w:rsidP="00A70B23"/>
                    </w:txbxContent>
                  </v:textbox>
                </v:rect>
                <v:shape id="Text Box 18" o:spid="_x0000_s1034" type="#_x0000_t202" style="position:absolute;left:7334;top:6953;width:1419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975C8B" w:rsidRDefault="00975C8B">
                        <w:r>
                          <w:t>HMS Card</w:t>
                        </w:r>
                      </w:p>
                      <w:p w:rsidR="00975C8B" w:rsidRDefault="00975C8B"/>
                    </w:txbxContent>
                  </v:textbox>
                </v:shape>
                <v:shape id="Text Box 18" o:spid="_x0000_s1035" type="#_x0000_t202" style="position:absolute;left:7334;top:18564;width:1419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rsidR="00975C8B" w:rsidRDefault="00975C8B" w:rsidP="00A70B23">
                        <w:pPr>
                          <w:pStyle w:val="NormalWeb"/>
                          <w:spacing w:before="0" w:beforeAutospacing="0" w:after="0" w:afterAutospacing="0"/>
                        </w:pPr>
                        <w:r>
                          <w:rPr>
                            <w:rFonts w:ascii="Tahoma" w:eastAsia="Times New Roman" w:hAnsi="Tahoma"/>
                          </w:rPr>
                          <w:t>QNX Ethernet</w:t>
                        </w:r>
                      </w:p>
                      <w:p w:rsidR="00975C8B" w:rsidRDefault="00975C8B" w:rsidP="00A70B23">
                        <w:pPr>
                          <w:pStyle w:val="NormalWeb"/>
                          <w:spacing w:before="0" w:beforeAutospacing="0" w:after="0" w:afterAutospacing="0"/>
                        </w:pPr>
                        <w:r>
                          <w:rPr>
                            <w:rFonts w:ascii="Tahoma" w:eastAsia="Times New Roman" w:hAnsi="Tahoma"/>
                          </w:rPr>
                          <w:t> </w:t>
                        </w:r>
                      </w:p>
                    </w:txbxContent>
                  </v:textbox>
                </v:shape>
                <v:line id="Straight Connector 21" o:spid="_x0000_s1036" style="position:absolute;visibility:visible;mso-wrap-style:square" from="21526,8334" to="2571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" strokecolor="#4579b8 [3044]"/>
                <v:line id="Straight Connector 22" o:spid="_x0000_s1037" style="position:absolute;visibility:visible;mso-wrap-style:square" from="21507,18564" to="25691,18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" strokecolor="#4579b8 [3044]"/>
                <v:rect id="Rectangle 24" o:spid="_x0000_s1038" style="position:absolute;left:39141;top:1800;width:14192;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kjxQAAANsAAAAPAAAAZHJzL2Rvd25yZXYueG1sRI9Ba8JA&#10;FITvQv/D8gq9mU2liK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BlgqkjxQAAANsAAAAP&#10;AAAAAAAAAAAAAAAAAAcCAABkcnMvZG93bnJldi54bWxQSwUGAAAAAAMAAwC3AAAA+QIAAAAA&#10;" filled="f" strokecolor="#243f60 [1604]" strokeweight="2pt">
                  <v:textbox>
                    <w:txbxContent>
                      <w:p w:rsidR="00975C8B" w:rsidRDefault="00975C8B" w:rsidP="00A70B23">
                        <w:r>
                          <w:t>Point</w:t>
                        </w:r>
                      </w:p>
                    </w:txbxContent>
                  </v:textbox>
                </v:rect>
                <v:rect id="Rectangle 25" o:spid="_x0000_s1039" style="position:absolute;left:39141;top:9705;width:14192;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y4xQAAANsAAAAPAAAAZHJzL2Rvd25yZXYueG1sRI9Ba8JA&#10;FITvQv/D8gq9mU2Fiq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AKzgy4xQAAANsAAAAP&#10;AAAAAAAAAAAAAAAAAAcCAABkcnMvZG93bnJldi54bWxQSwUGAAAAAAMAAwC3AAAA+QIAAAAA&#10;" filled="f" strokecolor="#243f60 [1604]" strokeweight="2pt">
                  <v:textbox>
                    <w:txbxContent>
                      <w:p w:rsidR="00975C8B" w:rsidRDefault="00975C8B" w:rsidP="00A70B23"/>
                    </w:txbxContent>
                  </v:textbox>
                </v:rect>
                <v:rect id="Rectangle 26" o:spid="_x0000_s1040" style="position:absolute;left:39141;top:17421;width:14192;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" filled="f" strokecolor="#243f60 [1604]" strokeweight="2pt">
                  <v:textbox>
                    <w:txbxContent>
                      <w:p w:rsidR="00975C8B" w:rsidRDefault="00975C8B" w:rsidP="00A70B23"/>
                    </w:txbxContent>
                  </v:textbox>
                </v:rect>
                <v:line id="Straight Connector 27" o:spid="_x0000_s1041" style="position:absolute;visibility:visible;mso-wrap-style:square" from="34956,6321" to="39141,6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" strokecolor="#4579b8 [3044]"/>
                <v:line id="Straight Connector 28" o:spid="_x0000_s1042" style="position:absolute;visibility:visible;mso-wrap-style:square" from="34956,12607" to="39141,12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" strokecolor="#4579b8 [3044]"/>
                <v:line id="Straight Connector 29" o:spid="_x0000_s1043" style="position:absolute;visibility:visible;mso-wrap-style:square" from="34956,18693" to="39141,18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" strokecolor="#4579b8 [3044]"/>
                <v:shape id="Text Box 18" o:spid="_x0000_s1044" type="#_x0000_t202" style="position:absolute;left:39141;top:2857;width:1419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rsidR="00975C8B" w:rsidRDefault="00975C8B" w:rsidP="00A70B23">
                        <w:pPr>
                          <w:pStyle w:val="NormalWeb"/>
                          <w:spacing w:before="0" w:beforeAutospacing="0" w:after="0" w:afterAutospacing="0"/>
                        </w:pPr>
                        <w:r>
                          <w:rPr>
                            <w:rFonts w:ascii="Tahoma" w:eastAsia="Times New Roman" w:hAnsi="Tahoma"/>
                          </w:rPr>
                          <w:t>Point IO</w:t>
                        </w:r>
                      </w:p>
                      <w:p w:rsidR="00975C8B" w:rsidRDefault="00975C8B" w:rsidP="00A70B23">
                        <w:pPr>
                          <w:pStyle w:val="NormalWeb"/>
                          <w:spacing w:before="0" w:beforeAutospacing="0" w:after="0" w:afterAutospacing="0"/>
                        </w:pPr>
                        <w:r>
                          <w:rPr>
                            <w:rFonts w:ascii="Tahoma" w:eastAsia="Times New Roman" w:hAnsi="Tahoma"/>
                          </w:rPr>
                          <w:t> </w:t>
                        </w:r>
                      </w:p>
                    </w:txbxContent>
                  </v:textbox>
                </v:shape>
                <v:shape id="Text Box 18" o:spid="_x0000_s1045" type="#_x0000_t202" style="position:absolute;left:39141;top:10858;width:1419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rsidR="00975C8B" w:rsidRDefault="00975C8B" w:rsidP="00A70B23">
                        <w:pPr>
                          <w:pStyle w:val="NormalWeb"/>
                          <w:spacing w:before="0" w:beforeAutospacing="0" w:after="0" w:afterAutospacing="0"/>
                        </w:pPr>
                        <w:r>
                          <w:rPr>
                            <w:rFonts w:ascii="Tahoma" w:eastAsia="Times New Roman" w:hAnsi="Tahoma"/>
                          </w:rPr>
                          <w:t>VFD</w:t>
                        </w:r>
                      </w:p>
                      <w:p w:rsidR="00975C8B" w:rsidRDefault="00975C8B" w:rsidP="00A70B23">
                        <w:pPr>
                          <w:pStyle w:val="NormalWeb"/>
                          <w:spacing w:before="0" w:beforeAutospacing="0" w:after="0" w:afterAutospacing="0"/>
                        </w:pPr>
                        <w:r>
                          <w:rPr>
                            <w:rFonts w:ascii="Tahoma" w:eastAsia="Times New Roman" w:hAnsi="Tahoma"/>
                          </w:rPr>
                          <w:t> </w:t>
                        </w:r>
                      </w:p>
                    </w:txbxContent>
                  </v:textbox>
                </v:shape>
                <v:shape id="Text Box 18" o:spid="_x0000_s1046" type="#_x0000_t202" style="position:absolute;left:39141;top:17421;width:14192;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975C8B" w:rsidRDefault="00975C8B" w:rsidP="00A70B23">
                        <w:pPr>
                          <w:pStyle w:val="NormalWeb"/>
                          <w:spacing w:before="0" w:beforeAutospacing="0" w:after="0" w:afterAutospacing="0"/>
                        </w:pPr>
                        <w:r>
                          <w:rPr>
                            <w:rFonts w:ascii="Tahoma" w:eastAsia="Times New Roman" w:hAnsi="Tahoma"/>
                          </w:rPr>
                          <w:t>Panther Applicator</w:t>
                        </w:r>
                      </w:p>
                      <w:p w:rsidR="00975C8B" w:rsidRDefault="00975C8B" w:rsidP="00A70B23">
                        <w:pPr>
                          <w:pStyle w:val="NormalWeb"/>
                          <w:spacing w:before="0" w:beforeAutospacing="0" w:after="0" w:afterAutospacing="0"/>
                        </w:pPr>
                        <w:r>
                          <w:rPr>
                            <w:rFonts w:ascii="Tahoma" w:eastAsia="Times New Roman" w:hAnsi="Tahoma"/>
                          </w:rPr>
                          <w:t> </w:t>
                        </w:r>
                      </w:p>
                    </w:txbxContent>
                  </v:textbox>
                </v:shape>
                <w10:anchorlock/>
              </v:group>
            </w:pict>
          </mc:Fallback>
        </mc:AlternateContent>
      </w:r>
    </w:p>
    <w:p w:rsidR="00202BC0" w:rsidRPr="00AE0069" w:rsidRDefault="00202BC0" w:rsidP="00AE0069">
      <w:pPr>
        <w:pStyle w:val="Heading2"/>
      </w:pPr>
      <w:bookmarkStart w:id="12" w:name="_Toc183243068"/>
      <w:bookmarkStart w:id="13" w:name="_Toc381258535"/>
      <w:r w:rsidRPr="00AE0069">
        <w:t>High Level Summary</w:t>
      </w:r>
      <w:bookmarkEnd w:id="12"/>
      <w:bookmarkEnd w:id="13"/>
    </w:p>
    <w:p w:rsidR="00202BC0" w:rsidRDefault="00D57D08" w:rsidP="00B87571">
      <w:pPr>
        <w:pStyle w:val="BodyText"/>
      </w:pPr>
      <w:r>
        <w:t>Typically the Ethernet/</w:t>
      </w:r>
      <w:r w:rsidR="00A70B23">
        <w:t>IP n</w:t>
      </w:r>
      <w:r w:rsidR="003B6694">
        <w:t>etwork is separate from the res</w:t>
      </w:r>
      <w:r w:rsidR="00A70B23">
        <w:t>t of the client’s network.  The Automation Controller software communicates to the HMS car</w:t>
      </w:r>
      <w:r>
        <w:t>ds to send/receive Ethernet/</w:t>
      </w:r>
      <w:r w:rsidR="00A70B23">
        <w:t>IP IO.  The HM</w:t>
      </w:r>
      <w:r>
        <w:t>S cards implements the Ethernet/</w:t>
      </w:r>
      <w:r w:rsidR="00A70B23">
        <w:t>I</w:t>
      </w:r>
      <w:r>
        <w:t>P stack and acts as an Ethernet/</w:t>
      </w:r>
      <w:r w:rsidR="00A70B23">
        <w:t>IP client.  The Point IO, VFDs, and Pan</w:t>
      </w:r>
      <w:r>
        <w:t>ther Applicator act as Ethernet/</w:t>
      </w:r>
      <w:r w:rsidR="00A70B23">
        <w:t>IP servers.</w:t>
      </w:r>
      <w:r w:rsidR="005A736C">
        <w:t xml:space="preserve">  A dedicated second Ethernet card is connected from the QNX Automa</w:t>
      </w:r>
      <w:r>
        <w:t>tion Controller to the Ethernet/</w:t>
      </w:r>
      <w:r w:rsidR="005A736C">
        <w:t>IP switch for debugging purposes.</w:t>
      </w:r>
    </w:p>
    <w:p w:rsidR="00202BC0" w:rsidRDefault="003B456F" w:rsidP="00202BC0">
      <w:pPr>
        <w:pStyle w:val="Heading1"/>
      </w:pPr>
      <w:bookmarkStart w:id="14" w:name="_Toc183243079"/>
      <w:bookmarkStart w:id="15" w:name="_Toc381258536"/>
      <w:r>
        <w:lastRenderedPageBreak/>
        <w:t>User</w:t>
      </w:r>
      <w:r w:rsidR="00202BC0" w:rsidRPr="00202BC0">
        <w:t xml:space="preserve"> Interface</w:t>
      </w:r>
      <w:bookmarkEnd w:id="14"/>
      <w:bookmarkEnd w:id="15"/>
    </w:p>
    <w:p w:rsidR="00202BC0" w:rsidRDefault="004A43DD" w:rsidP="00B87571">
      <w:pPr>
        <w:pStyle w:val="BodyText"/>
      </w:pPr>
      <w:r>
        <w:t xml:space="preserve">Provide detailed information for each </w:t>
      </w:r>
      <w:r w:rsidR="00EF65D7">
        <w:t>configuration menu.</w:t>
      </w:r>
      <w:r w:rsidR="007514C8">
        <w:t xml:space="preserve">  For instructions on connecting to the Ethernet/IP devices see </w:t>
      </w:r>
      <w:r w:rsidR="007514C8">
        <w:fldChar w:fldCharType="begin"/>
      </w:r>
      <w:r w:rsidR="007514C8">
        <w:instrText xml:space="preserve"> REF _Ref380744985 \r \h </w:instrText>
      </w:r>
      <w:r w:rsidR="007514C8">
        <w:fldChar w:fldCharType="separate"/>
      </w:r>
      <w:r w:rsidR="007514C8">
        <w:t>4.1</w:t>
      </w:r>
      <w:r w:rsidR="007514C8">
        <w:fldChar w:fldCharType="end"/>
      </w:r>
    </w:p>
    <w:p w:rsidR="00202BC0" w:rsidRDefault="00EF65D7" w:rsidP="00062456">
      <w:pPr>
        <w:pStyle w:val="Heading2"/>
      </w:pPr>
      <w:bookmarkStart w:id="16" w:name="_Ref379968562"/>
      <w:bookmarkStart w:id="17" w:name="_Toc381258537"/>
      <w:r>
        <w:t>IOCard Menu</w:t>
      </w:r>
      <w:bookmarkEnd w:id="16"/>
      <w:bookmarkEnd w:id="17"/>
    </w:p>
    <w:p w:rsidR="00EF65D7" w:rsidRPr="00EF65D7" w:rsidRDefault="00EF65D7" w:rsidP="00EF65D7">
      <w:pPr>
        <w:pStyle w:val="BodyText"/>
      </w:pPr>
      <w:r>
        <w:t>The IOCard menu provides the configuration information for interfacing the HMS Card to the Automation Controller Software.  Several fields are useful for debugging and configuring the HMS Card.</w:t>
      </w:r>
      <w:r w:rsidR="00D56080">
        <w:t xml:space="preserve">  The IOCard menu is located under Configuration Menu … -&gt; IO Utilities … -&gt; IO Card Config.</w:t>
      </w:r>
    </w:p>
    <w:p w:rsidR="00EF65D7" w:rsidRDefault="00EF65D7" w:rsidP="00B87571">
      <w:pPr>
        <w:pStyle w:val="BodyText"/>
      </w:pPr>
      <w:r>
        <w:rPr>
          <w:noProof/>
        </w:rPr>
        <w:drawing>
          <wp:inline distT="0" distB="0" distL="0" distR="0" wp14:anchorId="71BEE589" wp14:editId="4378B5FA">
            <wp:extent cx="5943600" cy="25177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517775"/>
                    </a:xfrm>
                    <a:prstGeom prst="rect">
                      <a:avLst/>
                    </a:prstGeom>
                  </pic:spPr>
                </pic:pic>
              </a:graphicData>
            </a:graphic>
          </wp:inline>
        </w:drawing>
      </w:r>
    </w:p>
    <w:p w:rsidR="00EF65D7" w:rsidRDefault="00EF65D7" w:rsidP="00B87571">
      <w:pPr>
        <w:pStyle w:val="BodyText"/>
      </w:pPr>
    </w:p>
    <w:tbl>
      <w:tblPr>
        <w:tblStyle w:val="FortnaTable"/>
        <w:tblW w:w="0" w:type="auto"/>
        <w:tblLook w:val="04A0" w:firstRow="1" w:lastRow="0" w:firstColumn="1" w:lastColumn="0" w:noHBand="0" w:noVBand="1"/>
      </w:tblPr>
      <w:tblGrid>
        <w:gridCol w:w="1342"/>
        <w:gridCol w:w="7972"/>
      </w:tblGrid>
      <w:tr w:rsidR="00EF65D7" w:rsidRPr="007E6AEF" w:rsidTr="00EF65D7">
        <w:trPr>
          <w:cnfStyle w:val="100000000000" w:firstRow="1" w:lastRow="0" w:firstColumn="0" w:lastColumn="0" w:oddVBand="0" w:evenVBand="0" w:oddHBand="0" w:evenHBand="0" w:firstRowFirstColumn="0" w:firstRowLastColumn="0" w:lastRowFirstColumn="0" w:lastRowLastColumn="0"/>
        </w:trPr>
        <w:tc>
          <w:tcPr>
            <w:tcW w:w="1335" w:type="dxa"/>
            <w:hideMark/>
          </w:tcPr>
          <w:p w:rsidR="00EF65D7" w:rsidRPr="007E6AEF" w:rsidRDefault="00EF65D7" w:rsidP="008E18A9">
            <w:pPr>
              <w:pStyle w:val="TableText"/>
              <w:rPr>
                <w:color w:val="FFFFFF" w:themeColor="background1"/>
              </w:rPr>
            </w:pPr>
            <w:r>
              <w:rPr>
                <w:color w:val="FFFFFF" w:themeColor="background1"/>
              </w:rPr>
              <w:t>Column</w:t>
            </w:r>
          </w:p>
        </w:tc>
        <w:tc>
          <w:tcPr>
            <w:tcW w:w="8140" w:type="dxa"/>
            <w:hideMark/>
          </w:tcPr>
          <w:p w:rsidR="00EF65D7" w:rsidRPr="007E6AEF" w:rsidRDefault="00EF65D7" w:rsidP="008E18A9">
            <w:pPr>
              <w:pStyle w:val="TableText"/>
              <w:rPr>
                <w:color w:val="FFFFFF" w:themeColor="background1"/>
              </w:rPr>
            </w:pPr>
            <w:r>
              <w:rPr>
                <w:color w:val="FFFFFF" w:themeColor="background1"/>
              </w:rPr>
              <w:t>Description</w:t>
            </w:r>
          </w:p>
        </w:tc>
      </w:tr>
      <w:tr w:rsidR="00EF65D7" w:rsidRPr="008C082B" w:rsidTr="00EF65D7">
        <w:tc>
          <w:tcPr>
            <w:tcW w:w="1335" w:type="dxa"/>
          </w:tcPr>
          <w:p w:rsidR="00EF65D7" w:rsidRPr="00263D7C" w:rsidRDefault="00EF65D7" w:rsidP="008E18A9">
            <w:pPr>
              <w:pStyle w:val="TableText"/>
              <w:rPr>
                <w:sz w:val="16"/>
                <w:szCs w:val="16"/>
              </w:rPr>
            </w:pPr>
            <w:r>
              <w:rPr>
                <w:sz w:val="16"/>
                <w:szCs w:val="16"/>
              </w:rPr>
              <w:t>Name</w:t>
            </w:r>
          </w:p>
        </w:tc>
        <w:tc>
          <w:tcPr>
            <w:tcW w:w="8140" w:type="dxa"/>
          </w:tcPr>
          <w:p w:rsidR="00EF65D7" w:rsidRPr="00263D7C" w:rsidRDefault="00EF65D7" w:rsidP="008E18A9">
            <w:pPr>
              <w:pStyle w:val="TableText"/>
              <w:rPr>
                <w:sz w:val="16"/>
                <w:szCs w:val="16"/>
              </w:rPr>
            </w:pPr>
            <w:r>
              <w:rPr>
                <w:sz w:val="16"/>
                <w:szCs w:val="16"/>
              </w:rPr>
              <w:t>Name of the IOCard configuration.  The name must be unique.</w:t>
            </w:r>
          </w:p>
        </w:tc>
      </w:tr>
      <w:tr w:rsidR="00EF65D7" w:rsidRPr="008C082B" w:rsidTr="00EF65D7">
        <w:tc>
          <w:tcPr>
            <w:tcW w:w="1335" w:type="dxa"/>
          </w:tcPr>
          <w:p w:rsidR="00EF65D7" w:rsidRDefault="00EF65D7" w:rsidP="008E18A9">
            <w:pPr>
              <w:pStyle w:val="TableText"/>
              <w:rPr>
                <w:sz w:val="16"/>
                <w:szCs w:val="16"/>
              </w:rPr>
            </w:pPr>
            <w:r>
              <w:rPr>
                <w:sz w:val="16"/>
                <w:szCs w:val="16"/>
              </w:rPr>
              <w:t>Type</w:t>
            </w:r>
          </w:p>
        </w:tc>
        <w:tc>
          <w:tcPr>
            <w:tcW w:w="8140" w:type="dxa"/>
          </w:tcPr>
          <w:p w:rsidR="00EF65D7" w:rsidRDefault="00EF65D7" w:rsidP="008E18A9">
            <w:pPr>
              <w:pStyle w:val="TableText"/>
              <w:rPr>
                <w:sz w:val="16"/>
                <w:szCs w:val="16"/>
              </w:rPr>
            </w:pPr>
            <w:r>
              <w:rPr>
                <w:sz w:val="16"/>
                <w:szCs w:val="16"/>
              </w:rPr>
              <w:t>Ide</w:t>
            </w:r>
            <w:r w:rsidR="00D57D08">
              <w:rPr>
                <w:sz w:val="16"/>
                <w:szCs w:val="16"/>
              </w:rPr>
              <w:t>ntifies the card as an Ethernet/</w:t>
            </w:r>
            <w:r>
              <w:rPr>
                <w:sz w:val="16"/>
                <w:szCs w:val="16"/>
              </w:rPr>
              <w:t>IP card.</w:t>
            </w:r>
          </w:p>
        </w:tc>
      </w:tr>
      <w:tr w:rsidR="00EF65D7" w:rsidRPr="008C082B" w:rsidTr="00EF65D7">
        <w:tc>
          <w:tcPr>
            <w:tcW w:w="1335" w:type="dxa"/>
          </w:tcPr>
          <w:p w:rsidR="00EF65D7" w:rsidRDefault="00EF65D7" w:rsidP="008E18A9">
            <w:pPr>
              <w:pStyle w:val="TableText"/>
              <w:rPr>
                <w:sz w:val="16"/>
                <w:szCs w:val="16"/>
              </w:rPr>
            </w:pPr>
            <w:r>
              <w:rPr>
                <w:sz w:val="16"/>
                <w:szCs w:val="16"/>
              </w:rPr>
              <w:t>BasePort</w:t>
            </w:r>
          </w:p>
        </w:tc>
        <w:tc>
          <w:tcPr>
            <w:tcW w:w="8140" w:type="dxa"/>
          </w:tcPr>
          <w:p w:rsidR="00EF65D7" w:rsidRDefault="00EF65D7" w:rsidP="008E18A9">
            <w:pPr>
              <w:pStyle w:val="TableText"/>
              <w:rPr>
                <w:sz w:val="16"/>
                <w:szCs w:val="16"/>
              </w:rPr>
            </w:pPr>
            <w:r>
              <w:rPr>
                <w:sz w:val="16"/>
                <w:szCs w:val="16"/>
              </w:rPr>
              <w:t>Automatically set by the software.  Must have a value or the Automation Controller software will not be able to communicate to the card.</w:t>
            </w:r>
          </w:p>
        </w:tc>
      </w:tr>
      <w:tr w:rsidR="00EF65D7" w:rsidRPr="008C082B" w:rsidTr="00EF65D7">
        <w:tc>
          <w:tcPr>
            <w:tcW w:w="1335" w:type="dxa"/>
          </w:tcPr>
          <w:p w:rsidR="00EF65D7" w:rsidRDefault="00187379" w:rsidP="008E18A9">
            <w:pPr>
              <w:pStyle w:val="TableText"/>
              <w:rPr>
                <w:sz w:val="16"/>
                <w:szCs w:val="16"/>
              </w:rPr>
            </w:pPr>
            <w:r>
              <w:rPr>
                <w:sz w:val="16"/>
                <w:szCs w:val="16"/>
              </w:rPr>
              <w:t>pStatus</w:t>
            </w:r>
          </w:p>
        </w:tc>
        <w:tc>
          <w:tcPr>
            <w:tcW w:w="8140" w:type="dxa"/>
          </w:tcPr>
          <w:p w:rsidR="00EF65D7" w:rsidRDefault="00187379" w:rsidP="008E18A9">
            <w:pPr>
              <w:pStyle w:val="TableText"/>
              <w:rPr>
                <w:sz w:val="16"/>
                <w:szCs w:val="16"/>
              </w:rPr>
            </w:pPr>
            <w:r>
              <w:rPr>
                <w:sz w:val="16"/>
                <w:szCs w:val="16"/>
              </w:rPr>
              <w:t>Status messages.</w:t>
            </w:r>
          </w:p>
        </w:tc>
      </w:tr>
      <w:tr w:rsidR="00EF65D7" w:rsidRPr="008C082B" w:rsidTr="00EF65D7">
        <w:tc>
          <w:tcPr>
            <w:tcW w:w="1335" w:type="dxa"/>
          </w:tcPr>
          <w:p w:rsidR="00EF65D7" w:rsidRDefault="00187379" w:rsidP="008E18A9">
            <w:pPr>
              <w:pStyle w:val="TableText"/>
              <w:rPr>
                <w:sz w:val="16"/>
                <w:szCs w:val="16"/>
              </w:rPr>
            </w:pPr>
            <w:r>
              <w:rPr>
                <w:sz w:val="16"/>
                <w:szCs w:val="16"/>
              </w:rPr>
              <w:t>Process</w:t>
            </w:r>
          </w:p>
        </w:tc>
        <w:tc>
          <w:tcPr>
            <w:tcW w:w="8140" w:type="dxa"/>
          </w:tcPr>
          <w:p w:rsidR="00EF65D7" w:rsidRDefault="00187379" w:rsidP="008E18A9">
            <w:pPr>
              <w:pStyle w:val="TableText"/>
              <w:rPr>
                <w:sz w:val="16"/>
                <w:szCs w:val="16"/>
              </w:rPr>
            </w:pPr>
            <w:r>
              <w:rPr>
                <w:sz w:val="16"/>
                <w:szCs w:val="16"/>
              </w:rPr>
              <w:t>Should be SORT.</w:t>
            </w:r>
          </w:p>
        </w:tc>
      </w:tr>
      <w:tr w:rsidR="00EF65D7" w:rsidRPr="008C082B" w:rsidTr="00EF65D7">
        <w:tc>
          <w:tcPr>
            <w:tcW w:w="1335" w:type="dxa"/>
          </w:tcPr>
          <w:p w:rsidR="00EF65D7" w:rsidRDefault="00187379" w:rsidP="008E18A9">
            <w:pPr>
              <w:pStyle w:val="TableText"/>
              <w:rPr>
                <w:sz w:val="16"/>
                <w:szCs w:val="16"/>
              </w:rPr>
            </w:pPr>
            <w:r>
              <w:rPr>
                <w:sz w:val="16"/>
                <w:szCs w:val="16"/>
              </w:rPr>
              <w:t>IntAddr</w:t>
            </w:r>
          </w:p>
        </w:tc>
        <w:tc>
          <w:tcPr>
            <w:tcW w:w="8140" w:type="dxa"/>
          </w:tcPr>
          <w:p w:rsidR="00EF65D7" w:rsidRDefault="00187379" w:rsidP="008E18A9">
            <w:pPr>
              <w:pStyle w:val="TableText"/>
              <w:rPr>
                <w:sz w:val="16"/>
                <w:szCs w:val="16"/>
              </w:rPr>
            </w:pPr>
            <w:r>
              <w:rPr>
                <w:sz w:val="16"/>
                <w:szCs w:val="16"/>
              </w:rPr>
              <w:t>Automatically set by the software.  Must have a value or the Automation Controller software will not be able to communicate to the card.  This address is the memory mapped address for the card.  If the BasePort is valid and the IntAddr is not then the Automation Controller software failed to map the memory.</w:t>
            </w:r>
          </w:p>
        </w:tc>
      </w:tr>
      <w:tr w:rsidR="00EF65D7" w:rsidRPr="008C082B" w:rsidTr="00EF65D7">
        <w:tc>
          <w:tcPr>
            <w:tcW w:w="1335" w:type="dxa"/>
          </w:tcPr>
          <w:p w:rsidR="00EF65D7" w:rsidRDefault="00187379" w:rsidP="008E18A9">
            <w:pPr>
              <w:pStyle w:val="TableText"/>
              <w:rPr>
                <w:sz w:val="16"/>
                <w:szCs w:val="16"/>
              </w:rPr>
            </w:pPr>
            <w:r>
              <w:rPr>
                <w:sz w:val="16"/>
                <w:szCs w:val="16"/>
              </w:rPr>
              <w:t>ConfigMode</w:t>
            </w:r>
          </w:p>
        </w:tc>
        <w:tc>
          <w:tcPr>
            <w:tcW w:w="8140" w:type="dxa"/>
          </w:tcPr>
          <w:p w:rsidR="00EF65D7" w:rsidRDefault="00187379" w:rsidP="008E18A9">
            <w:pPr>
              <w:pStyle w:val="TableText"/>
              <w:rPr>
                <w:sz w:val="16"/>
                <w:szCs w:val="16"/>
              </w:rPr>
            </w:pPr>
            <w:r>
              <w:rPr>
                <w:sz w:val="16"/>
                <w:szCs w:val="16"/>
              </w:rPr>
              <w:t>0 – Normal run mode.  Card will exchange data.  1 – Card will allow configuration data to be programmed from RsNetWorx or from the web interface.</w:t>
            </w:r>
          </w:p>
        </w:tc>
      </w:tr>
      <w:tr w:rsidR="00EF65D7" w:rsidRPr="008C082B" w:rsidTr="00EF65D7">
        <w:tc>
          <w:tcPr>
            <w:tcW w:w="1335" w:type="dxa"/>
          </w:tcPr>
          <w:p w:rsidR="00EF65D7" w:rsidRDefault="00187379" w:rsidP="008E18A9">
            <w:pPr>
              <w:pStyle w:val="TableText"/>
              <w:rPr>
                <w:sz w:val="16"/>
                <w:szCs w:val="16"/>
              </w:rPr>
            </w:pPr>
            <w:r>
              <w:rPr>
                <w:sz w:val="16"/>
                <w:szCs w:val="16"/>
              </w:rPr>
              <w:t>SerialNumber</w:t>
            </w:r>
          </w:p>
        </w:tc>
        <w:tc>
          <w:tcPr>
            <w:tcW w:w="8140" w:type="dxa"/>
          </w:tcPr>
          <w:p w:rsidR="00EF65D7" w:rsidRDefault="00187379" w:rsidP="008E18A9">
            <w:pPr>
              <w:pStyle w:val="TableText"/>
              <w:rPr>
                <w:sz w:val="16"/>
                <w:szCs w:val="16"/>
              </w:rPr>
            </w:pPr>
            <w:r>
              <w:rPr>
                <w:sz w:val="16"/>
                <w:szCs w:val="16"/>
              </w:rPr>
              <w:t>Serial number of the card.  If this value is incorrect it indicates an issue communicating to the card.</w:t>
            </w:r>
          </w:p>
        </w:tc>
      </w:tr>
      <w:tr w:rsidR="00EF65D7" w:rsidRPr="008C082B" w:rsidTr="00EF65D7">
        <w:tc>
          <w:tcPr>
            <w:tcW w:w="1335" w:type="dxa"/>
          </w:tcPr>
          <w:p w:rsidR="00EF65D7" w:rsidRDefault="00187379" w:rsidP="008E18A9">
            <w:pPr>
              <w:pStyle w:val="TableText"/>
              <w:rPr>
                <w:sz w:val="16"/>
                <w:szCs w:val="16"/>
              </w:rPr>
            </w:pPr>
            <w:r>
              <w:rPr>
                <w:sz w:val="16"/>
                <w:szCs w:val="16"/>
              </w:rPr>
              <w:t>Machine</w:t>
            </w:r>
          </w:p>
        </w:tc>
        <w:tc>
          <w:tcPr>
            <w:tcW w:w="8140" w:type="dxa"/>
          </w:tcPr>
          <w:p w:rsidR="00EF65D7" w:rsidRDefault="00187379" w:rsidP="008E18A9">
            <w:pPr>
              <w:pStyle w:val="TableText"/>
              <w:rPr>
                <w:sz w:val="16"/>
                <w:szCs w:val="16"/>
              </w:rPr>
            </w:pPr>
            <w:r>
              <w:rPr>
                <w:sz w:val="16"/>
                <w:szCs w:val="16"/>
              </w:rPr>
              <w:t>Must the the current machine or the card will not be processed.</w:t>
            </w:r>
          </w:p>
        </w:tc>
      </w:tr>
      <w:tr w:rsidR="00EF65D7" w:rsidRPr="008C082B" w:rsidTr="00EF65D7">
        <w:tc>
          <w:tcPr>
            <w:tcW w:w="1335" w:type="dxa"/>
          </w:tcPr>
          <w:p w:rsidR="00EF65D7" w:rsidRDefault="00187379" w:rsidP="008E18A9">
            <w:pPr>
              <w:pStyle w:val="TableText"/>
              <w:rPr>
                <w:sz w:val="16"/>
                <w:szCs w:val="16"/>
              </w:rPr>
            </w:pPr>
            <w:r>
              <w:rPr>
                <w:sz w:val="16"/>
                <w:szCs w:val="16"/>
              </w:rPr>
              <w:t>PCIDeviceIndex</w:t>
            </w:r>
          </w:p>
        </w:tc>
        <w:tc>
          <w:tcPr>
            <w:tcW w:w="8140" w:type="dxa"/>
          </w:tcPr>
          <w:p w:rsidR="00EF65D7" w:rsidRDefault="00B0640C" w:rsidP="008E18A9">
            <w:pPr>
              <w:pStyle w:val="TableText"/>
              <w:rPr>
                <w:sz w:val="16"/>
                <w:szCs w:val="16"/>
              </w:rPr>
            </w:pPr>
            <w:r>
              <w:rPr>
                <w:sz w:val="16"/>
                <w:szCs w:val="16"/>
              </w:rPr>
              <w:t>Starts at 0 and increments by 1 for each card.  The index is the order in which the QNX OS found the card.  Replacement cards that are put into the same slot should get the same index.  If it is necessary to change the order or position of the cards then card configuration may be reversed.</w:t>
            </w:r>
          </w:p>
        </w:tc>
      </w:tr>
      <w:tr w:rsidR="00EF65D7" w:rsidRPr="008C082B" w:rsidTr="00EF65D7">
        <w:tc>
          <w:tcPr>
            <w:tcW w:w="1335" w:type="dxa"/>
          </w:tcPr>
          <w:p w:rsidR="00EF65D7" w:rsidRDefault="00B0640C" w:rsidP="008E18A9">
            <w:pPr>
              <w:pStyle w:val="TableText"/>
              <w:rPr>
                <w:sz w:val="16"/>
                <w:szCs w:val="16"/>
              </w:rPr>
            </w:pPr>
            <w:r>
              <w:rPr>
                <w:sz w:val="16"/>
                <w:szCs w:val="16"/>
              </w:rPr>
              <w:t>LogLevel</w:t>
            </w:r>
          </w:p>
        </w:tc>
        <w:tc>
          <w:tcPr>
            <w:tcW w:w="8140" w:type="dxa"/>
          </w:tcPr>
          <w:p w:rsidR="00EF65D7" w:rsidRDefault="00B0640C" w:rsidP="008E18A9">
            <w:pPr>
              <w:pStyle w:val="TableText"/>
              <w:rPr>
                <w:sz w:val="16"/>
                <w:szCs w:val="16"/>
              </w:rPr>
            </w:pPr>
            <w:r>
              <w:rPr>
                <w:sz w:val="16"/>
                <w:szCs w:val="16"/>
              </w:rPr>
              <w:t>Controls the level of debug logging.</w:t>
            </w:r>
          </w:p>
        </w:tc>
      </w:tr>
      <w:tr w:rsidR="00EF65D7" w:rsidRPr="008C082B" w:rsidTr="00EF65D7">
        <w:tc>
          <w:tcPr>
            <w:tcW w:w="1335" w:type="dxa"/>
          </w:tcPr>
          <w:p w:rsidR="00EF65D7" w:rsidRDefault="00B0640C" w:rsidP="008E18A9">
            <w:pPr>
              <w:pStyle w:val="TableText"/>
              <w:rPr>
                <w:sz w:val="16"/>
                <w:szCs w:val="16"/>
              </w:rPr>
            </w:pPr>
            <w:r>
              <w:rPr>
                <w:sz w:val="16"/>
                <w:szCs w:val="16"/>
              </w:rPr>
              <w:t>ABS_IP</w:t>
            </w:r>
          </w:p>
        </w:tc>
        <w:tc>
          <w:tcPr>
            <w:tcW w:w="8140" w:type="dxa"/>
          </w:tcPr>
          <w:p w:rsidR="00EF65D7" w:rsidRDefault="00B0640C" w:rsidP="008E18A9">
            <w:pPr>
              <w:pStyle w:val="TableText"/>
              <w:rPr>
                <w:sz w:val="16"/>
                <w:szCs w:val="16"/>
              </w:rPr>
            </w:pPr>
            <w:r>
              <w:rPr>
                <w:sz w:val="16"/>
                <w:szCs w:val="16"/>
              </w:rPr>
              <w:t>The TCP/IP address of the card.  Cards on the same network should have unique addresses.  This address will be the address of the card’s web page.</w:t>
            </w:r>
          </w:p>
        </w:tc>
      </w:tr>
      <w:tr w:rsidR="00EF65D7" w:rsidRPr="008C082B" w:rsidTr="00EF65D7">
        <w:tc>
          <w:tcPr>
            <w:tcW w:w="1335" w:type="dxa"/>
          </w:tcPr>
          <w:p w:rsidR="00EF65D7" w:rsidRDefault="00B0640C" w:rsidP="008E18A9">
            <w:pPr>
              <w:pStyle w:val="TableText"/>
              <w:rPr>
                <w:sz w:val="16"/>
                <w:szCs w:val="16"/>
              </w:rPr>
            </w:pPr>
            <w:r>
              <w:rPr>
                <w:sz w:val="16"/>
                <w:szCs w:val="16"/>
              </w:rPr>
              <w:t>ABS_Mask</w:t>
            </w:r>
          </w:p>
        </w:tc>
        <w:tc>
          <w:tcPr>
            <w:tcW w:w="8140" w:type="dxa"/>
          </w:tcPr>
          <w:p w:rsidR="00EF65D7" w:rsidRDefault="00B0640C" w:rsidP="008E18A9">
            <w:pPr>
              <w:pStyle w:val="TableText"/>
              <w:rPr>
                <w:sz w:val="16"/>
                <w:szCs w:val="16"/>
              </w:rPr>
            </w:pPr>
            <w:r>
              <w:rPr>
                <w:sz w:val="16"/>
                <w:szCs w:val="16"/>
              </w:rPr>
              <w:t>The netmask of the network.  Must be configured.</w:t>
            </w:r>
          </w:p>
        </w:tc>
      </w:tr>
      <w:tr w:rsidR="00EF65D7" w:rsidRPr="008C082B" w:rsidTr="00EF65D7">
        <w:tc>
          <w:tcPr>
            <w:tcW w:w="1335" w:type="dxa"/>
          </w:tcPr>
          <w:p w:rsidR="00EF65D7" w:rsidRDefault="00B0640C" w:rsidP="008E18A9">
            <w:pPr>
              <w:pStyle w:val="TableText"/>
              <w:rPr>
                <w:sz w:val="16"/>
                <w:szCs w:val="16"/>
              </w:rPr>
            </w:pPr>
            <w:r>
              <w:rPr>
                <w:sz w:val="16"/>
                <w:szCs w:val="16"/>
              </w:rPr>
              <w:lastRenderedPageBreak/>
              <w:t>ABS_DNS1</w:t>
            </w:r>
          </w:p>
        </w:tc>
        <w:tc>
          <w:tcPr>
            <w:tcW w:w="8140" w:type="dxa"/>
          </w:tcPr>
          <w:p w:rsidR="00EF65D7" w:rsidRDefault="00B0640C" w:rsidP="008E18A9">
            <w:pPr>
              <w:pStyle w:val="TableText"/>
              <w:rPr>
                <w:sz w:val="16"/>
                <w:szCs w:val="16"/>
              </w:rPr>
            </w:pPr>
            <w:r>
              <w:rPr>
                <w:sz w:val="16"/>
                <w:szCs w:val="16"/>
              </w:rPr>
              <w:t>Must be configured to make the card work but isn’t used.</w:t>
            </w:r>
          </w:p>
        </w:tc>
      </w:tr>
      <w:tr w:rsidR="0076313E" w:rsidRPr="008C082B" w:rsidTr="00EF65D7">
        <w:tc>
          <w:tcPr>
            <w:tcW w:w="1335" w:type="dxa"/>
          </w:tcPr>
          <w:p w:rsidR="0076313E" w:rsidRDefault="0076313E" w:rsidP="008E18A9">
            <w:pPr>
              <w:pStyle w:val="TableText"/>
              <w:rPr>
                <w:sz w:val="16"/>
                <w:szCs w:val="16"/>
              </w:rPr>
            </w:pPr>
            <w:r>
              <w:rPr>
                <w:sz w:val="16"/>
                <w:szCs w:val="16"/>
              </w:rPr>
              <w:t>ABS_DNS2</w:t>
            </w:r>
          </w:p>
        </w:tc>
        <w:tc>
          <w:tcPr>
            <w:tcW w:w="8140" w:type="dxa"/>
          </w:tcPr>
          <w:p w:rsidR="0076313E" w:rsidRDefault="0076313E" w:rsidP="008E18A9">
            <w:pPr>
              <w:pStyle w:val="TableText"/>
              <w:rPr>
                <w:sz w:val="16"/>
                <w:szCs w:val="16"/>
              </w:rPr>
            </w:pPr>
            <w:r>
              <w:rPr>
                <w:sz w:val="16"/>
                <w:szCs w:val="16"/>
              </w:rPr>
              <w:t>Must be configured to make the card work but isn’t used.</w:t>
            </w:r>
          </w:p>
        </w:tc>
      </w:tr>
      <w:tr w:rsidR="0076313E" w:rsidRPr="008C082B" w:rsidTr="00EF65D7">
        <w:tc>
          <w:tcPr>
            <w:tcW w:w="1335" w:type="dxa"/>
          </w:tcPr>
          <w:p w:rsidR="0076313E" w:rsidRDefault="0076313E" w:rsidP="008E18A9">
            <w:pPr>
              <w:pStyle w:val="TableText"/>
              <w:rPr>
                <w:sz w:val="16"/>
                <w:szCs w:val="16"/>
              </w:rPr>
            </w:pPr>
            <w:r>
              <w:rPr>
                <w:sz w:val="16"/>
                <w:szCs w:val="16"/>
              </w:rPr>
              <w:t>ABS_HostName</w:t>
            </w:r>
          </w:p>
        </w:tc>
        <w:tc>
          <w:tcPr>
            <w:tcW w:w="8140" w:type="dxa"/>
          </w:tcPr>
          <w:p w:rsidR="0076313E" w:rsidRDefault="0076313E" w:rsidP="008E18A9">
            <w:pPr>
              <w:pStyle w:val="TableText"/>
              <w:rPr>
                <w:sz w:val="16"/>
                <w:szCs w:val="16"/>
              </w:rPr>
            </w:pPr>
            <w:r>
              <w:rPr>
                <w:sz w:val="16"/>
                <w:szCs w:val="16"/>
              </w:rPr>
              <w:t>Must be configured to make the card work but isn’t used.</w:t>
            </w:r>
          </w:p>
        </w:tc>
      </w:tr>
      <w:tr w:rsidR="0076313E" w:rsidRPr="008C082B" w:rsidTr="00EF65D7">
        <w:tc>
          <w:tcPr>
            <w:tcW w:w="1335" w:type="dxa"/>
          </w:tcPr>
          <w:p w:rsidR="0076313E" w:rsidRDefault="0076313E" w:rsidP="008E18A9">
            <w:pPr>
              <w:pStyle w:val="TableText"/>
              <w:rPr>
                <w:sz w:val="16"/>
                <w:szCs w:val="16"/>
              </w:rPr>
            </w:pPr>
            <w:r>
              <w:rPr>
                <w:sz w:val="16"/>
                <w:szCs w:val="16"/>
              </w:rPr>
              <w:t>ABS_Domain</w:t>
            </w:r>
          </w:p>
        </w:tc>
        <w:tc>
          <w:tcPr>
            <w:tcW w:w="8140" w:type="dxa"/>
          </w:tcPr>
          <w:p w:rsidR="0076313E" w:rsidRDefault="0076313E" w:rsidP="008E18A9">
            <w:pPr>
              <w:pStyle w:val="TableText"/>
              <w:rPr>
                <w:sz w:val="16"/>
                <w:szCs w:val="16"/>
              </w:rPr>
            </w:pPr>
            <w:r>
              <w:rPr>
                <w:sz w:val="16"/>
                <w:szCs w:val="16"/>
              </w:rPr>
              <w:t>Must be configured to make the card work but isn’t used.</w:t>
            </w:r>
          </w:p>
        </w:tc>
      </w:tr>
      <w:tr w:rsidR="0076313E" w:rsidRPr="008C082B" w:rsidTr="00EF65D7">
        <w:tc>
          <w:tcPr>
            <w:tcW w:w="1335" w:type="dxa"/>
          </w:tcPr>
          <w:p w:rsidR="0076313E" w:rsidRDefault="0076313E" w:rsidP="008E18A9">
            <w:pPr>
              <w:pStyle w:val="TableText"/>
              <w:rPr>
                <w:sz w:val="16"/>
                <w:szCs w:val="16"/>
              </w:rPr>
            </w:pPr>
            <w:r>
              <w:rPr>
                <w:sz w:val="16"/>
                <w:szCs w:val="16"/>
              </w:rPr>
              <w:t>ABS_UpdateCfg</w:t>
            </w:r>
          </w:p>
        </w:tc>
        <w:tc>
          <w:tcPr>
            <w:tcW w:w="8140" w:type="dxa"/>
          </w:tcPr>
          <w:p w:rsidR="0076313E" w:rsidRDefault="00AE4935" w:rsidP="008E18A9">
            <w:pPr>
              <w:pStyle w:val="TableText"/>
              <w:rPr>
                <w:sz w:val="16"/>
                <w:szCs w:val="16"/>
              </w:rPr>
            </w:pPr>
            <w:r>
              <w:rPr>
                <w:sz w:val="16"/>
                <w:szCs w:val="16"/>
              </w:rPr>
              <w:t xml:space="preserve">Y- </w:t>
            </w:r>
            <w:r w:rsidR="0076313E">
              <w:rPr>
                <w:sz w:val="16"/>
                <w:szCs w:val="16"/>
              </w:rPr>
              <w:t>Automatically update the cards configuration from the saved .cfg file.</w:t>
            </w:r>
            <w:r>
              <w:rPr>
                <w:sz w:val="16"/>
                <w:szCs w:val="16"/>
              </w:rPr>
              <w:t xml:space="preserve">  N – Do not change the card’s configuration.</w:t>
            </w:r>
          </w:p>
        </w:tc>
      </w:tr>
    </w:tbl>
    <w:p w:rsidR="00F25916" w:rsidRDefault="00EF65D7" w:rsidP="00EF65D7">
      <w:pPr>
        <w:pStyle w:val="Heading3"/>
      </w:pPr>
      <w:bookmarkStart w:id="18" w:name="_Toc381258538"/>
      <w:r>
        <w:t>BasePort</w:t>
      </w:r>
      <w:bookmarkEnd w:id="18"/>
    </w:p>
    <w:p w:rsidR="00EF65D7" w:rsidRDefault="00EF65D7" w:rsidP="00EF65D7">
      <w:pPr>
        <w:pStyle w:val="BodyText"/>
      </w:pPr>
      <w:r>
        <w:t>BasePort must match the output from the QNX command “pci –v”.  Look for Vendor ID = 10b5h and Device ID = 2889h.</w:t>
      </w:r>
      <w:r w:rsidR="00187379">
        <w:t xml:space="preserve">  Note: Example had reduced text.</w:t>
      </w:r>
    </w:p>
    <w:p w:rsidR="00EF65D7" w:rsidRDefault="00EF65D7" w:rsidP="00EF65D7">
      <w:pPr>
        <w:pStyle w:val="BodyText"/>
      </w:pP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Class          = Unknown (Unknown)</w:t>
      </w: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Vendor ID      = 10b5h, PLX Technology, Inc.</w:t>
      </w: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Device ID      = 2889h, Unknown Unknown</w:t>
      </w: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BAR - 0 [Mem]  = fdaff000h 32bit length 128 enabled</w:t>
      </w: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BAR - 1 [I/O]  = ac00h length 128 disabled</w:t>
      </w:r>
    </w:p>
    <w:p w:rsidR="00EF65D7" w:rsidRPr="00187379" w:rsidRDefault="00EF65D7" w:rsidP="00EF65D7">
      <w:pPr>
        <w:pStyle w:val="BodyText"/>
        <w:rPr>
          <w:rFonts w:ascii="Palatino Linotype" w:hAnsi="Palatino Linotype" w:cs="Courier New"/>
          <w:sz w:val="18"/>
          <w:szCs w:val="18"/>
        </w:rPr>
      </w:pPr>
      <w:r w:rsidRPr="00187379">
        <w:rPr>
          <w:rFonts w:ascii="Palatino Linotype" w:hAnsi="Palatino Linotype" w:cs="Courier New"/>
          <w:sz w:val="18"/>
          <w:szCs w:val="18"/>
        </w:rPr>
        <w:t xml:space="preserve">BAR - 2 [Mem]  = </w:t>
      </w:r>
      <w:r w:rsidRPr="00187379">
        <w:rPr>
          <w:rFonts w:ascii="Palatino Linotype" w:hAnsi="Palatino Linotype" w:cs="Courier New"/>
          <w:b/>
          <w:sz w:val="18"/>
          <w:szCs w:val="18"/>
        </w:rPr>
        <w:t>fda00000h</w:t>
      </w:r>
      <w:r w:rsidRPr="00187379">
        <w:rPr>
          <w:rFonts w:ascii="Palatino Linotype" w:hAnsi="Palatino Linotype" w:cs="Courier New"/>
          <w:sz w:val="18"/>
          <w:szCs w:val="18"/>
        </w:rPr>
        <w:t xml:space="preserve"> 32bit length 524288 enabled</w:t>
      </w:r>
    </w:p>
    <w:p w:rsidR="00EF65D7" w:rsidRPr="00EF65D7" w:rsidRDefault="00EF65D7" w:rsidP="00EF65D7">
      <w:pPr>
        <w:pStyle w:val="BodyText"/>
      </w:pPr>
    </w:p>
    <w:p w:rsidR="00202BC0" w:rsidRPr="00202BC0" w:rsidRDefault="00D56080" w:rsidP="00062456">
      <w:pPr>
        <w:pStyle w:val="Heading2"/>
      </w:pPr>
      <w:bookmarkStart w:id="19" w:name="_Ref379969199"/>
      <w:bookmarkStart w:id="20" w:name="_Toc381258539"/>
      <w:r>
        <w:t>IO Card Init</w:t>
      </w:r>
      <w:bookmarkEnd w:id="19"/>
      <w:bookmarkEnd w:id="20"/>
    </w:p>
    <w:p w:rsidR="00F25916" w:rsidRDefault="00D56080" w:rsidP="00F25916">
      <w:pPr>
        <w:pStyle w:val="BodyText"/>
      </w:pPr>
      <w:r>
        <w:t>The IO Card Init menu triggers a function to initialize the card.  The Automation Controller software will do an IO Card Init on startup.  The IO Card Init should be used if the HMS Card is not responding, if the HMS Card web server can’t be accessed, or if the card configuration has been changed using RsNetWorx.  The IO Card Init menu is located under Configuration Menu … -&gt; IO Utilities … -&gt; IO Card Init.</w:t>
      </w:r>
    </w:p>
    <w:p w:rsidR="003B4883" w:rsidRDefault="003B4883" w:rsidP="003B4883">
      <w:pPr>
        <w:pStyle w:val="Heading2"/>
        <w:numPr>
          <w:ilvl w:val="0"/>
          <w:numId w:val="0"/>
        </w:numPr>
        <w:ind w:left="576" w:hanging="576"/>
      </w:pPr>
      <w:bookmarkStart w:id="21" w:name="_Toc381258540"/>
    </w:p>
    <w:p w:rsidR="003B4883" w:rsidRDefault="003B4883">
      <w:pPr>
        <w:rPr>
          <w:rFonts w:ascii="Arial" w:hAnsi="Arial" w:cs="Arial"/>
          <w:b/>
          <w:i/>
          <w:iCs/>
          <w:color w:val="000080"/>
          <w:kern w:val="32"/>
          <w:sz w:val="28"/>
          <w:szCs w:val="28"/>
        </w:rPr>
      </w:pPr>
      <w:r>
        <w:br w:type="page"/>
      </w:r>
    </w:p>
    <w:p w:rsidR="003B4883" w:rsidRDefault="003B4883" w:rsidP="003B4883">
      <w:pPr>
        <w:pStyle w:val="Heading2"/>
        <w:numPr>
          <w:ilvl w:val="0"/>
          <w:numId w:val="0"/>
        </w:numPr>
        <w:ind w:left="576" w:hanging="576"/>
      </w:pPr>
    </w:p>
    <w:p w:rsidR="003B4883" w:rsidRDefault="003B4883" w:rsidP="003B4883">
      <w:pPr>
        <w:pStyle w:val="Heading2"/>
      </w:pPr>
      <w:r>
        <w:t>HMS Card</w:t>
      </w:r>
      <w:r w:rsidR="003363EA">
        <w:t xml:space="preserve"> – Anybus </w:t>
      </w:r>
      <w:r w:rsidR="007013A0">
        <w:t>Ethernet IP</w:t>
      </w:r>
      <w:r w:rsidR="00D73C7D">
        <w:t xml:space="preserve"> Card</w:t>
      </w:r>
    </w:p>
    <w:p w:rsidR="003B4883" w:rsidRDefault="003B4883" w:rsidP="003B4883">
      <w:pPr>
        <w:pStyle w:val="BodyText"/>
      </w:pPr>
      <w:r>
        <w:rPr>
          <w:noProof/>
        </w:rPr>
        <mc:AlternateContent>
          <mc:Choice Requires="wpc">
            <w:drawing>
              <wp:inline distT="0" distB="0" distL="0" distR="0" wp14:anchorId="687E5AB5" wp14:editId="526AC345">
                <wp:extent cx="5486400" cy="3327400"/>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3" name="Oval 63"/>
                        <wps:cNvSpPr/>
                        <wps:spPr>
                          <a:xfrm>
                            <a:off x="2139950" y="191770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Oval 65"/>
                        <wps:cNvSpPr/>
                        <wps:spPr>
                          <a:xfrm>
                            <a:off x="2275500" y="191770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2114550" y="552450"/>
                            <a:ext cx="266700" cy="222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Oval 68"/>
                        <wps:cNvSpPr/>
                        <wps:spPr>
                          <a:xfrm>
                            <a:off x="2139950" y="207865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 name="Oval 69"/>
                        <wps:cNvSpPr/>
                        <wps:spPr>
                          <a:xfrm>
                            <a:off x="2275205" y="207865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Oval 70"/>
                        <wps:cNvSpPr/>
                        <wps:spPr>
                          <a:xfrm>
                            <a:off x="2139950" y="176115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Oval 71"/>
                        <wps:cNvSpPr/>
                        <wps:spPr>
                          <a:xfrm>
                            <a:off x="2275205" y="1761150"/>
                            <a:ext cx="76200" cy="88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 name="Straight Arrow Connector 72"/>
                        <wps:cNvCnPr/>
                        <wps:spPr>
                          <a:xfrm>
                            <a:off x="1625600" y="1441450"/>
                            <a:ext cx="558800" cy="298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1085850" y="1435100"/>
                            <a:ext cx="55880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flipH="1">
                            <a:off x="2364400" y="1469050"/>
                            <a:ext cx="38100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2739050" y="1469050"/>
                            <a:ext cx="55880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6" name="Text Box 76"/>
                        <wps:cNvSpPr txBox="1"/>
                        <wps:spPr>
                          <a:xfrm>
                            <a:off x="190500" y="1301750"/>
                            <a:ext cx="1028700" cy="311150"/>
                          </a:xfrm>
                          <a:prstGeom prst="rect">
                            <a:avLst/>
                          </a:prstGeom>
                          <a:noFill/>
                          <a:ln w="6350">
                            <a:noFill/>
                          </a:ln>
                        </wps:spPr>
                        <wps:txbx>
                          <w:txbxContent>
                            <w:p w:rsidR="00975C8B" w:rsidRPr="00FF70DD" w:rsidRDefault="00FF70DD" w:rsidP="00FF70DD">
                              <w:pPr>
                                <w:rPr>
                                  <w:color w:val="FFFFFF" w:themeColor="background1"/>
                                  <w:sz w:val="20"/>
                                  <w:szCs w:val="20"/>
                                  <w14:textFill>
                                    <w14:noFill/>
                                  </w14:textFill>
                                </w:rPr>
                              </w:pPr>
                              <w:r>
                                <w:rPr>
                                  <w:sz w:val="20"/>
                                  <w:szCs w:val="20"/>
                                </w:rPr>
                                <w:t xml:space="preserve">2 - </w:t>
                              </w:r>
                              <w:r w:rsidR="00975C8B" w:rsidRPr="00FF70DD">
                                <w:rPr>
                                  <w:sz w:val="20"/>
                                  <w:szCs w:val="20"/>
                                </w:rPr>
                                <w:t>Not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6"/>
                        <wps:cNvSpPr txBox="1"/>
                        <wps:spPr>
                          <a:xfrm>
                            <a:off x="3285150" y="1323000"/>
                            <a:ext cx="1483700" cy="311150"/>
                          </a:xfrm>
                          <a:prstGeom prst="rect">
                            <a:avLst/>
                          </a:prstGeom>
                          <a:noFill/>
                          <a:ln w="6350">
                            <a:noFill/>
                          </a:ln>
                        </wps:spPr>
                        <wps:txb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1 - </w:t>
                              </w:r>
                              <w:r w:rsidR="00975C8B">
                                <w:rPr>
                                  <w:rFonts w:ascii="Tahoma" w:eastAsia="Times New Roman" w:hAnsi="Tahoma"/>
                                  <w:sz w:val="20"/>
                                  <w:szCs w:val="20"/>
                                </w:rPr>
                                <w:t>Not Used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8" name="Straight Arrow Connector 78"/>
                        <wps:cNvCnPr/>
                        <wps:spPr>
                          <a:xfrm>
                            <a:off x="1663700" y="1898650"/>
                            <a:ext cx="476250" cy="65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 name="Text Box 76"/>
                        <wps:cNvSpPr txBox="1"/>
                        <wps:spPr>
                          <a:xfrm>
                            <a:off x="107950" y="1687150"/>
                            <a:ext cx="1733550" cy="524850"/>
                          </a:xfrm>
                          <a:prstGeom prst="rect">
                            <a:avLst/>
                          </a:prstGeom>
                          <a:noFill/>
                          <a:ln w="6350">
                            <a:noFill/>
                          </a:ln>
                        </wps:spPr>
                        <wps:txbx>
                          <w:txbxContent>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4 - </w:t>
                              </w:r>
                              <w:r w:rsidR="00975C8B">
                                <w:rPr>
                                  <w:rFonts w:ascii="Tahoma" w:eastAsia="Times New Roman" w:hAnsi="Tahoma"/>
                                  <w:sz w:val="20"/>
                                  <w:szCs w:val="20"/>
                                </w:rPr>
                                <w:t xml:space="preserve">Green – Link </w:t>
                              </w:r>
                            </w:p>
                            <w:p w:rsidR="00975C8B" w:rsidRDefault="00FF70DD" w:rsidP="00975C8B">
                              <w:pPr>
                                <w:pStyle w:val="NormalWeb"/>
                                <w:spacing w:before="0" w:beforeAutospacing="0" w:after="0" w:afterAutospacing="0"/>
                              </w:pPr>
                              <w:r>
                                <w:rPr>
                                  <w:rFonts w:ascii="Tahoma" w:eastAsia="Times New Roman" w:hAnsi="Tahoma"/>
                                  <w:sz w:val="20"/>
                                  <w:szCs w:val="20"/>
                                </w:rPr>
                                <w:t xml:space="preserve">     </w:t>
                              </w:r>
                              <w:r w:rsidR="00975C8B">
                                <w:rPr>
                                  <w:rFonts w:ascii="Tahoma" w:eastAsia="Times New Roman" w:hAnsi="Tahoma"/>
                                  <w:sz w:val="20"/>
                                  <w:szCs w:val="20"/>
                                </w:rPr>
                                <w:t>Green/Flash - Activity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Straight Arrow Connector 81"/>
                        <wps:cNvCnPr/>
                        <wps:spPr>
                          <a:xfrm flipH="1">
                            <a:off x="2351406" y="1822450"/>
                            <a:ext cx="423544" cy="141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2757805" y="1818300"/>
                            <a:ext cx="558800" cy="6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3" name="Text Box 76"/>
                        <wps:cNvSpPr txBox="1"/>
                        <wps:spPr>
                          <a:xfrm>
                            <a:off x="3285150" y="1704000"/>
                            <a:ext cx="1293200" cy="311150"/>
                          </a:xfrm>
                          <a:prstGeom prst="rect">
                            <a:avLst/>
                          </a:prstGeom>
                          <a:noFill/>
                          <a:ln w="6350">
                            <a:noFill/>
                          </a:ln>
                        </wps:spPr>
                        <wps:txb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3 - </w:t>
                              </w:r>
                              <w:r w:rsidR="00975C8B">
                                <w:rPr>
                                  <w:rFonts w:ascii="Tahoma" w:eastAsia="Times New Roman" w:hAnsi="Tahoma"/>
                                  <w:sz w:val="20"/>
                                  <w:szCs w:val="20"/>
                                </w:rPr>
                                <w:t>Not Used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 name="Straight Arrow Connector 84"/>
                        <wps:cNvCnPr/>
                        <wps:spPr>
                          <a:xfrm flipV="1">
                            <a:off x="1543050" y="2167550"/>
                            <a:ext cx="558800" cy="34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 name="Text Box 76"/>
                        <wps:cNvSpPr txBox="1"/>
                        <wps:spPr>
                          <a:xfrm>
                            <a:off x="84750" y="2453300"/>
                            <a:ext cx="2512400" cy="740750"/>
                          </a:xfrm>
                          <a:prstGeom prst="rect">
                            <a:avLst/>
                          </a:prstGeom>
                          <a:noFill/>
                          <a:ln w="6350">
                            <a:noFill/>
                          </a:ln>
                        </wps:spPr>
                        <wps:txb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6 - </w:t>
                              </w:r>
                              <w:r w:rsidR="00975C8B">
                                <w:rPr>
                                  <w:rFonts w:ascii="Tahoma" w:eastAsia="Times New Roman" w:hAnsi="Tahoma"/>
                                  <w:sz w:val="20"/>
                                  <w:szCs w:val="20"/>
                                </w:rPr>
                                <w:t xml:space="preserve">Green – Connected </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Green/Flash –</w:t>
                              </w:r>
                              <w:r w:rsidR="003363EA">
                                <w:rPr>
                                  <w:rFonts w:ascii="Tahoma" w:eastAsia="Times New Roman" w:hAnsi="Tahoma"/>
                                  <w:sz w:val="20"/>
                                  <w:szCs w:val="20"/>
                                </w:rPr>
                                <w:t xml:space="preserve"> No scan list</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Red –</w:t>
                              </w:r>
                              <w:r w:rsidR="003363EA">
                                <w:rPr>
                                  <w:rFonts w:ascii="Tahoma" w:eastAsia="Times New Roman" w:hAnsi="Tahoma"/>
                                  <w:sz w:val="20"/>
                                  <w:szCs w:val="20"/>
                                </w:rPr>
                                <w:t xml:space="preserve"> Duplicate IP</w:t>
                              </w:r>
                            </w:p>
                            <w:p w:rsidR="00975C8B" w:rsidRDefault="00FF70DD" w:rsidP="00975C8B">
                              <w:pPr>
                                <w:pStyle w:val="NormalWeb"/>
                                <w:spacing w:before="0" w:beforeAutospacing="0" w:after="0" w:afterAutospacing="0"/>
                              </w:pPr>
                              <w:r>
                                <w:rPr>
                                  <w:rFonts w:ascii="Tahoma" w:eastAsia="Times New Roman" w:hAnsi="Tahoma"/>
                                  <w:sz w:val="20"/>
                                  <w:szCs w:val="20"/>
                                </w:rPr>
                                <w:t xml:space="preserve">     </w:t>
                              </w:r>
                              <w:r w:rsidR="00975C8B">
                                <w:rPr>
                                  <w:rFonts w:ascii="Tahoma" w:eastAsia="Times New Roman" w:hAnsi="Tahoma"/>
                                  <w:sz w:val="20"/>
                                  <w:szCs w:val="20"/>
                                </w:rPr>
                                <w:t>Red Flash –</w:t>
                              </w:r>
                              <w:r>
                                <w:rPr>
                                  <w:rFonts w:ascii="Tahoma" w:eastAsia="Times New Roman" w:hAnsi="Tahoma"/>
                                  <w:sz w:val="20"/>
                                  <w:szCs w:val="20"/>
                                </w:rPr>
                                <w:t xml:space="preserve"> Connection Timeout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 name="Straight Arrow Connector 86"/>
                        <wps:cNvCnPr/>
                        <wps:spPr>
                          <a:xfrm flipH="1" flipV="1">
                            <a:off x="2381250" y="2159000"/>
                            <a:ext cx="78105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Text Box 76"/>
                        <wps:cNvSpPr txBox="1"/>
                        <wps:spPr>
                          <a:xfrm>
                            <a:off x="3221650" y="2415200"/>
                            <a:ext cx="2093300" cy="867750"/>
                          </a:xfrm>
                          <a:prstGeom prst="rect">
                            <a:avLst/>
                          </a:prstGeom>
                          <a:noFill/>
                          <a:ln w="6350">
                            <a:noFill/>
                          </a:ln>
                        </wps:spPr>
                        <wps:txb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5 - </w:t>
                              </w:r>
                              <w:r w:rsidR="003363EA">
                                <w:rPr>
                                  <w:rFonts w:ascii="Tahoma" w:eastAsia="Times New Roman" w:hAnsi="Tahoma"/>
                                  <w:sz w:val="20"/>
                                  <w:szCs w:val="20"/>
                                </w:rPr>
                                <w:t>Green – Operational</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Green/Flash –</w:t>
                              </w:r>
                              <w:r w:rsidR="003363EA">
                                <w:rPr>
                                  <w:rFonts w:ascii="Tahoma" w:eastAsia="Times New Roman" w:hAnsi="Tahoma"/>
                                  <w:sz w:val="20"/>
                                  <w:szCs w:val="20"/>
                                </w:rPr>
                                <w:t xml:space="preserve"> Standby</w:t>
                              </w:r>
                            </w:p>
                            <w:p w:rsidR="003363EA"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3363EA">
                                <w:rPr>
                                  <w:rFonts w:ascii="Tahoma" w:eastAsia="Times New Roman" w:hAnsi="Tahoma"/>
                                  <w:sz w:val="20"/>
                                  <w:szCs w:val="20"/>
                                </w:rPr>
                                <w:t>Red - Major Fault</w:t>
                              </w:r>
                            </w:p>
                            <w:p w:rsidR="003363EA"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3363EA">
                                <w:rPr>
                                  <w:rFonts w:ascii="Tahoma" w:eastAsia="Times New Roman" w:hAnsi="Tahoma"/>
                                  <w:sz w:val="20"/>
                                  <w:szCs w:val="20"/>
                                </w:rPr>
                                <w:t>Red Flash – Minor fault</w:t>
                              </w:r>
                            </w:p>
                            <w:p w:rsidR="00975C8B" w:rsidRDefault="00975C8B" w:rsidP="00975C8B">
                              <w:pPr>
                                <w:pStyle w:val="NormalWeb"/>
                                <w:spacing w:before="0" w:beforeAutospacing="0" w:after="0" w:afterAutospacing="0"/>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 name="Text Box 76"/>
                        <wps:cNvSpPr txBox="1"/>
                        <wps:spPr>
                          <a:xfrm>
                            <a:off x="2561250" y="537800"/>
                            <a:ext cx="2353650" cy="311150"/>
                          </a:xfrm>
                          <a:prstGeom prst="rect">
                            <a:avLst/>
                          </a:prstGeom>
                          <a:noFill/>
                          <a:ln w="6350">
                            <a:noFill/>
                          </a:ln>
                        </wps:spPr>
                        <wps:txbx>
                          <w:txbxContent>
                            <w:p w:rsidR="003363EA" w:rsidRDefault="003363EA" w:rsidP="003363EA">
                              <w:pPr>
                                <w:pStyle w:val="NormalWeb"/>
                                <w:spacing w:before="0" w:beforeAutospacing="0" w:after="0" w:afterAutospacing="0"/>
                              </w:pPr>
                              <w:r>
                                <w:rPr>
                                  <w:rFonts w:ascii="Tahoma" w:eastAsia="Times New Roman" w:hAnsi="Tahoma"/>
                                  <w:sz w:val="20"/>
                                  <w:szCs w:val="20"/>
                                </w:rPr>
                                <w:t>Ethernet Cable Connector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 name="Rectangle 117"/>
                        <wps:cNvSpPr/>
                        <wps:spPr>
                          <a:xfrm>
                            <a:off x="1936750" y="323850"/>
                            <a:ext cx="609600" cy="214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87E5AB5" id="Canvas 58" o:spid="_x0000_s1047" editas="canvas" style="width:6in;height:262pt;mso-position-horizontal-relative:char;mso-position-vertical-relative:line" coordsize="54864,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">
                <v:shape id="_x0000_s1048" type="#_x0000_t75" style="position:absolute;width:54864;height:33274;visibility:visible;mso-wrap-style:square">
                  <v:fill o:detectmouseclick="t"/>
                  <v:path o:connecttype="none"/>
                </v:shape>
                <v:oval id="Oval 63" o:spid="_x0000_s1049" style="position:absolute;left:21399;top:1917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" fillcolor="#4f81bd [3204]" strokecolor="#243f60 [1604]" strokeweight="2pt"/>
                <v:oval id="Oval 65" o:spid="_x0000_s1050" style="position:absolute;left:22755;top:1917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" fillcolor="#4f81bd [3204]" strokecolor="#243f60 [1604]" strokeweight="2pt"/>
                <v:rect id="Rectangle 66" o:spid="_x0000_s1051" style="position:absolute;left:21145;top:5524;width:266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" fillcolor="#4f81bd [3204]" strokecolor="#243f60 [1604]" strokeweight="2pt"/>
                <v:oval id="Oval 68" o:spid="_x0000_s1052" style="position:absolute;left:21399;top:20786;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" fillcolor="#4f81bd [3204]" strokecolor="#243f60 [1604]" strokeweight="2pt"/>
                <v:oval id="Oval 69" o:spid="_x0000_s1053" style="position:absolute;left:22752;top:20786;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" fillcolor="#4f81bd [3204]" strokecolor="#243f60 [1604]" strokeweight="2pt"/>
                <v:oval id="Oval 70" o:spid="_x0000_s1054" style="position:absolute;left:21399;top:17611;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" fillcolor="#4f81bd [3204]" strokecolor="#243f60 [1604]" strokeweight="2pt"/>
                <v:oval id="Oval 71" o:spid="_x0000_s1055" style="position:absolute;left:22752;top:17611;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" fillcolor="#4f81bd [3204]" strokecolor="#243f60 [1604]" strokeweight="2pt"/>
                <v:shapetype id="_x0000_t32" coordsize="21600,21600" o:spt="32" o:oned="t" path="m,l21600,21600e" filled="f">
                  <v:path arrowok="t" fillok="f" o:connecttype="none"/>
                  <o:lock v:ext="edit" shapetype="t"/>
                </v:shapetype>
                <v:shape id="Straight Arrow Connector 72" o:spid="_x0000_s1056" type="#_x0000_t32" style="position:absolute;left:16256;top:14414;width:5588;height:29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" strokecolor="#4579b8 [3044]">
                  <v:stroke endarrow="block"/>
                </v:shape>
                <v:line id="Straight Connector 73" o:spid="_x0000_s1057" style="position:absolute;visibility:visible;mso-wrap-style:square" from="10858,14351" to="16446,14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" strokecolor="#4579b8 [3044]"/>
                <v:shape id="Straight Arrow Connector 74" o:spid="_x0000_s1058" type="#_x0000_t32" style="position:absolute;left:23644;top:14690;width:3810;height:29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" strokecolor="#4579b8 [3044]">
                  <v:stroke endarrow="block"/>
                </v:shape>
                <v:line id="Straight Connector 75" o:spid="_x0000_s1059" style="position:absolute;visibility:visible;mso-wrap-style:square" from="27390,14690" to="32978,1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" strokecolor="#4579b8 [3044]"/>
                <v:shape id="Text Box 76" o:spid="_x0000_s1060" type="#_x0000_t202" style="position:absolute;left:1905;top:13017;width:10287;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rsidR="00975C8B" w:rsidRPr="00FF70DD" w:rsidRDefault="00FF70DD" w:rsidP="00FF70DD">
                        <w:pPr>
                          <w:rPr>
                            <w:color w:val="FFFFFF" w:themeColor="background1"/>
                            <w:sz w:val="20"/>
                            <w:szCs w:val="20"/>
                            <w14:textFill>
                              <w14:noFill/>
                            </w14:textFill>
                          </w:rPr>
                        </w:pPr>
                        <w:r>
                          <w:rPr>
                            <w:sz w:val="20"/>
                            <w:szCs w:val="20"/>
                          </w:rPr>
                          <w:t xml:space="preserve">2 - </w:t>
                        </w:r>
                        <w:r w:rsidR="00975C8B" w:rsidRPr="00FF70DD">
                          <w:rPr>
                            <w:sz w:val="20"/>
                            <w:szCs w:val="20"/>
                          </w:rPr>
                          <w:t>Not Used</w:t>
                        </w:r>
                      </w:p>
                    </w:txbxContent>
                  </v:textbox>
                </v:shape>
                <v:shape id="Text Box 76" o:spid="_x0000_s1061" type="#_x0000_t202" style="position:absolute;left:32851;top:13230;width:1483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1 - </w:t>
                        </w:r>
                        <w:r w:rsidR="00975C8B">
                          <w:rPr>
                            <w:rFonts w:ascii="Tahoma" w:eastAsia="Times New Roman" w:hAnsi="Tahoma"/>
                            <w:sz w:val="20"/>
                            <w:szCs w:val="20"/>
                          </w:rPr>
                          <w:t>Not Used</w:t>
                        </w:r>
                      </w:p>
                    </w:txbxContent>
                  </v:textbox>
                </v:shape>
                <v:shape id="Straight Arrow Connector 78" o:spid="_x0000_s1062" type="#_x0000_t32" style="position:absolute;left:16637;top:18986;width:4762;height: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" strokecolor="#4579b8 [3044]">
                  <v:stroke endarrow="block"/>
                </v:shape>
                <v:shape id="Text Box 76" o:spid="_x0000_s1063" type="#_x0000_t202" style="position:absolute;left:1079;top:16871;width:17336;height:5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4 - </w:t>
                        </w:r>
                        <w:r w:rsidR="00975C8B">
                          <w:rPr>
                            <w:rFonts w:ascii="Tahoma" w:eastAsia="Times New Roman" w:hAnsi="Tahoma"/>
                            <w:sz w:val="20"/>
                            <w:szCs w:val="20"/>
                          </w:rPr>
                          <w:t xml:space="preserve">Green – Link </w:t>
                        </w:r>
                      </w:p>
                      <w:p w:rsidR="00975C8B" w:rsidRDefault="00FF70DD" w:rsidP="00975C8B">
                        <w:pPr>
                          <w:pStyle w:val="NormalWeb"/>
                          <w:spacing w:before="0" w:beforeAutospacing="0" w:after="0" w:afterAutospacing="0"/>
                        </w:pPr>
                        <w:r>
                          <w:rPr>
                            <w:rFonts w:ascii="Tahoma" w:eastAsia="Times New Roman" w:hAnsi="Tahoma"/>
                            <w:sz w:val="20"/>
                            <w:szCs w:val="20"/>
                          </w:rPr>
                          <w:t xml:space="preserve">     </w:t>
                        </w:r>
                        <w:r w:rsidR="00975C8B">
                          <w:rPr>
                            <w:rFonts w:ascii="Tahoma" w:eastAsia="Times New Roman" w:hAnsi="Tahoma"/>
                            <w:sz w:val="20"/>
                            <w:szCs w:val="20"/>
                          </w:rPr>
                          <w:t>Green/Flash - Activity</w:t>
                        </w:r>
                      </w:p>
                    </w:txbxContent>
                  </v:textbox>
                </v:shape>
                <v:shape id="Straight Arrow Connector 81" o:spid="_x0000_s1064" type="#_x0000_t32" style="position:absolute;left:23514;top:18224;width:4235;height:14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" strokecolor="#4579b8 [3044]">
                  <v:stroke endarrow="block"/>
                </v:shape>
                <v:line id="Straight Connector 82" o:spid="_x0000_s1065" style="position:absolute;visibility:visible;mso-wrap-style:square" from="27578,18183" to="33166,18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" strokecolor="#4579b8 [3044]"/>
                <v:shape id="Text Box 76" o:spid="_x0000_s1066" type="#_x0000_t202" style="position:absolute;left:32851;top:17040;width:1293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3 - </w:t>
                        </w:r>
                        <w:r w:rsidR="00975C8B">
                          <w:rPr>
                            <w:rFonts w:ascii="Tahoma" w:eastAsia="Times New Roman" w:hAnsi="Tahoma"/>
                            <w:sz w:val="20"/>
                            <w:szCs w:val="20"/>
                          </w:rPr>
                          <w:t>Not Used</w:t>
                        </w:r>
                      </w:p>
                    </w:txbxContent>
                  </v:textbox>
                </v:shape>
                <v:shape id="Straight Arrow Connector 84" o:spid="_x0000_s1067" type="#_x0000_t32" style="position:absolute;left:15430;top:21675;width:5588;height:34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" strokecolor="#4579b8 [3044]">
                  <v:stroke endarrow="block"/>
                </v:shape>
                <v:shape id="Text Box 76" o:spid="_x0000_s1068" type="#_x0000_t202" style="position:absolute;left:847;top:24533;width:25124;height:7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6 - </w:t>
                        </w:r>
                        <w:r w:rsidR="00975C8B">
                          <w:rPr>
                            <w:rFonts w:ascii="Tahoma" w:eastAsia="Times New Roman" w:hAnsi="Tahoma"/>
                            <w:sz w:val="20"/>
                            <w:szCs w:val="20"/>
                          </w:rPr>
                          <w:t xml:space="preserve">Green – Connected </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Green/Flash –</w:t>
                        </w:r>
                        <w:r w:rsidR="003363EA">
                          <w:rPr>
                            <w:rFonts w:ascii="Tahoma" w:eastAsia="Times New Roman" w:hAnsi="Tahoma"/>
                            <w:sz w:val="20"/>
                            <w:szCs w:val="20"/>
                          </w:rPr>
                          <w:t xml:space="preserve"> No scan list</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Red –</w:t>
                        </w:r>
                        <w:r w:rsidR="003363EA">
                          <w:rPr>
                            <w:rFonts w:ascii="Tahoma" w:eastAsia="Times New Roman" w:hAnsi="Tahoma"/>
                            <w:sz w:val="20"/>
                            <w:szCs w:val="20"/>
                          </w:rPr>
                          <w:t xml:space="preserve"> Duplicate IP</w:t>
                        </w:r>
                      </w:p>
                      <w:p w:rsidR="00975C8B" w:rsidRDefault="00FF70DD" w:rsidP="00975C8B">
                        <w:pPr>
                          <w:pStyle w:val="NormalWeb"/>
                          <w:spacing w:before="0" w:beforeAutospacing="0" w:after="0" w:afterAutospacing="0"/>
                        </w:pPr>
                        <w:r>
                          <w:rPr>
                            <w:rFonts w:ascii="Tahoma" w:eastAsia="Times New Roman" w:hAnsi="Tahoma"/>
                            <w:sz w:val="20"/>
                            <w:szCs w:val="20"/>
                          </w:rPr>
                          <w:t xml:space="preserve">     </w:t>
                        </w:r>
                        <w:r w:rsidR="00975C8B">
                          <w:rPr>
                            <w:rFonts w:ascii="Tahoma" w:eastAsia="Times New Roman" w:hAnsi="Tahoma"/>
                            <w:sz w:val="20"/>
                            <w:szCs w:val="20"/>
                          </w:rPr>
                          <w:t>Red Flash –</w:t>
                        </w:r>
                        <w:r>
                          <w:rPr>
                            <w:rFonts w:ascii="Tahoma" w:eastAsia="Times New Roman" w:hAnsi="Tahoma"/>
                            <w:sz w:val="20"/>
                            <w:szCs w:val="20"/>
                          </w:rPr>
                          <w:t xml:space="preserve"> Connection Timeout</w:t>
                        </w:r>
                      </w:p>
                    </w:txbxContent>
                  </v:textbox>
                </v:shape>
                <v:shape id="Straight Arrow Connector 86" o:spid="_x0000_s1069" type="#_x0000_t32" style="position:absolute;left:23812;top:21590;width:7811;height:32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" strokecolor="#4579b8 [3044]">
                  <v:stroke endarrow="block"/>
                </v:shape>
                <v:shape id="Text Box 76" o:spid="_x0000_s1070" type="#_x0000_t202" style="position:absolute;left:32216;top:24152;width:20933;height:8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rsidR="00975C8B" w:rsidRDefault="00FF70DD" w:rsidP="00975C8B">
                        <w:pPr>
                          <w:pStyle w:val="NormalWeb"/>
                          <w:spacing w:before="0" w:beforeAutospacing="0" w:after="0" w:afterAutospacing="0"/>
                        </w:pPr>
                        <w:r>
                          <w:rPr>
                            <w:rFonts w:ascii="Tahoma" w:eastAsia="Times New Roman" w:hAnsi="Tahoma"/>
                            <w:sz w:val="20"/>
                            <w:szCs w:val="20"/>
                          </w:rPr>
                          <w:t xml:space="preserve">5 - </w:t>
                        </w:r>
                        <w:r w:rsidR="003363EA">
                          <w:rPr>
                            <w:rFonts w:ascii="Tahoma" w:eastAsia="Times New Roman" w:hAnsi="Tahoma"/>
                            <w:sz w:val="20"/>
                            <w:szCs w:val="20"/>
                          </w:rPr>
                          <w:t>Green – Operational</w:t>
                        </w:r>
                      </w:p>
                      <w:p w:rsidR="00975C8B"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975C8B">
                          <w:rPr>
                            <w:rFonts w:ascii="Tahoma" w:eastAsia="Times New Roman" w:hAnsi="Tahoma"/>
                            <w:sz w:val="20"/>
                            <w:szCs w:val="20"/>
                          </w:rPr>
                          <w:t>Green/Flash –</w:t>
                        </w:r>
                        <w:r w:rsidR="003363EA">
                          <w:rPr>
                            <w:rFonts w:ascii="Tahoma" w:eastAsia="Times New Roman" w:hAnsi="Tahoma"/>
                            <w:sz w:val="20"/>
                            <w:szCs w:val="20"/>
                          </w:rPr>
                          <w:t xml:space="preserve"> Standby</w:t>
                        </w:r>
                      </w:p>
                      <w:p w:rsidR="003363EA"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3363EA">
                          <w:rPr>
                            <w:rFonts w:ascii="Tahoma" w:eastAsia="Times New Roman" w:hAnsi="Tahoma"/>
                            <w:sz w:val="20"/>
                            <w:szCs w:val="20"/>
                          </w:rPr>
                          <w:t>Red - Major Fault</w:t>
                        </w:r>
                      </w:p>
                      <w:p w:rsidR="003363EA" w:rsidRDefault="00FF70DD" w:rsidP="00975C8B">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 xml:space="preserve">     </w:t>
                        </w:r>
                        <w:r w:rsidR="003363EA">
                          <w:rPr>
                            <w:rFonts w:ascii="Tahoma" w:eastAsia="Times New Roman" w:hAnsi="Tahoma"/>
                            <w:sz w:val="20"/>
                            <w:szCs w:val="20"/>
                          </w:rPr>
                          <w:t>Red Flash – Minor fault</w:t>
                        </w:r>
                      </w:p>
                      <w:p w:rsidR="00975C8B" w:rsidRDefault="00975C8B" w:rsidP="00975C8B">
                        <w:pPr>
                          <w:pStyle w:val="NormalWeb"/>
                          <w:spacing w:before="0" w:beforeAutospacing="0" w:after="0" w:afterAutospacing="0"/>
                        </w:pPr>
                      </w:p>
                    </w:txbxContent>
                  </v:textbox>
                </v:shape>
                <v:shape id="Text Box 76" o:spid="_x0000_s1071" type="#_x0000_t202" style="position:absolute;left:25612;top:5378;width:2353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rsidR="003363EA" w:rsidRDefault="003363EA" w:rsidP="003363EA">
                        <w:pPr>
                          <w:pStyle w:val="NormalWeb"/>
                          <w:spacing w:before="0" w:beforeAutospacing="0" w:after="0" w:afterAutospacing="0"/>
                        </w:pPr>
                        <w:r>
                          <w:rPr>
                            <w:rFonts w:ascii="Tahoma" w:eastAsia="Times New Roman" w:hAnsi="Tahoma"/>
                            <w:sz w:val="20"/>
                            <w:szCs w:val="20"/>
                          </w:rPr>
                          <w:t>Ethernet Cable Connector</w:t>
                        </w:r>
                      </w:p>
                    </w:txbxContent>
                  </v:textbox>
                </v:shape>
                <v:rect id="Rectangle 117" o:spid="_x0000_s1072" style="position:absolute;left:19367;top:3238;width:6096;height:2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" filled="f" strokecolor="black [3213]" strokeweight="1pt"/>
                <w10:anchorlock/>
              </v:group>
            </w:pict>
          </mc:Fallback>
        </mc:AlternateContent>
      </w:r>
    </w:p>
    <w:p w:rsidR="009E6A44" w:rsidRDefault="009E6A44" w:rsidP="009E6A44">
      <w:pPr>
        <w:pStyle w:val="Heading2"/>
      </w:pPr>
      <w:r>
        <w:t>HMS Card – Trouble Shooting</w:t>
      </w:r>
    </w:p>
    <w:p w:rsidR="00AE3E45" w:rsidRDefault="00AE3E45" w:rsidP="009E6A44">
      <w:pPr>
        <w:pStyle w:val="BodyText"/>
        <w:numPr>
          <w:ilvl w:val="0"/>
          <w:numId w:val="30"/>
        </w:numPr>
      </w:pPr>
      <w:r>
        <w:t xml:space="preserve">Verify the I/O Card is being used in the system. </w:t>
      </w:r>
      <w:r w:rsidRPr="00AE3E45">
        <w:rPr>
          <w:b/>
        </w:rPr>
        <w:t>Repeat</w:t>
      </w:r>
      <w:r>
        <w:t xml:space="preserve"> for each I/O Card.</w:t>
      </w:r>
    </w:p>
    <w:p w:rsidR="009E6A44" w:rsidRDefault="009E6A44" w:rsidP="00AE3E45">
      <w:pPr>
        <w:pStyle w:val="BodyText"/>
        <w:numPr>
          <w:ilvl w:val="1"/>
          <w:numId w:val="30"/>
        </w:numPr>
      </w:pPr>
      <w:r>
        <w:t>IOCard Menu – Look for entries (IOCard – Process) and (IOCard – Machine) are selected.</w:t>
      </w:r>
      <w:r w:rsidR="00AE3E45">
        <w:t xml:space="preserve"> The HMS Card will be listed as “</w:t>
      </w:r>
      <w:r w:rsidR="00AE3E45" w:rsidRPr="00AE3E45">
        <w:rPr>
          <w:b/>
        </w:rPr>
        <w:t>Anybus Ethernet/IP</w:t>
      </w:r>
      <w:r w:rsidR="00AE3E45">
        <w:t>”.</w:t>
      </w:r>
    </w:p>
    <w:p w:rsidR="009E6A44" w:rsidRDefault="009E6A44" w:rsidP="00AE3E45">
      <w:pPr>
        <w:pStyle w:val="BodyText"/>
        <w:numPr>
          <w:ilvl w:val="1"/>
          <w:numId w:val="30"/>
        </w:numPr>
      </w:pPr>
      <w:r>
        <w:t>Configio – Look for the first entry (Configio – Interface) matches the (IOCard – Desc) and the (Configio – In_Out) is all “0000000000000000”. This is the first Input.</w:t>
      </w:r>
    </w:p>
    <w:p w:rsidR="009E6A44" w:rsidRDefault="009E6A44" w:rsidP="00AE3E45">
      <w:pPr>
        <w:pStyle w:val="BodyText"/>
        <w:numPr>
          <w:ilvl w:val="1"/>
          <w:numId w:val="30"/>
        </w:numPr>
      </w:pPr>
      <w:r>
        <w:t>Conveyor – Search the (Conveyor – IO_Address_Word) for the matching (Configio – OctalWord). This is the first Input associated with the IOCard.</w:t>
      </w:r>
      <w:r w:rsidR="00AE3E45">
        <w:t xml:space="preserve"> Search for a Phototeye.</w:t>
      </w:r>
    </w:p>
    <w:p w:rsidR="009E6A44" w:rsidRDefault="00AE3E45" w:rsidP="00AE3E45">
      <w:pPr>
        <w:pStyle w:val="BodyText"/>
        <w:numPr>
          <w:ilvl w:val="1"/>
          <w:numId w:val="30"/>
        </w:numPr>
      </w:pPr>
      <w:r>
        <w:t>Ask the client to “flag” the Photoeye.</w:t>
      </w:r>
    </w:p>
    <w:p w:rsidR="00AE3E45" w:rsidRDefault="00AE3E45" w:rsidP="00AE3E45">
      <w:pPr>
        <w:pStyle w:val="BodyText"/>
        <w:numPr>
          <w:ilvl w:val="1"/>
          <w:numId w:val="30"/>
        </w:numPr>
      </w:pPr>
      <w:r>
        <w:t>Open the “View IO” screen and verify if the I/O is activated.</w:t>
      </w:r>
    </w:p>
    <w:p w:rsidR="00AE3E45" w:rsidRDefault="00AE3E45" w:rsidP="00AE3E45">
      <w:pPr>
        <w:pStyle w:val="BodyText"/>
        <w:numPr>
          <w:ilvl w:val="0"/>
          <w:numId w:val="30"/>
        </w:numPr>
      </w:pPr>
      <w:r>
        <w:t>If the Card is in use, check LED’s shown above.</w:t>
      </w:r>
    </w:p>
    <w:p w:rsidR="00AE3E45" w:rsidRDefault="00AE3E45" w:rsidP="00AE3E45">
      <w:pPr>
        <w:pStyle w:val="BodyText"/>
        <w:numPr>
          <w:ilvl w:val="1"/>
          <w:numId w:val="30"/>
        </w:numPr>
      </w:pPr>
      <w:r>
        <w:lastRenderedPageBreak/>
        <w:t xml:space="preserve">In some cases the Automation Controller must be shut down, and the plug removed to reset the card. </w:t>
      </w:r>
    </w:p>
    <w:p w:rsidR="00FF70DD" w:rsidRDefault="00FF70DD" w:rsidP="00AE3E45">
      <w:pPr>
        <w:pStyle w:val="BodyText"/>
        <w:numPr>
          <w:ilvl w:val="1"/>
          <w:numId w:val="30"/>
        </w:numPr>
      </w:pPr>
      <w:r>
        <w:t>When the card is power</w:t>
      </w:r>
      <w:r w:rsidR="005965DD">
        <w:t>ed</w:t>
      </w:r>
      <w:bookmarkStart w:id="22" w:name="_GoBack"/>
      <w:bookmarkEnd w:id="22"/>
      <w:r>
        <w:t xml:space="preserve"> up – Fortna software is not running. Light 6 should be green (no scan list loaded).</w:t>
      </w:r>
    </w:p>
    <w:p w:rsidR="00FF70DD" w:rsidRDefault="00FF70DD" w:rsidP="00AE3E45">
      <w:pPr>
        <w:pStyle w:val="BodyText"/>
        <w:numPr>
          <w:ilvl w:val="1"/>
          <w:numId w:val="30"/>
        </w:numPr>
      </w:pPr>
      <w:r>
        <w:t xml:space="preserve">When the card is running and the nodes are responding, Light </w:t>
      </w:r>
      <w:r w:rsidR="00D73C7D">
        <w:t>4, 5, and 6 should be green.</w:t>
      </w:r>
    </w:p>
    <w:p w:rsidR="00D73C7D" w:rsidRDefault="00D73C7D" w:rsidP="00AE3E45">
      <w:pPr>
        <w:pStyle w:val="BodyText"/>
        <w:numPr>
          <w:ilvl w:val="1"/>
          <w:numId w:val="30"/>
        </w:numPr>
      </w:pPr>
      <w:r>
        <w:t>If the card has issues with a node (or multiple nodes), Light 6 will be red.</w:t>
      </w:r>
    </w:p>
    <w:p w:rsidR="00FF70DD" w:rsidRDefault="00D73C7D" w:rsidP="00FF70DD">
      <w:pPr>
        <w:pStyle w:val="BodyText"/>
        <w:numPr>
          <w:ilvl w:val="0"/>
          <w:numId w:val="30"/>
        </w:numPr>
      </w:pPr>
      <w:r>
        <w:t>Verify the connections to the Ethernet Switch or some cases the HMS card is connected directly to an Adapter.</w:t>
      </w:r>
    </w:p>
    <w:p w:rsidR="00D73C7D" w:rsidRPr="009E6A44" w:rsidRDefault="00A064A8" w:rsidP="00FF70DD">
      <w:pPr>
        <w:pStyle w:val="BodyText"/>
        <w:numPr>
          <w:ilvl w:val="0"/>
          <w:numId w:val="30"/>
        </w:numPr>
      </w:pPr>
      <w:r>
        <w:t>Verify the connections to the Ethernet Adapter, 1</w:t>
      </w:r>
      <w:r w:rsidRPr="00A064A8">
        <w:rPr>
          <w:vertAlign w:val="superscript"/>
        </w:rPr>
        <w:t>st</w:t>
      </w:r>
      <w:r>
        <w:t xml:space="preserve"> module in the I/O Rack.</w:t>
      </w:r>
    </w:p>
    <w:p w:rsidR="003B4883" w:rsidRDefault="00D73C7D" w:rsidP="003B4883">
      <w:pPr>
        <w:pStyle w:val="BodyText"/>
      </w:pPr>
      <w:r>
        <w:rPr>
          <w:noProof/>
        </w:rPr>
        <mc:AlternateContent>
          <mc:Choice Requires="wpc">
            <w:drawing>
              <wp:inline distT="0" distB="0" distL="0" distR="0" wp14:anchorId="1D950760" wp14:editId="7948AA44">
                <wp:extent cx="5486400" cy="3327400"/>
                <wp:effectExtent l="0" t="0" r="0" b="0"/>
                <wp:docPr id="116" name="Canvas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3" name="Oval 93"/>
                        <wps:cNvSpPr/>
                        <wps:spPr>
                          <a:xfrm>
                            <a:off x="3397250" y="140335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Oval 94"/>
                        <wps:cNvSpPr/>
                        <wps:spPr>
                          <a:xfrm>
                            <a:off x="2813050" y="182245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Rectangle 95"/>
                        <wps:cNvSpPr/>
                        <wps:spPr>
                          <a:xfrm>
                            <a:off x="2990850" y="92075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Oval 96"/>
                        <wps:cNvSpPr/>
                        <wps:spPr>
                          <a:xfrm>
                            <a:off x="3430905" y="181195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Oval 97"/>
                        <wps:cNvSpPr/>
                        <wps:spPr>
                          <a:xfrm>
                            <a:off x="3437255" y="99280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Oval 98"/>
                        <wps:cNvSpPr/>
                        <wps:spPr>
                          <a:xfrm>
                            <a:off x="2787650" y="101820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Oval 99"/>
                        <wps:cNvSpPr/>
                        <wps:spPr>
                          <a:xfrm>
                            <a:off x="2795905" y="1437300"/>
                            <a:ext cx="76200" cy="88900"/>
                          </a:xfrm>
                          <a:prstGeom prst="ellipse">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Text Box 76"/>
                        <wps:cNvSpPr txBox="1"/>
                        <wps:spPr>
                          <a:xfrm>
                            <a:off x="91100" y="821350"/>
                            <a:ext cx="2372700" cy="1090000"/>
                          </a:xfrm>
                          <a:prstGeom prst="rect">
                            <a:avLst/>
                          </a:prstGeom>
                          <a:noFill/>
                          <a:ln w="6350">
                            <a:noFill/>
                          </a:ln>
                        </wps:spPr>
                        <wps:txbx>
                          <w:txbxContent>
                            <w:p w:rsidR="00A064A8" w:rsidRDefault="00A064A8"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Each Ethernet Cable has a status light</w:t>
                              </w:r>
                            </w:p>
                            <w:p w:rsidR="00A064A8" w:rsidRDefault="00A064A8" w:rsidP="00D73C7D">
                              <w:pPr>
                                <w:pStyle w:val="NormalWeb"/>
                                <w:spacing w:before="0" w:beforeAutospacing="0" w:after="0" w:afterAutospacing="0"/>
                                <w:rPr>
                                  <w:rFonts w:ascii="Tahoma" w:eastAsia="Times New Roman" w:hAnsi="Tahoma"/>
                                  <w:sz w:val="20"/>
                                  <w:szCs w:val="20"/>
                                </w:rPr>
                              </w:pPr>
                            </w:p>
                            <w:p w:rsidR="00A064A8" w:rsidRDefault="00A064A8"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Off – no connection</w:t>
                              </w:r>
                            </w:p>
                            <w:p w:rsidR="00D73C7D" w:rsidRDefault="00D73C7D" w:rsidP="00D73C7D">
                              <w:pPr>
                                <w:pStyle w:val="NormalWeb"/>
                                <w:spacing w:before="0" w:beforeAutospacing="0" w:after="0" w:afterAutospacing="0"/>
                              </w:pPr>
                              <w:r>
                                <w:rPr>
                                  <w:rFonts w:ascii="Tahoma" w:eastAsia="Times New Roman" w:hAnsi="Tahoma"/>
                                  <w:sz w:val="20"/>
                                  <w:szCs w:val="20"/>
                                </w:rPr>
                                <w:t xml:space="preserve">Green – Connected </w:t>
                              </w:r>
                            </w:p>
                            <w:p w:rsidR="00D73C7D" w:rsidRDefault="00D73C7D"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Green/Flash –</w:t>
                              </w:r>
                              <w:r w:rsidR="00A064A8">
                                <w:rPr>
                                  <w:rFonts w:ascii="Tahoma" w:eastAsia="Times New Roman" w:hAnsi="Tahoma"/>
                                  <w:sz w:val="20"/>
                                  <w:szCs w:val="20"/>
                                </w:rPr>
                                <w:t xml:space="preserve"> Communication Activity</w:t>
                              </w:r>
                            </w:p>
                            <w:p w:rsidR="00D73C7D" w:rsidRPr="00A064A8" w:rsidRDefault="00D73C7D" w:rsidP="00D73C7D">
                              <w:pPr>
                                <w:pStyle w:val="NormalWeb"/>
                                <w:spacing w:before="0" w:beforeAutospacing="0" w:after="0" w:afterAutospacing="0"/>
                                <w:rPr>
                                  <w:rFonts w:ascii="Tahoma" w:eastAsia="Times New Roman" w:hAnsi="Tahoma"/>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 name="Text Box 76"/>
                        <wps:cNvSpPr txBox="1"/>
                        <wps:spPr>
                          <a:xfrm>
                            <a:off x="3987800" y="891450"/>
                            <a:ext cx="1498600" cy="437900"/>
                          </a:xfrm>
                          <a:prstGeom prst="rect">
                            <a:avLst/>
                          </a:prstGeom>
                          <a:noFill/>
                          <a:ln w="6350">
                            <a:noFill/>
                          </a:ln>
                        </wps:spPr>
                        <wps:txbx>
                          <w:txbxContent>
                            <w:p w:rsidR="00D73C7D" w:rsidRDefault="00D73C7D" w:rsidP="00D73C7D">
                              <w:pPr>
                                <w:pStyle w:val="NormalWeb"/>
                                <w:spacing w:before="0" w:beforeAutospacing="0" w:after="0" w:afterAutospacing="0"/>
                              </w:pPr>
                              <w:r>
                                <w:rPr>
                                  <w:rFonts w:ascii="Tahoma" w:eastAsia="Times New Roman" w:hAnsi="Tahoma"/>
                                  <w:sz w:val="20"/>
                                  <w:szCs w:val="20"/>
                                </w:rPr>
                                <w:t>Ethernet Cable Connector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 name="Rectangle 118"/>
                        <wps:cNvSpPr/>
                        <wps:spPr>
                          <a:xfrm>
                            <a:off x="2565400" y="757850"/>
                            <a:ext cx="1422400" cy="2146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Rectangle 119"/>
                        <wps:cNvSpPr/>
                        <wps:spPr>
                          <a:xfrm>
                            <a:off x="3005750" y="134840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Rectangle 120"/>
                        <wps:cNvSpPr/>
                        <wps:spPr>
                          <a:xfrm>
                            <a:off x="3602650" y="92930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3596300" y="132935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Rectangle 122"/>
                        <wps:cNvSpPr/>
                        <wps:spPr>
                          <a:xfrm>
                            <a:off x="3012100" y="174845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Rectangle 123"/>
                        <wps:cNvSpPr/>
                        <wps:spPr>
                          <a:xfrm>
                            <a:off x="3596300" y="1723050"/>
                            <a:ext cx="266700" cy="222250"/>
                          </a:xfrm>
                          <a:prstGeom prst="rect">
                            <a:avLst/>
                          </a:prstGeom>
                          <a:solidFill>
                            <a:srgbClr val="4F81BD"/>
                          </a:solidFill>
                          <a:ln w="25400" cap="flat" cmpd="sng" algn="ctr">
                            <a:solidFill>
                              <a:srgbClr val="4F81BD">
                                <a:shade val="50000"/>
                              </a:srgb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4" name="Straight Arrow Connector 124"/>
                        <wps:cNvCnPr/>
                        <wps:spPr>
                          <a:xfrm flipV="1">
                            <a:off x="2051050" y="1081700"/>
                            <a:ext cx="704850" cy="10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 name="Straight Arrow Connector 125"/>
                        <wps:cNvCnPr/>
                        <wps:spPr>
                          <a:xfrm>
                            <a:off x="2057400" y="1193800"/>
                            <a:ext cx="65405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wps:spPr>
                          <a:xfrm>
                            <a:off x="2076450" y="1181100"/>
                            <a:ext cx="635000" cy="6841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 name="Text Box 76"/>
                        <wps:cNvSpPr txBox="1"/>
                        <wps:spPr>
                          <a:xfrm>
                            <a:off x="180000" y="180000"/>
                            <a:ext cx="3782400" cy="437515"/>
                          </a:xfrm>
                          <a:prstGeom prst="rect">
                            <a:avLst/>
                          </a:prstGeom>
                          <a:noFill/>
                          <a:ln w="6350">
                            <a:noFill/>
                          </a:ln>
                        </wps:spPr>
                        <wps:txbx>
                          <w:txbxContent>
                            <w:p w:rsidR="00A064A8" w:rsidRPr="00A064A8" w:rsidRDefault="00A064A8" w:rsidP="00A064A8">
                              <w:pPr>
                                <w:pStyle w:val="NormalWeb"/>
                                <w:spacing w:before="0" w:beforeAutospacing="0" w:after="0" w:afterAutospacing="0"/>
                                <w:rPr>
                                  <w:b/>
                                </w:rPr>
                              </w:pPr>
                              <w:r w:rsidRPr="00A064A8">
                                <w:rPr>
                                  <w:rFonts w:ascii="Tahoma" w:eastAsia="Times New Roman" w:hAnsi="Tahoma"/>
                                  <w:b/>
                                </w:rPr>
                                <w:t xml:space="preserve">Ethernet Switch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D950760" id="Canvas 116" o:spid="_x0000_s1073" editas="canvas" style="width:6in;height:262pt;mso-position-horizontal-relative:char;mso-position-vertical-relative:line" coordsize="54864,3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">
                <v:shape id="_x0000_s1074" type="#_x0000_t75" style="position:absolute;width:54864;height:33274;visibility:visible;mso-wrap-style:square">
                  <v:fill o:detectmouseclick="t"/>
                  <v:path o:connecttype="none"/>
                </v:shape>
                <v:oval id="Oval 93" o:spid="_x0000_s1075" style="position:absolute;left:33972;top:14033;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" fillcolor="#4f81bd" strokecolor="#385d8a" strokeweight="2pt"/>
                <v:oval id="Oval 94" o:spid="_x0000_s1076" style="position:absolute;left:28130;top:1822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" fillcolor="#4f81bd" strokecolor="#385d8a" strokeweight="2pt"/>
                <v:rect id="Rectangle 95" o:spid="_x0000_s1077" style="position:absolute;left:29908;top:9207;width:266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" fillcolor="#4f81bd" strokecolor="#385d8a" strokeweight="2pt"/>
                <v:oval id="Oval 96" o:spid="_x0000_s1078" style="position:absolute;left:34309;top:18119;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" fillcolor="#4f81bd" strokecolor="#385d8a" strokeweight="2pt"/>
                <v:oval id="Oval 97" o:spid="_x0000_s1079" style="position:absolute;left:34372;top:9928;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" fillcolor="#4f81bd" strokecolor="#385d8a" strokeweight="2pt"/>
                <v:oval id="Oval 98" o:spid="_x0000_s1080" style="position:absolute;left:27876;top:10182;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" fillcolor="#4f81bd" strokecolor="#385d8a" strokeweight="2pt"/>
                <v:oval id="Oval 99" o:spid="_x0000_s1081" style="position:absolute;left:27959;top:14373;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" fillcolor="#4f81bd" strokecolor="#385d8a" strokeweight="2pt"/>
                <v:shape id="Text Box 76" o:spid="_x0000_s1082" type="#_x0000_t202" style="position:absolute;left:911;top:8213;width:23727;height:10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rsidR="00A064A8" w:rsidRDefault="00A064A8"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Each Ethernet Cable has a status light</w:t>
                        </w:r>
                      </w:p>
                      <w:p w:rsidR="00A064A8" w:rsidRDefault="00A064A8" w:rsidP="00D73C7D">
                        <w:pPr>
                          <w:pStyle w:val="NormalWeb"/>
                          <w:spacing w:before="0" w:beforeAutospacing="0" w:after="0" w:afterAutospacing="0"/>
                          <w:rPr>
                            <w:rFonts w:ascii="Tahoma" w:eastAsia="Times New Roman" w:hAnsi="Tahoma"/>
                            <w:sz w:val="20"/>
                            <w:szCs w:val="20"/>
                          </w:rPr>
                        </w:pPr>
                      </w:p>
                      <w:p w:rsidR="00A064A8" w:rsidRDefault="00A064A8"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Off – no connection</w:t>
                        </w:r>
                      </w:p>
                      <w:p w:rsidR="00D73C7D" w:rsidRDefault="00D73C7D" w:rsidP="00D73C7D">
                        <w:pPr>
                          <w:pStyle w:val="NormalWeb"/>
                          <w:spacing w:before="0" w:beforeAutospacing="0" w:after="0" w:afterAutospacing="0"/>
                        </w:pPr>
                        <w:r>
                          <w:rPr>
                            <w:rFonts w:ascii="Tahoma" w:eastAsia="Times New Roman" w:hAnsi="Tahoma"/>
                            <w:sz w:val="20"/>
                            <w:szCs w:val="20"/>
                          </w:rPr>
                          <w:t xml:space="preserve">Green – Connected </w:t>
                        </w:r>
                      </w:p>
                      <w:p w:rsidR="00D73C7D" w:rsidRDefault="00D73C7D" w:rsidP="00D73C7D">
                        <w:pPr>
                          <w:pStyle w:val="NormalWeb"/>
                          <w:spacing w:before="0" w:beforeAutospacing="0" w:after="0" w:afterAutospacing="0"/>
                          <w:rPr>
                            <w:rFonts w:ascii="Tahoma" w:eastAsia="Times New Roman" w:hAnsi="Tahoma"/>
                            <w:sz w:val="20"/>
                            <w:szCs w:val="20"/>
                          </w:rPr>
                        </w:pPr>
                        <w:r>
                          <w:rPr>
                            <w:rFonts w:ascii="Tahoma" w:eastAsia="Times New Roman" w:hAnsi="Tahoma"/>
                            <w:sz w:val="20"/>
                            <w:szCs w:val="20"/>
                          </w:rPr>
                          <w:t>Green/Flash –</w:t>
                        </w:r>
                        <w:r w:rsidR="00A064A8">
                          <w:rPr>
                            <w:rFonts w:ascii="Tahoma" w:eastAsia="Times New Roman" w:hAnsi="Tahoma"/>
                            <w:sz w:val="20"/>
                            <w:szCs w:val="20"/>
                          </w:rPr>
                          <w:t xml:space="preserve"> Communication Activity</w:t>
                        </w:r>
                      </w:p>
                      <w:p w:rsidR="00D73C7D" w:rsidRPr="00A064A8" w:rsidRDefault="00D73C7D" w:rsidP="00D73C7D">
                        <w:pPr>
                          <w:pStyle w:val="NormalWeb"/>
                          <w:spacing w:before="0" w:beforeAutospacing="0" w:after="0" w:afterAutospacing="0"/>
                          <w:rPr>
                            <w:rFonts w:ascii="Tahoma" w:eastAsia="Times New Roman" w:hAnsi="Tahoma"/>
                            <w:sz w:val="20"/>
                            <w:szCs w:val="20"/>
                          </w:rPr>
                        </w:pPr>
                      </w:p>
                    </w:txbxContent>
                  </v:textbox>
                </v:shape>
                <v:shape id="Text Box 76" o:spid="_x0000_s1083" type="#_x0000_t202" style="position:absolute;left:39878;top:8914;width:14986;height:4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rsidR="00D73C7D" w:rsidRDefault="00D73C7D" w:rsidP="00D73C7D">
                        <w:pPr>
                          <w:pStyle w:val="NormalWeb"/>
                          <w:spacing w:before="0" w:beforeAutospacing="0" w:after="0" w:afterAutospacing="0"/>
                        </w:pPr>
                        <w:r>
                          <w:rPr>
                            <w:rFonts w:ascii="Tahoma" w:eastAsia="Times New Roman" w:hAnsi="Tahoma"/>
                            <w:sz w:val="20"/>
                            <w:szCs w:val="20"/>
                          </w:rPr>
                          <w:t>Ethernet Cable Connector</w:t>
                        </w:r>
                      </w:p>
                    </w:txbxContent>
                  </v:textbox>
                </v:shape>
                <v:rect id="Rectangle 118" o:spid="_x0000_s1084" style="position:absolute;left:25654;top:7578;width:14224;height:21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" filled="f" strokecolor="black [3213]" strokeweight="1pt"/>
                <v:rect id="Rectangle 119" o:spid="_x0000_s1085" style="position:absolute;left:30057;top:13484;width:2667;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" fillcolor="#4f81bd" strokecolor="#385d8a" strokeweight="2pt"/>
                <v:rect id="Rectangle 120" o:spid="_x0000_s1086" style="position:absolute;left:36026;top:9293;width:2667;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" fillcolor="#4f81bd" strokecolor="#385d8a" strokeweight="2pt"/>
                <v:rect id="Rectangle 121" o:spid="_x0000_s1087" style="position:absolute;left:35963;top:13293;width:266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" fillcolor="#4f81bd" strokecolor="#385d8a" strokeweight="2pt"/>
                <v:rect id="Rectangle 122" o:spid="_x0000_s1088" style="position:absolute;left:30121;top:17484;width:266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" fillcolor="#4f81bd" strokecolor="#385d8a" strokeweight="2pt"/>
                <v:rect id="Rectangle 123" o:spid="_x0000_s1089" style="position:absolute;left:35963;top:17230;width:266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" fillcolor="#4f81bd" strokecolor="#385d8a" strokeweight="2pt"/>
                <v:shape id="Straight Arrow Connector 124" o:spid="_x0000_s1090" type="#_x0000_t32" style="position:absolute;left:20510;top:10817;width:7049;height:10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" strokecolor="#4579b8 [3044]">
                  <v:stroke endarrow="block"/>
                </v:shape>
                <v:shape id="Straight Arrow Connector 125" o:spid="_x0000_s1091" type="#_x0000_t32" style="position:absolute;left:20574;top:11938;width:654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" strokecolor="#4579b8 [3044]">
                  <v:stroke endarrow="block"/>
                </v:shape>
                <v:shape id="Straight Arrow Connector 126" o:spid="_x0000_s1092" type="#_x0000_t32" style="position:absolute;left:20764;top:11811;width:6350;height:6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" strokecolor="#4579b8 [3044]">
                  <v:stroke endarrow="block"/>
                </v:shape>
                <v:shape id="Text Box 76" o:spid="_x0000_s1093" type="#_x0000_t202" style="position:absolute;left:1800;top:1800;width:37824;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rsidR="00A064A8" w:rsidRPr="00A064A8" w:rsidRDefault="00A064A8" w:rsidP="00A064A8">
                        <w:pPr>
                          <w:pStyle w:val="NormalWeb"/>
                          <w:spacing w:before="0" w:beforeAutospacing="0" w:after="0" w:afterAutospacing="0"/>
                          <w:rPr>
                            <w:b/>
                          </w:rPr>
                        </w:pPr>
                        <w:r w:rsidRPr="00A064A8">
                          <w:rPr>
                            <w:rFonts w:ascii="Tahoma" w:eastAsia="Times New Roman" w:hAnsi="Tahoma"/>
                            <w:b/>
                          </w:rPr>
                          <w:t xml:space="preserve">Ethernet Switch </w:t>
                        </w:r>
                      </w:p>
                    </w:txbxContent>
                  </v:textbox>
                </v:shape>
                <w10:anchorlock/>
              </v:group>
            </w:pict>
          </mc:Fallback>
        </mc:AlternateContent>
      </w: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Default="003B4883" w:rsidP="003B4883">
      <w:pPr>
        <w:pStyle w:val="BodyText"/>
      </w:pPr>
    </w:p>
    <w:p w:rsidR="003B4883" w:rsidRPr="003B4883" w:rsidRDefault="003B4883" w:rsidP="003B4883">
      <w:pPr>
        <w:pStyle w:val="BodyText"/>
      </w:pPr>
    </w:p>
    <w:p w:rsidR="00202BC0" w:rsidRPr="00202BC0" w:rsidRDefault="00D56080" w:rsidP="00062456">
      <w:pPr>
        <w:pStyle w:val="Heading2"/>
      </w:pPr>
      <w:r>
        <w:t>HMS Card web interface</w:t>
      </w:r>
      <w:bookmarkEnd w:id="21"/>
    </w:p>
    <w:p w:rsidR="00CC2F5B" w:rsidRDefault="00CC2F5B" w:rsidP="0003526D">
      <w:pPr>
        <w:pStyle w:val="BodyText"/>
      </w:pPr>
      <w:r>
        <w:t xml:space="preserve">To access the HMS card interface create a tunnel to the IP Address of the HMS card for port 80.  </w:t>
      </w:r>
    </w:p>
    <w:p w:rsidR="00CC2F5B" w:rsidRDefault="00CC2F5B" w:rsidP="00CC2F5B">
      <w:pPr>
        <w:pStyle w:val="Heading3"/>
      </w:pPr>
      <w:bookmarkStart w:id="23" w:name="_Toc381258541"/>
      <w:r>
        <w:rPr>
          <w:noProof/>
        </w:rPr>
        <w:drawing>
          <wp:anchor distT="0" distB="0" distL="114300" distR="114300" simplePos="0" relativeHeight="251660288" behindDoc="0" locked="0" layoutInCell="1" allowOverlap="1" wp14:anchorId="08E9FF61" wp14:editId="13F6F1A0">
            <wp:simplePos x="0" y="0"/>
            <wp:positionH relativeFrom="column">
              <wp:posOffset>3780155</wp:posOffset>
            </wp:positionH>
            <wp:positionV relativeFrom="paragraph">
              <wp:posOffset>235585</wp:posOffset>
            </wp:positionV>
            <wp:extent cx="2166620" cy="1334770"/>
            <wp:effectExtent l="0" t="0" r="508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166620" cy="1334770"/>
                    </a:xfrm>
                    <a:prstGeom prst="rect">
                      <a:avLst/>
                    </a:prstGeom>
                  </pic:spPr>
                </pic:pic>
              </a:graphicData>
            </a:graphic>
            <wp14:sizeRelH relativeFrom="margin">
              <wp14:pctWidth>0</wp14:pctWidth>
            </wp14:sizeRelH>
            <wp14:sizeRelV relativeFrom="margin">
              <wp14:pctHeight>0</wp14:pctHeight>
            </wp14:sizeRelV>
          </wp:anchor>
        </w:drawing>
      </w:r>
      <w:r>
        <w:t>Main</w:t>
      </w:r>
      <w:bookmarkEnd w:id="23"/>
    </w:p>
    <w:p w:rsidR="00F25916" w:rsidRDefault="00CC2F5B" w:rsidP="0003526D">
      <w:pPr>
        <w:pStyle w:val="BodyText"/>
      </w:pPr>
      <w:r>
        <w:t>The main page of the HMS Card the following</w:t>
      </w:r>
    </w:p>
    <w:p w:rsidR="00CC2F5B" w:rsidRDefault="00CC2F5B" w:rsidP="0003526D">
      <w:pPr>
        <w:pStyle w:val="BodyText"/>
      </w:pPr>
      <w:r>
        <w:t>Firmware version: The firmware version on the card should be at least 1.09 Build 1.  I</w:t>
      </w:r>
      <w:r w:rsidR="00D57D08">
        <w:t>ssues reconnecting the Ethernet/</w:t>
      </w:r>
      <w:r>
        <w:t>IP devices have been seen with earlier versions.</w:t>
      </w:r>
    </w:p>
    <w:p w:rsidR="00CC2F5B" w:rsidRDefault="00CC2F5B" w:rsidP="0003526D">
      <w:pPr>
        <w:pStyle w:val="BodyText"/>
      </w:pPr>
      <w:r>
        <w:t>CPU load:  A high CPU load can cause loss of IO.</w:t>
      </w:r>
    </w:p>
    <w:p w:rsidR="00C709B1" w:rsidRDefault="00CC2F5B" w:rsidP="0003526D">
      <w:pPr>
        <w:pStyle w:val="BodyText"/>
      </w:pPr>
      <w:r>
        <w:t xml:space="preserve">Scanner mode: </w:t>
      </w:r>
    </w:p>
    <w:p w:rsidR="00C709B1" w:rsidRDefault="00CC2F5B" w:rsidP="00665B8E">
      <w:pPr>
        <w:pStyle w:val="BodyText"/>
        <w:numPr>
          <w:ilvl w:val="0"/>
          <w:numId w:val="29"/>
        </w:numPr>
      </w:pPr>
      <w:r>
        <w:t xml:space="preserve">Run – Card will communicate IO.  </w:t>
      </w:r>
    </w:p>
    <w:p w:rsidR="00C709B1" w:rsidRDefault="00CC2F5B" w:rsidP="00665B8E">
      <w:pPr>
        <w:pStyle w:val="BodyText"/>
        <w:numPr>
          <w:ilvl w:val="0"/>
          <w:numId w:val="29"/>
        </w:numPr>
      </w:pPr>
      <w:r>
        <w:t xml:space="preserve">Idle – Card configuration can be changed.  </w:t>
      </w:r>
    </w:p>
    <w:p w:rsidR="00C709B1" w:rsidRDefault="00C709B1" w:rsidP="00C709B1">
      <w:pPr>
        <w:pStyle w:val="BodyText"/>
      </w:pPr>
      <w:bookmarkStart w:id="24" w:name="_Ref379968681"/>
      <w:r>
        <w:t>The Scanner mode setting can be changed by setting the ConfigMode column in the IOCard menu as follows:</w:t>
      </w:r>
    </w:p>
    <w:p w:rsidR="00C709B1" w:rsidRDefault="00C709B1" w:rsidP="00C709B1">
      <w:pPr>
        <w:pStyle w:val="BodyText"/>
        <w:numPr>
          <w:ilvl w:val="0"/>
          <w:numId w:val="28"/>
        </w:numPr>
      </w:pPr>
      <w:r>
        <w:t>0 will put the card into Run mode</w:t>
      </w:r>
    </w:p>
    <w:p w:rsidR="00C709B1" w:rsidRDefault="00C709B1" w:rsidP="00C709B1">
      <w:pPr>
        <w:pStyle w:val="BodyText"/>
        <w:numPr>
          <w:ilvl w:val="0"/>
          <w:numId w:val="28"/>
        </w:numPr>
      </w:pPr>
      <w:r>
        <w:t>1 will put the card into Idle mode</w:t>
      </w:r>
    </w:p>
    <w:p w:rsidR="00CC2F5B" w:rsidRDefault="00CC2F5B" w:rsidP="00CC2F5B">
      <w:pPr>
        <w:pStyle w:val="Heading3"/>
      </w:pPr>
      <w:bookmarkStart w:id="25" w:name="_Toc381258542"/>
      <w:r>
        <w:t>Scanlist Config</w:t>
      </w:r>
      <w:bookmarkEnd w:id="24"/>
      <w:bookmarkEnd w:id="25"/>
    </w:p>
    <w:p w:rsidR="00CC2F5B" w:rsidRDefault="00CC2F5B" w:rsidP="00F25916">
      <w:pPr>
        <w:pStyle w:val="BodyText"/>
      </w:pPr>
      <w:r>
        <w:rPr>
          <w:noProof/>
        </w:rPr>
        <w:drawing>
          <wp:anchor distT="0" distB="0" distL="114300" distR="114300" simplePos="0" relativeHeight="251661312" behindDoc="0" locked="0" layoutInCell="1" allowOverlap="1" wp14:anchorId="03A0423F" wp14:editId="361A2A6D">
            <wp:simplePos x="0" y="0"/>
            <wp:positionH relativeFrom="column">
              <wp:posOffset>3006725</wp:posOffset>
            </wp:positionH>
            <wp:positionV relativeFrom="paragraph">
              <wp:posOffset>99060</wp:posOffset>
            </wp:positionV>
            <wp:extent cx="3117850" cy="1526540"/>
            <wp:effectExtent l="0" t="0" r="635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17850" cy="1526540"/>
                    </a:xfrm>
                    <a:prstGeom prst="rect">
                      <a:avLst/>
                    </a:prstGeom>
                  </pic:spPr>
                </pic:pic>
              </a:graphicData>
            </a:graphic>
            <wp14:sizeRelH relativeFrom="margin">
              <wp14:pctWidth>0</wp14:pctWidth>
            </wp14:sizeRelH>
            <wp14:sizeRelV relativeFrom="margin">
              <wp14:pctHeight>0</wp14:pctHeight>
            </wp14:sizeRelV>
          </wp:anchor>
        </w:drawing>
      </w:r>
      <w:r>
        <w:t>The Scanlist Config link can provide the I</w:t>
      </w:r>
      <w:r w:rsidR="00D57D08">
        <w:t>P addresses of all the Ethernet/</w:t>
      </w:r>
      <w:r>
        <w:t>IP modules accessed by the card.  If 2 cards are present then each card will control only its own devices.</w:t>
      </w:r>
    </w:p>
    <w:p w:rsidR="00C709B1" w:rsidRPr="005D08F6" w:rsidRDefault="00C709B1" w:rsidP="00C709B1">
      <w:pPr>
        <w:pStyle w:val="BodyText"/>
        <w:rPr>
          <w:b/>
        </w:rPr>
      </w:pPr>
      <w:r w:rsidRPr="005D08F6">
        <w:rPr>
          <w:b/>
        </w:rPr>
        <w:t xml:space="preserve">Note: The HMS Card contains a bug requiring the Scanlist Config </w:t>
      </w:r>
      <w:r>
        <w:rPr>
          <w:b/>
        </w:rPr>
        <w:t xml:space="preserve">to </w:t>
      </w:r>
      <w:r w:rsidRPr="005D08F6">
        <w:rPr>
          <w:b/>
        </w:rPr>
        <w:t xml:space="preserve">be deleted in the web interface before reprogramming the card.  When </w:t>
      </w:r>
      <w:r w:rsidRPr="005D08F6">
        <w:rPr>
          <w:b/>
        </w:rPr>
        <w:lastRenderedPageBreak/>
        <w:t>replacing a card it is required to place the card in Idle mode and Delete each Target in the Scanlist Config.</w:t>
      </w:r>
    </w:p>
    <w:p w:rsidR="00CC2F5B" w:rsidRDefault="0024775D" w:rsidP="0024775D">
      <w:pPr>
        <w:pStyle w:val="Heading3"/>
      </w:pPr>
      <w:bookmarkStart w:id="26" w:name="_Toc381258543"/>
      <w:r>
        <w:rPr>
          <w:noProof/>
        </w:rPr>
        <w:drawing>
          <wp:anchor distT="0" distB="0" distL="114300" distR="114300" simplePos="0" relativeHeight="251662336" behindDoc="0" locked="0" layoutInCell="1" allowOverlap="1" wp14:anchorId="24DA72A3" wp14:editId="6B6CA54A">
            <wp:simplePos x="0" y="0"/>
            <wp:positionH relativeFrom="column">
              <wp:posOffset>3573780</wp:posOffset>
            </wp:positionH>
            <wp:positionV relativeFrom="paragraph">
              <wp:posOffset>126365</wp:posOffset>
            </wp:positionV>
            <wp:extent cx="2440940" cy="2166620"/>
            <wp:effectExtent l="0" t="0" r="0" b="508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440940" cy="2166620"/>
                    </a:xfrm>
                    <a:prstGeom prst="rect">
                      <a:avLst/>
                    </a:prstGeom>
                  </pic:spPr>
                </pic:pic>
              </a:graphicData>
            </a:graphic>
            <wp14:sizeRelH relativeFrom="margin">
              <wp14:pctWidth>0</wp14:pctWidth>
            </wp14:sizeRelH>
            <wp14:sizeRelV relativeFrom="margin">
              <wp14:pctHeight>0</wp14:pctHeight>
            </wp14:sizeRelV>
          </wp:anchor>
        </w:drawing>
      </w:r>
      <w:r>
        <w:t>Ethernet statistics</w:t>
      </w:r>
      <w:bookmarkEnd w:id="26"/>
    </w:p>
    <w:p w:rsidR="0024775D" w:rsidRDefault="0024775D" w:rsidP="0024775D">
      <w:pPr>
        <w:pStyle w:val="BodyText"/>
      </w:pPr>
      <w:r>
        <w:t>The Ethernet statistics link can show connection issue with the HMS Card.  The Speed should be 100 Mbps and the Duplex should be set to Full Duplex.  The Alignment Errors and FCS Error can show issues with the physical network.</w:t>
      </w:r>
    </w:p>
    <w:p w:rsidR="0024775D" w:rsidRDefault="0024775D" w:rsidP="0024775D">
      <w:pPr>
        <w:pStyle w:val="BodyText"/>
      </w:pPr>
    </w:p>
    <w:p w:rsidR="0024775D" w:rsidRPr="0024775D" w:rsidRDefault="0024775D" w:rsidP="0024775D">
      <w:pPr>
        <w:pStyle w:val="BodyText"/>
      </w:pPr>
    </w:p>
    <w:p w:rsidR="00F25916" w:rsidRDefault="00F25916" w:rsidP="00F25916">
      <w:pPr>
        <w:pStyle w:val="BodyText"/>
      </w:pPr>
    </w:p>
    <w:p w:rsidR="00D62511" w:rsidRDefault="00D62511" w:rsidP="00D62511">
      <w:pPr>
        <w:pStyle w:val="Heading3"/>
      </w:pPr>
      <w:bookmarkStart w:id="27" w:name="_Toc381258544"/>
      <w:r>
        <w:rPr>
          <w:noProof/>
        </w:rPr>
        <w:drawing>
          <wp:anchor distT="0" distB="0" distL="114300" distR="114300" simplePos="0" relativeHeight="251678720" behindDoc="0" locked="0" layoutInCell="1" allowOverlap="1" wp14:anchorId="420DEC10" wp14:editId="2B25F61C">
            <wp:simplePos x="0" y="0"/>
            <wp:positionH relativeFrom="column">
              <wp:posOffset>3162935</wp:posOffset>
            </wp:positionH>
            <wp:positionV relativeFrom="paragraph">
              <wp:posOffset>217805</wp:posOffset>
            </wp:positionV>
            <wp:extent cx="2971800" cy="87757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971800" cy="877570"/>
                    </a:xfrm>
                    <a:prstGeom prst="rect">
                      <a:avLst/>
                    </a:prstGeom>
                  </pic:spPr>
                </pic:pic>
              </a:graphicData>
            </a:graphic>
            <wp14:sizeRelH relativeFrom="margin">
              <wp14:pctWidth>0</wp14:pctWidth>
            </wp14:sizeRelH>
            <wp14:sizeRelV relativeFrom="margin">
              <wp14:pctHeight>0</wp14:pctHeight>
            </wp14:sizeRelV>
          </wp:anchor>
        </w:drawing>
      </w:r>
      <w:r>
        <w:t>CIP Statistics</w:t>
      </w:r>
      <w:bookmarkEnd w:id="27"/>
    </w:p>
    <w:p w:rsidR="0024775D" w:rsidRDefault="00D62511" w:rsidP="00F25916">
      <w:pPr>
        <w:pStyle w:val="BodyText"/>
      </w:pPr>
      <w:r>
        <w:t>The CIP Statistics can show the status of individual modules.  The Status should be “Running”.</w:t>
      </w:r>
    </w:p>
    <w:p w:rsidR="00202BC0" w:rsidRDefault="00D56080" w:rsidP="00D56080">
      <w:pPr>
        <w:pStyle w:val="Heading2"/>
      </w:pPr>
      <w:bookmarkStart w:id="28" w:name="_Toc381258545"/>
      <w:r>
        <w:t>Allen-Bradley Switch web interface</w:t>
      </w:r>
      <w:bookmarkEnd w:id="28"/>
    </w:p>
    <w:p w:rsidR="008E6A12" w:rsidRDefault="008E6A12" w:rsidP="008E6A12">
      <w:pPr>
        <w:pStyle w:val="Heading3"/>
      </w:pPr>
      <w:bookmarkStart w:id="29" w:name="_Toc381258546"/>
      <w:r>
        <w:t>Login</w:t>
      </w:r>
      <w:bookmarkEnd w:id="29"/>
    </w:p>
    <w:p w:rsidR="00D56080" w:rsidRDefault="00D56080" w:rsidP="00D56080">
      <w:pPr>
        <w:pStyle w:val="BodyText"/>
      </w:pPr>
      <w:r>
        <w:rPr>
          <w:noProof/>
        </w:rPr>
        <w:drawing>
          <wp:anchor distT="0" distB="0" distL="114300" distR="114300" simplePos="0" relativeHeight="251658240" behindDoc="0" locked="0" layoutInCell="1" allowOverlap="1" wp14:anchorId="6A5F50E8" wp14:editId="65AFD215">
            <wp:simplePos x="0" y="0"/>
            <wp:positionH relativeFrom="column">
              <wp:posOffset>3562350</wp:posOffset>
            </wp:positionH>
            <wp:positionV relativeFrom="paragraph">
              <wp:posOffset>0</wp:posOffset>
            </wp:positionV>
            <wp:extent cx="1947545" cy="886460"/>
            <wp:effectExtent l="0" t="0" r="0" b="889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47545" cy="886460"/>
                    </a:xfrm>
                    <a:prstGeom prst="rect">
                      <a:avLst/>
                    </a:prstGeom>
                  </pic:spPr>
                </pic:pic>
              </a:graphicData>
            </a:graphic>
            <wp14:sizeRelH relativeFrom="margin">
              <wp14:pctWidth>0</wp14:pctWidth>
            </wp14:sizeRelH>
            <wp14:sizeRelV relativeFrom="margin">
              <wp14:pctHeight>0</wp14:pctHeight>
            </wp14:sizeRelV>
          </wp:anchor>
        </w:drawing>
      </w:r>
      <w:r w:rsidR="00D57D08">
        <w:t>The 1734-EMS08T/A Ethernet/</w:t>
      </w:r>
      <w:r w:rsidR="0003526D">
        <w:t>IP switch has a default login as</w:t>
      </w:r>
    </w:p>
    <w:p w:rsidR="0003526D" w:rsidRDefault="0003526D" w:rsidP="00D56080">
      <w:pPr>
        <w:pStyle w:val="BodyText"/>
      </w:pPr>
      <w:r>
        <w:t>User Name: &lt;leave blank&gt;</w:t>
      </w:r>
    </w:p>
    <w:p w:rsidR="0003526D" w:rsidRDefault="0003526D" w:rsidP="00D56080">
      <w:pPr>
        <w:pStyle w:val="BodyText"/>
      </w:pPr>
      <w:r>
        <w:t>Password: PASSWORD   (case sensitive)</w:t>
      </w:r>
    </w:p>
    <w:p w:rsidR="0003526D" w:rsidRDefault="0003526D" w:rsidP="00D56080">
      <w:pPr>
        <w:pStyle w:val="BodyText"/>
      </w:pPr>
    </w:p>
    <w:p w:rsidR="00D56080" w:rsidRDefault="00D56080" w:rsidP="008E6A12">
      <w:pPr>
        <w:pStyle w:val="Heading3"/>
      </w:pPr>
      <w:bookmarkStart w:id="30" w:name="_Toc381258547"/>
      <w:r>
        <w:rPr>
          <w:noProof/>
        </w:rPr>
        <w:drawing>
          <wp:anchor distT="0" distB="0" distL="114300" distR="114300" simplePos="0" relativeHeight="251663360" behindDoc="0" locked="0" layoutInCell="1" allowOverlap="1" wp14:anchorId="251B6EDC" wp14:editId="2878B1BC">
            <wp:simplePos x="0" y="0"/>
            <wp:positionH relativeFrom="column">
              <wp:posOffset>1866900</wp:posOffset>
            </wp:positionH>
            <wp:positionV relativeFrom="paragraph">
              <wp:posOffset>-79375</wp:posOffset>
            </wp:positionV>
            <wp:extent cx="3968115" cy="191071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8115" cy="1910715"/>
                    </a:xfrm>
                    <a:prstGeom prst="rect">
                      <a:avLst/>
                    </a:prstGeom>
                  </pic:spPr>
                </pic:pic>
              </a:graphicData>
            </a:graphic>
            <wp14:sizeRelH relativeFrom="margin">
              <wp14:pctWidth>0</wp14:pctWidth>
            </wp14:sizeRelH>
            <wp14:sizeRelV relativeFrom="margin">
              <wp14:pctHeight>0</wp14:pctHeight>
            </wp14:sizeRelV>
          </wp:anchor>
        </w:drawing>
      </w:r>
      <w:r w:rsidR="008E6A12">
        <w:t>Main Page</w:t>
      </w:r>
      <w:bookmarkEnd w:id="30"/>
    </w:p>
    <w:p w:rsidR="0003526D" w:rsidRDefault="0003526D" w:rsidP="00D56080">
      <w:pPr>
        <w:pStyle w:val="BodyText"/>
      </w:pPr>
      <w:r>
        <w:t>The Home web page for the switch provides information about the connected state of the switch.</w:t>
      </w:r>
    </w:p>
    <w:p w:rsidR="0024775D" w:rsidRDefault="0024775D" w:rsidP="00D56080">
      <w:pPr>
        <w:pStyle w:val="BodyText"/>
      </w:pPr>
    </w:p>
    <w:p w:rsidR="0024775D" w:rsidRDefault="0024775D" w:rsidP="00D56080">
      <w:pPr>
        <w:pStyle w:val="BodyText"/>
      </w:pPr>
    </w:p>
    <w:p w:rsidR="0024775D" w:rsidRDefault="0024775D" w:rsidP="00D56080">
      <w:pPr>
        <w:pStyle w:val="BodyText"/>
      </w:pPr>
      <w:r>
        <w:rPr>
          <w:noProof/>
        </w:rPr>
        <w:drawing>
          <wp:anchor distT="0" distB="0" distL="114300" distR="114300" simplePos="0" relativeHeight="251659264" behindDoc="0" locked="0" layoutInCell="1" allowOverlap="1" wp14:anchorId="39473B89" wp14:editId="7CC3C01F">
            <wp:simplePos x="0" y="0"/>
            <wp:positionH relativeFrom="column">
              <wp:posOffset>3354705</wp:posOffset>
            </wp:positionH>
            <wp:positionV relativeFrom="paragraph">
              <wp:posOffset>172085</wp:posOffset>
            </wp:positionV>
            <wp:extent cx="2477770" cy="2011680"/>
            <wp:effectExtent l="0" t="0" r="0" b="762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477770" cy="2011680"/>
                    </a:xfrm>
                    <a:prstGeom prst="rect">
                      <a:avLst/>
                    </a:prstGeom>
                  </pic:spPr>
                </pic:pic>
              </a:graphicData>
            </a:graphic>
            <wp14:sizeRelH relativeFrom="margin">
              <wp14:pctWidth>0</wp14:pctWidth>
            </wp14:sizeRelH>
          </wp:anchor>
        </w:drawing>
      </w:r>
    </w:p>
    <w:p w:rsidR="008E6A12" w:rsidRDefault="008E6A12" w:rsidP="008E6A12">
      <w:pPr>
        <w:pStyle w:val="Heading3"/>
      </w:pPr>
      <w:bookmarkStart w:id="31" w:name="_Toc381258548"/>
      <w:r>
        <w:t>Port To MAC</w:t>
      </w:r>
      <w:bookmarkEnd w:id="31"/>
    </w:p>
    <w:p w:rsidR="009521CC" w:rsidRDefault="00D62511" w:rsidP="009521CC">
      <w:pPr>
        <w:pStyle w:val="BodyText"/>
      </w:pPr>
      <w:r>
        <w:t>Selecting the Diagnostics option provides access to the MAC Address Report (shown in the image at right). This can be used to determine what device is connected to which port.</w:t>
      </w:r>
      <w:r w:rsidR="008E6A12">
        <w:t xml:space="preserve">  The IP Address to MAC addresses can be found by </w:t>
      </w:r>
      <w:r w:rsidR="009521CC">
        <w:t xml:space="preserve">pinging each IP Address and </w:t>
      </w:r>
      <w:r w:rsidR="008E6A12">
        <w:t>running ‘arp –an’ on the QNX box.</w:t>
      </w:r>
    </w:p>
    <w:p w:rsidR="0024775D" w:rsidRDefault="0024775D" w:rsidP="00D56080">
      <w:pPr>
        <w:pStyle w:val="BodyText"/>
      </w:pPr>
    </w:p>
    <w:p w:rsidR="0024775D" w:rsidRDefault="009521CC" w:rsidP="00D56080">
      <w:pPr>
        <w:pStyle w:val="BodyText"/>
      </w:pPr>
      <w:r>
        <w:rPr>
          <w:noProof/>
        </w:rPr>
        <w:drawing>
          <wp:anchor distT="0" distB="0" distL="114300" distR="114300" simplePos="0" relativeHeight="251680768" behindDoc="0" locked="0" layoutInCell="1" allowOverlap="1" wp14:anchorId="7CAE5ECB" wp14:editId="48778390">
            <wp:simplePos x="0" y="0"/>
            <wp:positionH relativeFrom="column">
              <wp:posOffset>2720975</wp:posOffset>
            </wp:positionH>
            <wp:positionV relativeFrom="paragraph">
              <wp:posOffset>111125</wp:posOffset>
            </wp:positionV>
            <wp:extent cx="3154680" cy="1179195"/>
            <wp:effectExtent l="0" t="0" r="7620" b="190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154680" cy="1179195"/>
                    </a:xfrm>
                    <a:prstGeom prst="rect">
                      <a:avLst/>
                    </a:prstGeom>
                  </pic:spPr>
                </pic:pic>
              </a:graphicData>
            </a:graphic>
            <wp14:sizeRelH relativeFrom="margin">
              <wp14:pctWidth>0</wp14:pctWidth>
            </wp14:sizeRelH>
            <wp14:sizeRelV relativeFrom="margin">
              <wp14:pctHeight>0</wp14:pctHeight>
            </wp14:sizeRelV>
          </wp:anchor>
        </w:drawing>
      </w:r>
    </w:p>
    <w:p w:rsidR="0024775D" w:rsidRDefault="0024775D" w:rsidP="00D56080">
      <w:pPr>
        <w:pStyle w:val="BodyText"/>
      </w:pPr>
    </w:p>
    <w:p w:rsidR="009521CC" w:rsidRDefault="009521CC" w:rsidP="00D56080">
      <w:pPr>
        <w:pStyle w:val="BodyText"/>
      </w:pPr>
    </w:p>
    <w:p w:rsidR="002737E8" w:rsidRDefault="002737E8" w:rsidP="00D56080">
      <w:pPr>
        <w:pStyle w:val="BodyText"/>
      </w:pPr>
    </w:p>
    <w:p w:rsidR="009521CC" w:rsidRDefault="009521CC" w:rsidP="00D56080">
      <w:pPr>
        <w:pStyle w:val="BodyText"/>
      </w:pPr>
    </w:p>
    <w:p w:rsidR="002737E8" w:rsidRPr="002737E8" w:rsidRDefault="002737E8" w:rsidP="002737E8">
      <w:pPr>
        <w:rPr>
          <w:rFonts w:ascii="Times New Roman" w:hAnsi="Times New Roman"/>
        </w:rPr>
      </w:pPr>
      <w:r w:rsidRPr="002737E8">
        <w:rPr>
          <w:rFonts w:ascii="Times New Roman" w:hAnsi="Times New Roman"/>
        </w:rPr>
        <w:t>Rx Symbol Errors</w:t>
      </w:r>
    </w:p>
    <w:p w:rsidR="00990133" w:rsidRDefault="002737E8" w:rsidP="008E6A12">
      <w:pPr>
        <w:pStyle w:val="Heading3"/>
      </w:pPr>
      <w:bookmarkStart w:id="32" w:name="_Toc381258549"/>
      <w:r>
        <w:rPr>
          <w:noProof/>
        </w:rPr>
        <w:drawing>
          <wp:anchor distT="0" distB="0" distL="114300" distR="114300" simplePos="0" relativeHeight="251682816" behindDoc="0" locked="0" layoutInCell="1" allowOverlap="1" wp14:anchorId="2BFF01DB" wp14:editId="70F70087">
            <wp:simplePos x="0" y="0"/>
            <wp:positionH relativeFrom="column">
              <wp:posOffset>4721860</wp:posOffset>
            </wp:positionH>
            <wp:positionV relativeFrom="paragraph">
              <wp:posOffset>153035</wp:posOffset>
            </wp:positionV>
            <wp:extent cx="1023620" cy="1417320"/>
            <wp:effectExtent l="0" t="0" r="508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023620" cy="1417320"/>
                    </a:xfrm>
                    <a:prstGeom prst="rect">
                      <a:avLst/>
                    </a:prstGeom>
                  </pic:spPr>
                </pic:pic>
              </a:graphicData>
            </a:graphic>
            <wp14:sizeRelH relativeFrom="margin">
              <wp14:pctWidth>0</wp14:pctWidth>
            </wp14:sizeRelH>
            <wp14:sizeRelV relativeFrom="margin">
              <wp14:pctHeight>0</wp14:pctHeight>
            </wp14:sizeRelV>
          </wp:anchor>
        </w:drawing>
      </w:r>
      <w:r w:rsidR="008E6A12">
        <w:t>Packet Error Counts</w:t>
      </w:r>
      <w:bookmarkEnd w:id="32"/>
    </w:p>
    <w:p w:rsidR="00744324" w:rsidRDefault="008B25DC" w:rsidP="00D56080">
      <w:pPr>
        <w:pStyle w:val="BodyText"/>
      </w:pPr>
      <w:r>
        <w:rPr>
          <w:noProof/>
        </w:rPr>
        <w:drawing>
          <wp:anchor distT="0" distB="0" distL="114300" distR="114300" simplePos="0" relativeHeight="251683840" behindDoc="0" locked="0" layoutInCell="1" allowOverlap="1" wp14:anchorId="4EDC304E" wp14:editId="70360483">
            <wp:simplePos x="0" y="0"/>
            <wp:positionH relativeFrom="column">
              <wp:posOffset>2652395</wp:posOffset>
            </wp:positionH>
            <wp:positionV relativeFrom="paragraph">
              <wp:posOffset>1342390</wp:posOffset>
            </wp:positionV>
            <wp:extent cx="3172460" cy="2166620"/>
            <wp:effectExtent l="0" t="0" r="8890" b="508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72460" cy="2166620"/>
                    </a:xfrm>
                    <a:prstGeom prst="rect">
                      <a:avLst/>
                    </a:prstGeom>
                  </pic:spPr>
                </pic:pic>
              </a:graphicData>
            </a:graphic>
            <wp14:sizeRelH relativeFrom="margin">
              <wp14:pctWidth>0</wp14:pctWidth>
            </wp14:sizeRelH>
            <wp14:sizeRelV relativeFrom="margin">
              <wp14:pctHeight>0</wp14:pctHeight>
            </wp14:sizeRelV>
          </wp:anchor>
        </w:drawing>
      </w:r>
      <w:r w:rsidR="002737E8">
        <w:t>The Ethernet</w:t>
      </w:r>
      <w:r w:rsidR="00D57D08">
        <w:t>/</w:t>
      </w:r>
      <w:r w:rsidR="002737E8">
        <w:t xml:space="preserve">IP switch keeps a count of the number of packets received and the errors on each port.  The counts are listed under Diagnostics -&gt; Switch Counters – All Ports.  To determine the % error rate the number of </w:t>
      </w:r>
      <w:r>
        <w:t xml:space="preserve">error </w:t>
      </w:r>
      <w:r w:rsidR="002737E8">
        <w:t>packets over</w:t>
      </w:r>
      <w:r>
        <w:t xml:space="preserve"> time period should counted and divided by the total number of packets.  The 1734-EMS08T/A provides the packet counts in hex and the total packet count must be calculated by adding the packets of different sizes.  I recommend using an Excel spreadsheet.  The EthernetIP_ErrorRate.xls file at </w:t>
      </w:r>
      <w:hyperlink r:id="rId25" w:history="1">
        <w:r w:rsidRPr="004F2BF1">
          <w:rPr>
            <w:rStyle w:val="Hyperlink"/>
          </w:rPr>
          <w:t>https://redmine.fortna.com/documents/206</w:t>
        </w:r>
      </w:hyperlink>
      <w:r>
        <w:t xml:space="preserve"> can be used.  The errors are entered in hex with no preceding 0x.</w:t>
      </w:r>
    </w:p>
    <w:p w:rsidR="00990133" w:rsidRDefault="00990133" w:rsidP="00D56080">
      <w:pPr>
        <w:pStyle w:val="BodyText"/>
      </w:pPr>
    </w:p>
    <w:p w:rsidR="00FF1B28" w:rsidRDefault="00D0288F" w:rsidP="00D56080">
      <w:pPr>
        <w:pStyle w:val="BodyText"/>
      </w:pPr>
      <w:r>
        <w:t xml:space="preserve"> </w:t>
      </w:r>
    </w:p>
    <w:p w:rsidR="00FF1B28" w:rsidRDefault="00FF1B28" w:rsidP="00D56080">
      <w:pPr>
        <w:pStyle w:val="BodyText"/>
      </w:pPr>
    </w:p>
    <w:p w:rsidR="00FF1B28" w:rsidRDefault="00FF1B28" w:rsidP="00D56080">
      <w:pPr>
        <w:pStyle w:val="BodyText"/>
      </w:pPr>
    </w:p>
    <w:p w:rsidR="00FF1B28" w:rsidRDefault="00FF1B28" w:rsidP="00FF1B28">
      <w:pPr>
        <w:pStyle w:val="Heading3"/>
      </w:pPr>
      <w:bookmarkStart w:id="33" w:name="_Toc381258550"/>
      <w:r>
        <w:t>QNX Debug Port</w:t>
      </w:r>
      <w:bookmarkEnd w:id="33"/>
    </w:p>
    <w:p w:rsidR="00FF1B28" w:rsidRDefault="00FF1B28" w:rsidP="00D56080">
      <w:pPr>
        <w:pStyle w:val="BodyText"/>
      </w:pPr>
      <w:r>
        <w:rPr>
          <w:noProof/>
        </w:rPr>
        <w:drawing>
          <wp:anchor distT="0" distB="0" distL="114300" distR="114300" simplePos="0" relativeHeight="251684864" behindDoc="0" locked="0" layoutInCell="1" allowOverlap="1" wp14:anchorId="6358102C" wp14:editId="4471481E">
            <wp:simplePos x="0" y="0"/>
            <wp:positionH relativeFrom="column">
              <wp:posOffset>5436870</wp:posOffset>
            </wp:positionH>
            <wp:positionV relativeFrom="paragraph">
              <wp:posOffset>16510</wp:posOffset>
            </wp:positionV>
            <wp:extent cx="310515" cy="8775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10515" cy="877570"/>
                    </a:xfrm>
                    <a:prstGeom prst="rect">
                      <a:avLst/>
                    </a:prstGeom>
                  </pic:spPr>
                </pic:pic>
              </a:graphicData>
            </a:graphic>
            <wp14:sizeRelH relativeFrom="margin">
              <wp14:pctWidth>0</wp14:pctWidth>
            </wp14:sizeRelH>
            <wp14:sizeRelV relativeFrom="margin">
              <wp14:pctHeight>0</wp14:pctHeight>
            </wp14:sizeRelV>
          </wp:anchor>
        </w:drawing>
      </w:r>
      <w:r>
        <w:t xml:space="preserve">The QNX Debug Ethernet connection will not default to full duplex unless Negotiation is set to Auto.  To find the port the QNX Debug Ethernet connection is on use ifconfig to find the MAC address.  </w:t>
      </w:r>
    </w:p>
    <w:p w:rsidR="00FF1B28" w:rsidRDefault="00FF1B28" w:rsidP="00D56080">
      <w:pPr>
        <w:pStyle w:val="BodyText"/>
      </w:pPr>
      <w:r>
        <w:rPr>
          <w:noProof/>
        </w:rPr>
        <w:drawing>
          <wp:inline distT="0" distB="0" distL="0" distR="0" wp14:anchorId="48E88276" wp14:editId="1AE1C15C">
            <wp:extent cx="3346704" cy="640129"/>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346704" cy="640129"/>
                    </a:xfrm>
                    <a:prstGeom prst="rect">
                      <a:avLst/>
                    </a:prstGeom>
                  </pic:spPr>
                </pic:pic>
              </a:graphicData>
            </a:graphic>
          </wp:inline>
        </w:drawing>
      </w:r>
    </w:p>
    <w:p w:rsidR="00FF1B28" w:rsidRDefault="00FF1B28" w:rsidP="00D56080">
      <w:pPr>
        <w:pStyle w:val="BodyText"/>
      </w:pPr>
      <w:r>
        <w:t>The port number can then be determined from the Diagnostics-&gt;MAC Address Report.</w:t>
      </w:r>
    </w:p>
    <w:p w:rsidR="00FF1B28" w:rsidRDefault="00FF1B28" w:rsidP="00D56080">
      <w:pPr>
        <w:pStyle w:val="BodyText"/>
      </w:pPr>
    </w:p>
    <w:p w:rsidR="00FF1B28" w:rsidRDefault="00FF1B28" w:rsidP="00D56080">
      <w:pPr>
        <w:pStyle w:val="BodyText"/>
      </w:pPr>
    </w:p>
    <w:p w:rsidR="00744324" w:rsidRDefault="00744324" w:rsidP="00D56080">
      <w:pPr>
        <w:pStyle w:val="BodyText"/>
      </w:pPr>
    </w:p>
    <w:p w:rsidR="00744324" w:rsidRDefault="00744324" w:rsidP="00D56080">
      <w:pPr>
        <w:pStyle w:val="BodyText"/>
      </w:pPr>
    </w:p>
    <w:p w:rsidR="00744324" w:rsidRDefault="00744324" w:rsidP="00D56080">
      <w:pPr>
        <w:pStyle w:val="BodyText"/>
      </w:pPr>
    </w:p>
    <w:p w:rsidR="00DA7EEE" w:rsidRDefault="00DA7EEE" w:rsidP="00D56080">
      <w:pPr>
        <w:pStyle w:val="BodyText"/>
      </w:pPr>
    </w:p>
    <w:p w:rsidR="00990133" w:rsidRDefault="00990133" w:rsidP="00990133">
      <w:pPr>
        <w:pStyle w:val="Heading2"/>
      </w:pPr>
      <w:bookmarkStart w:id="34" w:name="_Toc381258551"/>
      <w:r>
        <w:t>Point IO Adapters</w:t>
      </w:r>
      <w:bookmarkEnd w:id="34"/>
    </w:p>
    <w:p w:rsidR="00990133" w:rsidRDefault="00990133" w:rsidP="00990133">
      <w:pPr>
        <w:pStyle w:val="BodyText"/>
      </w:pPr>
      <w:r>
        <w:t>The Allen-Bradley Adapters for the Point IO modules have debug web pages.  The modules use Java so Java must be enabled in your web browser,</w:t>
      </w:r>
    </w:p>
    <w:p w:rsidR="00990133" w:rsidRDefault="00990133" w:rsidP="00990133">
      <w:pPr>
        <w:pStyle w:val="Heading3"/>
      </w:pPr>
      <w:bookmarkStart w:id="35" w:name="_Toc381258552"/>
      <w:r>
        <w:t>Firefox</w:t>
      </w:r>
      <w:bookmarkEnd w:id="35"/>
    </w:p>
    <w:p w:rsidR="00990133" w:rsidRDefault="00990133" w:rsidP="00990133">
      <w:pPr>
        <w:pStyle w:val="BodyText"/>
      </w:pPr>
      <w:r>
        <w:t>Install the most recent Java 7 SE from</w:t>
      </w:r>
    </w:p>
    <w:p w:rsidR="00990133" w:rsidRDefault="00975C8B" w:rsidP="00990133">
      <w:pPr>
        <w:pStyle w:val="BodyText"/>
      </w:pPr>
      <w:hyperlink r:id="rId28" w:history="1">
        <w:r w:rsidR="00990133" w:rsidRPr="004F2BF1">
          <w:rPr>
            <w:rStyle w:val="Hyperlink"/>
          </w:rPr>
          <w:t>http://www.oracle.com/technetwork/java/javase/downloads/index.html</w:t>
        </w:r>
      </w:hyperlink>
    </w:p>
    <w:p w:rsidR="00990133" w:rsidRDefault="00990133" w:rsidP="00990133">
      <w:pPr>
        <w:pStyle w:val="BodyText"/>
      </w:pPr>
      <w:r>
        <w:t xml:space="preserve">Select the menu Firefox -&gt; Add-ons.  Click the Plugins tab </w:t>
      </w:r>
      <w:r>
        <w:rPr>
          <w:noProof/>
        </w:rPr>
        <w:drawing>
          <wp:inline distT="0" distB="0" distL="0" distR="0" wp14:anchorId="61C3ADC0" wp14:editId="2AED9BF5">
            <wp:extent cx="438912" cy="192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8912" cy="192024"/>
                    </a:xfrm>
                    <a:prstGeom prst="rect">
                      <a:avLst/>
                    </a:prstGeom>
                  </pic:spPr>
                </pic:pic>
              </a:graphicData>
            </a:graphic>
          </wp:inline>
        </w:drawing>
      </w:r>
      <w:r>
        <w:t xml:space="preserve"> </w:t>
      </w:r>
    </w:p>
    <w:p w:rsidR="00990133" w:rsidRDefault="00990133" w:rsidP="00990133">
      <w:pPr>
        <w:pStyle w:val="BodyText"/>
      </w:pPr>
      <w:r>
        <w:t>For the Java plugin select Ask to Activate</w:t>
      </w:r>
    </w:p>
    <w:p w:rsidR="00990133" w:rsidRDefault="00990133" w:rsidP="00990133">
      <w:pPr>
        <w:pStyle w:val="BodyText"/>
      </w:pPr>
      <w:r>
        <w:rPr>
          <w:noProof/>
        </w:rPr>
        <w:lastRenderedPageBreak/>
        <w:drawing>
          <wp:inline distT="0" distB="0" distL="0" distR="0" wp14:anchorId="7884CD7B" wp14:editId="19CBF2D4">
            <wp:extent cx="5943600" cy="524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524510"/>
                    </a:xfrm>
                    <a:prstGeom prst="rect">
                      <a:avLst/>
                    </a:prstGeom>
                  </pic:spPr>
                </pic:pic>
              </a:graphicData>
            </a:graphic>
          </wp:inline>
        </w:drawing>
      </w:r>
    </w:p>
    <w:p w:rsidR="00DA0F3F" w:rsidRDefault="00DA0F3F" w:rsidP="00990133">
      <w:pPr>
        <w:pStyle w:val="BodyText"/>
      </w:pPr>
    </w:p>
    <w:p w:rsidR="00990133" w:rsidRDefault="00990133" w:rsidP="00990133">
      <w:pPr>
        <w:pStyle w:val="BodyText"/>
      </w:pPr>
      <w:r>
        <w:t>For each web address</w:t>
      </w:r>
      <w:r w:rsidR="00DA0F3F">
        <w:t xml:space="preserve"> Java needs to be granted an excep</w:t>
      </w:r>
      <w:r>
        <w:t>tion.</w:t>
      </w:r>
    </w:p>
    <w:p w:rsidR="00DA0F3F" w:rsidRDefault="00DA7EEE" w:rsidP="00990133">
      <w:pPr>
        <w:pStyle w:val="BodyText"/>
      </w:pPr>
      <w:r>
        <w:rPr>
          <w:noProof/>
        </w:rPr>
        <w:drawing>
          <wp:anchor distT="0" distB="0" distL="114300" distR="114300" simplePos="0" relativeHeight="251669504" behindDoc="0" locked="0" layoutInCell="1" allowOverlap="1" wp14:anchorId="402F6E55" wp14:editId="76A87902">
            <wp:simplePos x="0" y="0"/>
            <wp:positionH relativeFrom="column">
              <wp:posOffset>3422015</wp:posOffset>
            </wp:positionH>
            <wp:positionV relativeFrom="paragraph">
              <wp:posOffset>-117475</wp:posOffset>
            </wp:positionV>
            <wp:extent cx="2532380" cy="2706370"/>
            <wp:effectExtent l="0" t="0" r="127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532380" cy="2706370"/>
                    </a:xfrm>
                    <a:prstGeom prst="rect">
                      <a:avLst/>
                    </a:prstGeom>
                  </pic:spPr>
                </pic:pic>
              </a:graphicData>
            </a:graphic>
            <wp14:sizeRelH relativeFrom="margin">
              <wp14:pctWidth>0</wp14:pctWidth>
            </wp14:sizeRelH>
            <wp14:sizeRelV relativeFrom="margin">
              <wp14:pctHeight>0</wp14:pctHeight>
            </wp14:sizeRelV>
          </wp:anchor>
        </w:drawing>
      </w:r>
      <w:r w:rsidR="00990133">
        <w:t xml:space="preserve">From the Start menu </w:t>
      </w:r>
      <w:r w:rsidR="00990133">
        <w:rPr>
          <w:noProof/>
        </w:rPr>
        <w:drawing>
          <wp:inline distT="0" distB="0" distL="0" distR="0" wp14:anchorId="38374287" wp14:editId="3B00182C">
            <wp:extent cx="173736" cy="146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73736" cy="146304"/>
                    </a:xfrm>
                    <a:prstGeom prst="rect">
                      <a:avLst/>
                    </a:prstGeom>
                  </pic:spPr>
                </pic:pic>
              </a:graphicData>
            </a:graphic>
          </wp:inline>
        </w:drawing>
      </w:r>
      <w:r w:rsidR="00990133">
        <w:t xml:space="preserve"> </w:t>
      </w:r>
      <w:r w:rsidR="00DA0F3F">
        <w:t>select All Programs -&gt; Java -&gt; Configure Java.</w:t>
      </w:r>
    </w:p>
    <w:p w:rsidR="00990133" w:rsidRDefault="00DA0F3F" w:rsidP="00990133">
      <w:pPr>
        <w:pStyle w:val="BodyText"/>
      </w:pPr>
      <w:r>
        <w:t>Click the Security tab.</w:t>
      </w:r>
    </w:p>
    <w:p w:rsidR="00DA0F3F" w:rsidRDefault="00DA0F3F" w:rsidP="00990133">
      <w:pPr>
        <w:pStyle w:val="BodyText"/>
      </w:pPr>
      <w:r>
        <w:t>Click Enable Java content in the browser.</w:t>
      </w:r>
    </w:p>
    <w:p w:rsidR="00DA0F3F" w:rsidRDefault="00DA0F3F" w:rsidP="00990133">
      <w:pPr>
        <w:pStyle w:val="BodyText"/>
      </w:pPr>
      <w:r>
        <w:t>Set the Security Level to High.</w:t>
      </w:r>
    </w:p>
    <w:p w:rsidR="00DA0F3F" w:rsidRDefault="00DA0F3F" w:rsidP="00990133">
      <w:pPr>
        <w:pStyle w:val="BodyText"/>
      </w:pPr>
    </w:p>
    <w:p w:rsidR="00DA0F3F" w:rsidRDefault="00DA0F3F" w:rsidP="00990133">
      <w:pPr>
        <w:pStyle w:val="BodyText"/>
      </w:pPr>
    </w:p>
    <w:p w:rsidR="00DA0F3F" w:rsidRDefault="00DA0F3F" w:rsidP="00990133">
      <w:pPr>
        <w:pStyle w:val="BodyText"/>
      </w:pPr>
    </w:p>
    <w:p w:rsidR="00DA7EEE" w:rsidRDefault="00DA7EEE" w:rsidP="00990133">
      <w:pPr>
        <w:pStyle w:val="BodyText"/>
      </w:pPr>
    </w:p>
    <w:p w:rsidR="00DA0F3F" w:rsidRDefault="00DA0F3F" w:rsidP="00990133">
      <w:pPr>
        <w:pStyle w:val="BodyText"/>
      </w:pPr>
    </w:p>
    <w:p w:rsidR="00DA0F3F" w:rsidRDefault="00DA7EEE" w:rsidP="00990133">
      <w:pPr>
        <w:pStyle w:val="BodyText"/>
      </w:pPr>
      <w:r>
        <w:rPr>
          <w:noProof/>
        </w:rPr>
        <w:drawing>
          <wp:anchor distT="0" distB="0" distL="114300" distR="114300" simplePos="0" relativeHeight="251670528" behindDoc="0" locked="0" layoutInCell="1" allowOverlap="1" wp14:anchorId="0DAC35BE" wp14:editId="229660C3">
            <wp:simplePos x="0" y="0"/>
            <wp:positionH relativeFrom="column">
              <wp:posOffset>3415030</wp:posOffset>
            </wp:positionH>
            <wp:positionV relativeFrom="paragraph">
              <wp:posOffset>148590</wp:posOffset>
            </wp:positionV>
            <wp:extent cx="2623820" cy="1746250"/>
            <wp:effectExtent l="0" t="0" r="508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623820" cy="1746250"/>
                    </a:xfrm>
                    <a:prstGeom prst="rect">
                      <a:avLst/>
                    </a:prstGeom>
                  </pic:spPr>
                </pic:pic>
              </a:graphicData>
            </a:graphic>
            <wp14:sizeRelH relativeFrom="margin">
              <wp14:pctWidth>0</wp14:pctWidth>
            </wp14:sizeRelH>
            <wp14:sizeRelV relativeFrom="margin">
              <wp14:pctHeight>0</wp14:pctHeight>
            </wp14:sizeRelV>
          </wp:anchor>
        </w:drawing>
      </w:r>
      <w:r w:rsidR="00DA0F3F">
        <w:t>Click Edit Site List …</w:t>
      </w:r>
    </w:p>
    <w:p w:rsidR="00DA0F3F" w:rsidRDefault="00DA0F3F" w:rsidP="00990133">
      <w:pPr>
        <w:pStyle w:val="BodyText"/>
      </w:pPr>
      <w:r>
        <w:t>Click Add.</w:t>
      </w:r>
    </w:p>
    <w:p w:rsidR="00DA0F3F" w:rsidRDefault="00DA0F3F" w:rsidP="00990133">
      <w:pPr>
        <w:pStyle w:val="BodyText"/>
      </w:pPr>
      <w:r>
        <w:t>Add each url to allow Java to run.</w:t>
      </w:r>
    </w:p>
    <w:p w:rsidR="00DA0F3F" w:rsidRDefault="00975C8B" w:rsidP="00990133">
      <w:pPr>
        <w:pStyle w:val="BodyText"/>
      </w:pPr>
      <w:hyperlink r:id="rId34" w:history="1">
        <w:r w:rsidR="00DA0F3F" w:rsidRPr="004F2BF1">
          <w:rPr>
            <w:rStyle w:val="Hyperlink"/>
          </w:rPr>
          <w:t>http://localhost:&lt;port&gt;/</w:t>
        </w:r>
      </w:hyperlink>
    </w:p>
    <w:p w:rsidR="00DA0F3F" w:rsidRDefault="00DA0F3F" w:rsidP="00990133">
      <w:pPr>
        <w:pStyle w:val="BodyText"/>
      </w:pPr>
      <w:r>
        <w:t>note: if directly connected use</w:t>
      </w:r>
    </w:p>
    <w:p w:rsidR="00DA0F3F" w:rsidRDefault="00975C8B" w:rsidP="00990133">
      <w:pPr>
        <w:pStyle w:val="BodyText"/>
      </w:pPr>
      <w:hyperlink w:history="1">
        <w:r w:rsidR="00DA0F3F" w:rsidRPr="004F2BF1">
          <w:rPr>
            <w:rStyle w:val="Hyperlink"/>
          </w:rPr>
          <w:t>http://&lt;ipaddress</w:t>
        </w:r>
      </w:hyperlink>
      <w:r w:rsidR="00DA0F3F">
        <w:t>&gt;</w:t>
      </w:r>
    </w:p>
    <w:p w:rsidR="00DA0F3F" w:rsidRDefault="00DA0F3F" w:rsidP="00990133">
      <w:pPr>
        <w:pStyle w:val="BodyText"/>
      </w:pPr>
    </w:p>
    <w:p w:rsidR="00DA0F3F" w:rsidRDefault="00DA0F3F" w:rsidP="00990133">
      <w:pPr>
        <w:pStyle w:val="BodyText"/>
      </w:pPr>
    </w:p>
    <w:p w:rsidR="00BF6279" w:rsidRDefault="00BF6279" w:rsidP="00DA0F3F">
      <w:pPr>
        <w:pStyle w:val="Heading3"/>
      </w:pPr>
      <w:bookmarkStart w:id="36" w:name="_Toc381258553"/>
      <w:r>
        <w:rPr>
          <w:noProof/>
        </w:rPr>
        <w:drawing>
          <wp:anchor distT="0" distB="0" distL="114300" distR="114300" simplePos="0" relativeHeight="251691008" behindDoc="0" locked="0" layoutInCell="1" allowOverlap="1" wp14:anchorId="40663896" wp14:editId="2C95BB2B">
            <wp:simplePos x="0" y="0"/>
            <wp:positionH relativeFrom="column">
              <wp:posOffset>3383915</wp:posOffset>
            </wp:positionH>
            <wp:positionV relativeFrom="paragraph">
              <wp:posOffset>281940</wp:posOffset>
            </wp:positionV>
            <wp:extent cx="3090545" cy="868680"/>
            <wp:effectExtent l="0" t="0" r="0" b="762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090545" cy="868680"/>
                    </a:xfrm>
                    <a:prstGeom prst="rect">
                      <a:avLst/>
                    </a:prstGeom>
                  </pic:spPr>
                </pic:pic>
              </a:graphicData>
            </a:graphic>
            <wp14:sizeRelH relativeFrom="margin">
              <wp14:pctWidth>0</wp14:pctWidth>
            </wp14:sizeRelH>
            <wp14:sizeRelV relativeFrom="margin">
              <wp14:pctHeight>0</wp14:pctHeight>
            </wp14:sizeRelV>
          </wp:anchor>
        </w:drawing>
      </w:r>
      <w:r>
        <w:t>Login</w:t>
      </w:r>
      <w:bookmarkEnd w:id="36"/>
    </w:p>
    <w:p w:rsidR="00BF6279" w:rsidRDefault="00BF6279" w:rsidP="00BF6279">
      <w:pPr>
        <w:pStyle w:val="BodyText"/>
      </w:pPr>
      <w:r>
        <w:t>The default User Name is admin.</w:t>
      </w:r>
    </w:p>
    <w:p w:rsidR="00BF6279" w:rsidRDefault="00BF6279" w:rsidP="00BF6279">
      <w:pPr>
        <w:pStyle w:val="BodyText"/>
      </w:pPr>
      <w:r>
        <w:t>The default Password is password.</w:t>
      </w:r>
    </w:p>
    <w:p w:rsidR="00BF6279" w:rsidRPr="00BF6279" w:rsidRDefault="00BF6279" w:rsidP="00BF6279">
      <w:pPr>
        <w:pStyle w:val="BodyText"/>
      </w:pPr>
      <w:r>
        <w:t>Both are case sensitive.</w:t>
      </w:r>
    </w:p>
    <w:p w:rsidR="00DA0F3F" w:rsidRDefault="00700F38" w:rsidP="00DA0F3F">
      <w:pPr>
        <w:pStyle w:val="Heading3"/>
      </w:pPr>
      <w:bookmarkStart w:id="37" w:name="_Toc381258554"/>
      <w:r>
        <w:rPr>
          <w:noProof/>
        </w:rPr>
        <w:lastRenderedPageBreak/>
        <w:drawing>
          <wp:anchor distT="0" distB="0" distL="114300" distR="114300" simplePos="0" relativeHeight="251671552" behindDoc="0" locked="0" layoutInCell="1" allowOverlap="1" wp14:anchorId="7E0AEF27" wp14:editId="0485B4F7">
            <wp:simplePos x="0" y="0"/>
            <wp:positionH relativeFrom="column">
              <wp:posOffset>3383280</wp:posOffset>
            </wp:positionH>
            <wp:positionV relativeFrom="paragraph">
              <wp:posOffset>84455</wp:posOffset>
            </wp:positionV>
            <wp:extent cx="2806700" cy="1920240"/>
            <wp:effectExtent l="0" t="0" r="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806700" cy="1920240"/>
                    </a:xfrm>
                    <a:prstGeom prst="rect">
                      <a:avLst/>
                    </a:prstGeom>
                  </pic:spPr>
                </pic:pic>
              </a:graphicData>
            </a:graphic>
            <wp14:sizeRelH relativeFrom="margin">
              <wp14:pctWidth>0</wp14:pctWidth>
            </wp14:sizeRelH>
          </wp:anchor>
        </w:drawing>
      </w:r>
      <w:r w:rsidR="00DA0F3F">
        <w:t>Main Page</w:t>
      </w:r>
      <w:bookmarkEnd w:id="37"/>
    </w:p>
    <w:p w:rsidR="00DA0F3F" w:rsidRDefault="00700F38" w:rsidP="00990133">
      <w:pPr>
        <w:pStyle w:val="BodyText"/>
      </w:pPr>
      <w:r>
        <w:t>The main page provide information about the Status of the connection to the HMS card, the MAC address, and the firmware version.</w:t>
      </w:r>
    </w:p>
    <w:p w:rsidR="00DA0F3F" w:rsidRDefault="00DA0F3F" w:rsidP="00990133">
      <w:pPr>
        <w:pStyle w:val="BodyText"/>
      </w:pPr>
    </w:p>
    <w:p w:rsidR="00DA0F3F" w:rsidRDefault="00DA0F3F" w:rsidP="00990133">
      <w:pPr>
        <w:pStyle w:val="BodyText"/>
      </w:pPr>
    </w:p>
    <w:p w:rsidR="00DA0F3F" w:rsidRDefault="00DA0F3F" w:rsidP="00990133">
      <w:pPr>
        <w:pStyle w:val="BodyText"/>
      </w:pPr>
    </w:p>
    <w:p w:rsidR="00DA7EEE" w:rsidRDefault="00DA7EEE" w:rsidP="00990133">
      <w:pPr>
        <w:pStyle w:val="BodyText"/>
      </w:pPr>
    </w:p>
    <w:p w:rsidR="00DA7EEE" w:rsidRDefault="00DA7EEE" w:rsidP="00990133">
      <w:pPr>
        <w:pStyle w:val="BodyText"/>
      </w:pPr>
    </w:p>
    <w:p w:rsidR="00DA7EEE" w:rsidRPr="00990133" w:rsidRDefault="00DA7EEE" w:rsidP="00990133">
      <w:pPr>
        <w:pStyle w:val="BodyText"/>
      </w:pPr>
    </w:p>
    <w:p w:rsidR="00990133" w:rsidRDefault="00990133" w:rsidP="00D56080">
      <w:pPr>
        <w:pStyle w:val="BodyText"/>
      </w:pPr>
    </w:p>
    <w:p w:rsidR="00DA0F3F" w:rsidRDefault="00BD4AB3" w:rsidP="00700F38">
      <w:pPr>
        <w:pStyle w:val="Heading3"/>
      </w:pPr>
      <w:bookmarkStart w:id="38" w:name="_Toc381258555"/>
      <w:r>
        <w:rPr>
          <w:noProof/>
        </w:rPr>
        <w:drawing>
          <wp:anchor distT="0" distB="0" distL="114300" distR="114300" simplePos="0" relativeHeight="251672576" behindDoc="0" locked="0" layoutInCell="1" allowOverlap="1" wp14:anchorId="187C1CB5" wp14:editId="6C660F56">
            <wp:simplePos x="0" y="0"/>
            <wp:positionH relativeFrom="column">
              <wp:posOffset>2972435</wp:posOffset>
            </wp:positionH>
            <wp:positionV relativeFrom="paragraph">
              <wp:posOffset>208280</wp:posOffset>
            </wp:positionV>
            <wp:extent cx="3263900" cy="28067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63900" cy="2806700"/>
                    </a:xfrm>
                    <a:prstGeom prst="rect">
                      <a:avLst/>
                    </a:prstGeom>
                  </pic:spPr>
                </pic:pic>
              </a:graphicData>
            </a:graphic>
            <wp14:sizeRelH relativeFrom="margin">
              <wp14:pctWidth>0</wp14:pctWidth>
            </wp14:sizeRelH>
            <wp14:sizeRelV relativeFrom="margin">
              <wp14:pctHeight>0</wp14:pctHeight>
            </wp14:sizeRelV>
          </wp:anchor>
        </w:drawing>
      </w:r>
      <w:r w:rsidR="00700F38">
        <w:t>Diagnostic Overview Page</w:t>
      </w:r>
      <w:bookmarkEnd w:id="38"/>
    </w:p>
    <w:p w:rsidR="00700F38" w:rsidRDefault="00700F38" w:rsidP="00D56080">
      <w:pPr>
        <w:pStyle w:val="BodyText"/>
      </w:pPr>
      <w:r>
        <w:t>Provides CPU Utilitization, Uptime,</w:t>
      </w:r>
      <w:r w:rsidR="00BD4AB3">
        <w:t xml:space="preserve"> and Open Errors.</w:t>
      </w:r>
    </w:p>
    <w:p w:rsidR="00DA0F3F" w:rsidRDefault="00DA0F3F" w:rsidP="00D56080">
      <w:pPr>
        <w:pStyle w:val="BodyText"/>
      </w:pPr>
    </w:p>
    <w:p w:rsidR="00DA0F3F" w:rsidRDefault="00DA0F3F" w:rsidP="00D56080">
      <w:pPr>
        <w:pStyle w:val="BodyText"/>
      </w:pPr>
    </w:p>
    <w:p w:rsidR="00DA0F3F" w:rsidRDefault="00DA0F3F" w:rsidP="00D56080">
      <w:pPr>
        <w:pStyle w:val="BodyText"/>
      </w:pPr>
    </w:p>
    <w:p w:rsidR="00DA0F3F" w:rsidRDefault="00DA0F3F" w:rsidP="00D56080">
      <w:pPr>
        <w:pStyle w:val="BodyText"/>
      </w:pPr>
    </w:p>
    <w:p w:rsidR="00DA0F3F" w:rsidRDefault="00DA0F3F" w:rsidP="00D56080">
      <w:pPr>
        <w:pStyle w:val="BodyText"/>
      </w:pP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BD4AB3">
      <w:pPr>
        <w:pStyle w:val="Heading3"/>
      </w:pPr>
      <w:bookmarkStart w:id="39" w:name="_Toc381258556"/>
      <w:r>
        <w:rPr>
          <w:noProof/>
        </w:rPr>
        <w:lastRenderedPageBreak/>
        <w:drawing>
          <wp:anchor distT="0" distB="0" distL="114300" distR="114300" simplePos="0" relativeHeight="251673600" behindDoc="0" locked="0" layoutInCell="1" allowOverlap="1" wp14:anchorId="2267504D" wp14:editId="70806FC3">
            <wp:simplePos x="0" y="0"/>
            <wp:positionH relativeFrom="column">
              <wp:posOffset>2973705</wp:posOffset>
            </wp:positionH>
            <wp:positionV relativeFrom="paragraph">
              <wp:posOffset>135890</wp:posOffset>
            </wp:positionV>
            <wp:extent cx="2825115" cy="2760980"/>
            <wp:effectExtent l="0" t="0" r="0" b="12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25115" cy="2760980"/>
                    </a:xfrm>
                    <a:prstGeom prst="rect">
                      <a:avLst/>
                    </a:prstGeom>
                  </pic:spPr>
                </pic:pic>
              </a:graphicData>
            </a:graphic>
            <wp14:sizeRelH relativeFrom="margin">
              <wp14:pctWidth>0</wp14:pctWidth>
            </wp14:sizeRelH>
            <wp14:sizeRelV relativeFrom="margin">
              <wp14:pctHeight>0</wp14:pctHeight>
            </wp14:sizeRelV>
          </wp:anchor>
        </w:drawing>
      </w:r>
      <w:r>
        <w:t>Ethernet Statistics</w:t>
      </w:r>
      <w:bookmarkEnd w:id="39"/>
    </w:p>
    <w:p w:rsidR="00BD4AB3" w:rsidRDefault="00BD4AB3" w:rsidP="00D56080">
      <w:pPr>
        <w:pStyle w:val="BodyText"/>
      </w:pPr>
      <w:r>
        <w:t>Media Speed should be set to 100MBd, Duplex should be set to Full Duplex.  Excessive Alignment Errors and FCS Errors can indicate problems with the network infrastructure.</w:t>
      </w: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D56080">
      <w:pPr>
        <w:pStyle w:val="BodyText"/>
      </w:pPr>
    </w:p>
    <w:p w:rsidR="00BD4AB3" w:rsidRDefault="00BD4AB3" w:rsidP="00BD4AB3">
      <w:pPr>
        <w:pStyle w:val="Heading3"/>
      </w:pPr>
      <w:bookmarkStart w:id="40" w:name="_Toc381258557"/>
      <w:r>
        <w:rPr>
          <w:noProof/>
        </w:rPr>
        <w:drawing>
          <wp:anchor distT="0" distB="0" distL="114300" distR="114300" simplePos="0" relativeHeight="251674624" behindDoc="0" locked="0" layoutInCell="1" allowOverlap="1" wp14:anchorId="0A4C8B39" wp14:editId="3585B517">
            <wp:simplePos x="0" y="0"/>
            <wp:positionH relativeFrom="column">
              <wp:posOffset>3271520</wp:posOffset>
            </wp:positionH>
            <wp:positionV relativeFrom="paragraph">
              <wp:posOffset>393700</wp:posOffset>
            </wp:positionV>
            <wp:extent cx="2679065" cy="1115060"/>
            <wp:effectExtent l="0" t="0" r="6985" b="889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79065" cy="1115060"/>
                    </a:xfrm>
                    <a:prstGeom prst="rect">
                      <a:avLst/>
                    </a:prstGeom>
                  </pic:spPr>
                </pic:pic>
              </a:graphicData>
            </a:graphic>
            <wp14:sizeRelH relativeFrom="margin">
              <wp14:pctWidth>0</wp14:pctWidth>
            </wp14:sizeRelH>
            <wp14:sizeRelV relativeFrom="margin">
              <wp14:pctHeight>0</wp14:pctHeight>
            </wp14:sizeRelV>
          </wp:anchor>
        </w:drawing>
      </w:r>
      <w:r>
        <w:t>Browse Chassis</w:t>
      </w:r>
      <w:bookmarkEnd w:id="40"/>
    </w:p>
    <w:p w:rsidR="00BD4AB3" w:rsidRPr="00BD4AB3" w:rsidRDefault="00BD4AB3" w:rsidP="00BD4AB3">
      <w:pPr>
        <w:pStyle w:val="BodyText"/>
      </w:pPr>
      <w:r>
        <w:t>Click the Browse Chassis link.  Under the Browse Chassis tab click Start.</w:t>
      </w:r>
      <w:r>
        <w:rPr>
          <w:noProof/>
        </w:rPr>
        <w:t xml:space="preserve">  All the modules connected to the Adapter will be displayed.</w:t>
      </w:r>
    </w:p>
    <w:p w:rsidR="00BD4AB3" w:rsidRDefault="00BD4AB3" w:rsidP="00D56080">
      <w:pPr>
        <w:pStyle w:val="BodyText"/>
      </w:pPr>
    </w:p>
    <w:p w:rsidR="00B87E00" w:rsidRDefault="00BC596F" w:rsidP="00D56080">
      <w:pPr>
        <w:pStyle w:val="BodyText"/>
        <w:rPr>
          <w:noProof/>
        </w:rPr>
      </w:pPr>
      <w:r>
        <w:rPr>
          <w:noProof/>
        </w:rPr>
        <w:drawing>
          <wp:anchor distT="0" distB="0" distL="114300" distR="114300" simplePos="0" relativeHeight="251676672" behindDoc="0" locked="0" layoutInCell="1" allowOverlap="1" wp14:anchorId="658113B6" wp14:editId="23DE1D96">
            <wp:simplePos x="0" y="0"/>
            <wp:positionH relativeFrom="column">
              <wp:posOffset>4066540</wp:posOffset>
            </wp:positionH>
            <wp:positionV relativeFrom="paragraph">
              <wp:posOffset>161925</wp:posOffset>
            </wp:positionV>
            <wp:extent cx="1883410" cy="1800860"/>
            <wp:effectExtent l="0" t="0" r="2540" b="889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883410" cy="1800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1B21CF9F" wp14:editId="7B26CF37">
            <wp:simplePos x="0" y="0"/>
            <wp:positionH relativeFrom="column">
              <wp:posOffset>2319655</wp:posOffset>
            </wp:positionH>
            <wp:positionV relativeFrom="paragraph">
              <wp:posOffset>161290</wp:posOffset>
            </wp:positionV>
            <wp:extent cx="1700530" cy="1727835"/>
            <wp:effectExtent l="0" t="0" r="0" b="571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700530" cy="1727835"/>
                    </a:xfrm>
                    <a:prstGeom prst="rect">
                      <a:avLst/>
                    </a:prstGeom>
                  </pic:spPr>
                </pic:pic>
              </a:graphicData>
            </a:graphic>
            <wp14:sizeRelH relativeFrom="margin">
              <wp14:pctWidth>0</wp14:pctWidth>
            </wp14:sizeRelH>
            <wp14:sizeRelV relativeFrom="margin">
              <wp14:pctHeight>0</wp14:pctHeight>
            </wp14:sizeRelV>
          </wp:anchor>
        </w:drawing>
      </w:r>
      <w:r w:rsidR="00B87E00">
        <w:t>Clicking Module Description link will provide information about the module.  The input/output status of the module can be displayed.  Refreshing the browser is necessary to update the IO Status.</w:t>
      </w:r>
      <w:r w:rsidR="00B87E00" w:rsidRPr="00B87E00">
        <w:rPr>
          <w:noProof/>
        </w:rPr>
        <w:t xml:space="preserve"> </w:t>
      </w:r>
    </w:p>
    <w:p w:rsidR="00B87E00" w:rsidRDefault="00B87E00" w:rsidP="00D56080">
      <w:pPr>
        <w:pStyle w:val="BodyText"/>
        <w:rPr>
          <w:noProof/>
        </w:rPr>
      </w:pPr>
    </w:p>
    <w:p w:rsidR="00B87E00" w:rsidRDefault="00B87E00" w:rsidP="00D56080">
      <w:pPr>
        <w:pStyle w:val="BodyText"/>
      </w:pPr>
    </w:p>
    <w:p w:rsidR="00B870C5" w:rsidRDefault="00B870C5" w:rsidP="00D56080">
      <w:pPr>
        <w:pStyle w:val="BodyText"/>
      </w:pPr>
    </w:p>
    <w:p w:rsidR="00B870C5" w:rsidRDefault="00B870C5" w:rsidP="004A4FD8">
      <w:pPr>
        <w:pStyle w:val="Heading2"/>
      </w:pPr>
      <w:bookmarkStart w:id="41" w:name="_Toc381258558"/>
      <w:r>
        <w:lastRenderedPageBreak/>
        <w:t>Sixnet Industrial Ethernet Managed Switch</w:t>
      </w:r>
      <w:bookmarkEnd w:id="41"/>
    </w:p>
    <w:p w:rsidR="004A4FD8" w:rsidRDefault="004A4FD8" w:rsidP="004A4FD8">
      <w:pPr>
        <w:pStyle w:val="Heading3"/>
      </w:pPr>
      <w:bookmarkStart w:id="42" w:name="_Toc381258559"/>
      <w:r>
        <w:t>Login</w:t>
      </w:r>
      <w:bookmarkEnd w:id="42"/>
    </w:p>
    <w:p w:rsidR="00B870C5" w:rsidRDefault="004A4FD8" w:rsidP="00B870C5">
      <w:pPr>
        <w:pStyle w:val="BodyText"/>
      </w:pPr>
      <w:r>
        <w:rPr>
          <w:noProof/>
        </w:rPr>
        <w:drawing>
          <wp:anchor distT="0" distB="0" distL="114300" distR="114300" simplePos="0" relativeHeight="251685888" behindDoc="0" locked="0" layoutInCell="1" allowOverlap="1" wp14:anchorId="1AE863A0" wp14:editId="6042A14D">
            <wp:simplePos x="0" y="0"/>
            <wp:positionH relativeFrom="column">
              <wp:posOffset>2736215</wp:posOffset>
            </wp:positionH>
            <wp:positionV relativeFrom="paragraph">
              <wp:posOffset>435610</wp:posOffset>
            </wp:positionV>
            <wp:extent cx="3109595" cy="87757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109595" cy="877570"/>
                    </a:xfrm>
                    <a:prstGeom prst="rect">
                      <a:avLst/>
                    </a:prstGeom>
                  </pic:spPr>
                </pic:pic>
              </a:graphicData>
            </a:graphic>
            <wp14:sizeRelV relativeFrom="margin">
              <wp14:pctHeight>0</wp14:pctHeight>
            </wp14:sizeRelV>
          </wp:anchor>
        </w:drawing>
      </w:r>
      <w:r w:rsidR="00B870C5">
        <w:t>The default username is admin and the password is admin for the Sixnet Ethernet/IP switch.</w:t>
      </w:r>
      <w:r w:rsidR="00E11343">
        <w:t xml:space="preserve">  You need to allow the popup to get to the next screen.</w:t>
      </w:r>
    </w:p>
    <w:p w:rsidR="004A4FD8" w:rsidRDefault="004A4FD8" w:rsidP="00B870C5">
      <w:pPr>
        <w:pStyle w:val="BodyText"/>
      </w:pPr>
    </w:p>
    <w:p w:rsidR="004A4FD8" w:rsidRDefault="004A4FD8" w:rsidP="00B870C5">
      <w:pPr>
        <w:pStyle w:val="BodyText"/>
      </w:pPr>
    </w:p>
    <w:p w:rsidR="00B870C5" w:rsidRDefault="00B870C5" w:rsidP="00B870C5">
      <w:pPr>
        <w:pStyle w:val="BodyText"/>
      </w:pPr>
    </w:p>
    <w:p w:rsidR="00737736" w:rsidRDefault="00E11343" w:rsidP="004A4FD8">
      <w:pPr>
        <w:pStyle w:val="Heading3"/>
      </w:pPr>
      <w:bookmarkStart w:id="43" w:name="_Toc381258560"/>
      <w:r>
        <w:rPr>
          <w:noProof/>
        </w:rPr>
        <w:drawing>
          <wp:anchor distT="0" distB="0" distL="114300" distR="114300" simplePos="0" relativeHeight="251686912" behindDoc="0" locked="0" layoutInCell="1" allowOverlap="1" wp14:anchorId="7732FF4E" wp14:editId="7A794898">
            <wp:simplePos x="0" y="0"/>
            <wp:positionH relativeFrom="column">
              <wp:posOffset>2421255</wp:posOffset>
            </wp:positionH>
            <wp:positionV relativeFrom="paragraph">
              <wp:posOffset>275590</wp:posOffset>
            </wp:positionV>
            <wp:extent cx="3446780" cy="859155"/>
            <wp:effectExtent l="0" t="0" r="127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446780" cy="859155"/>
                    </a:xfrm>
                    <a:prstGeom prst="rect">
                      <a:avLst/>
                    </a:prstGeom>
                  </pic:spPr>
                </pic:pic>
              </a:graphicData>
            </a:graphic>
            <wp14:sizeRelH relativeFrom="margin">
              <wp14:pctWidth>0</wp14:pctWidth>
            </wp14:sizeRelH>
            <wp14:sizeRelV relativeFrom="margin">
              <wp14:pctHeight>0</wp14:pctHeight>
            </wp14:sizeRelV>
          </wp:anchor>
        </w:drawing>
      </w:r>
      <w:r w:rsidR="004A4FD8">
        <w:t>License Agreement</w:t>
      </w:r>
      <w:bookmarkEnd w:id="43"/>
    </w:p>
    <w:p w:rsidR="00E11343" w:rsidRDefault="00E11343" w:rsidP="00E11343">
      <w:pPr>
        <w:pStyle w:val="BodyText"/>
        <w:jc w:val="center"/>
      </w:pPr>
    </w:p>
    <w:p w:rsidR="00E11343" w:rsidRDefault="00E11343" w:rsidP="00E11343">
      <w:pPr>
        <w:pStyle w:val="BodyText"/>
      </w:pPr>
      <w:r>
        <w:t>You need to Click “I Accept the License” to access the switch.</w:t>
      </w:r>
    </w:p>
    <w:p w:rsidR="00E11343" w:rsidRDefault="00B92B6B" w:rsidP="00E11343">
      <w:pPr>
        <w:pStyle w:val="BodyText"/>
      </w:pPr>
      <w:r>
        <w:rPr>
          <w:noProof/>
        </w:rPr>
        <w:drawing>
          <wp:anchor distT="0" distB="0" distL="114300" distR="114300" simplePos="0" relativeHeight="251687936" behindDoc="0" locked="0" layoutInCell="1" allowOverlap="1" wp14:anchorId="3F3094A8" wp14:editId="45C3B418">
            <wp:simplePos x="0" y="0"/>
            <wp:positionH relativeFrom="column">
              <wp:posOffset>3888740</wp:posOffset>
            </wp:positionH>
            <wp:positionV relativeFrom="paragraph">
              <wp:posOffset>66675</wp:posOffset>
            </wp:positionV>
            <wp:extent cx="2486660" cy="1920240"/>
            <wp:effectExtent l="0" t="0" r="8890" b="381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2486660" cy="1920240"/>
                    </a:xfrm>
                    <a:prstGeom prst="rect">
                      <a:avLst/>
                    </a:prstGeom>
                  </pic:spPr>
                </pic:pic>
              </a:graphicData>
            </a:graphic>
            <wp14:sizeRelH relativeFrom="margin">
              <wp14:pctWidth>0</wp14:pctWidth>
            </wp14:sizeRelH>
            <wp14:sizeRelV relativeFrom="margin">
              <wp14:pctHeight>0</wp14:pctHeight>
            </wp14:sizeRelV>
          </wp:anchor>
        </w:drawing>
      </w:r>
    </w:p>
    <w:p w:rsidR="00E11343" w:rsidRDefault="00E11343" w:rsidP="00E11343">
      <w:pPr>
        <w:pStyle w:val="Heading3"/>
      </w:pPr>
      <w:bookmarkStart w:id="44" w:name="_Toc381258561"/>
      <w:r>
        <w:t>Main Page</w:t>
      </w:r>
      <w:bookmarkEnd w:id="44"/>
    </w:p>
    <w:p w:rsidR="00E11343" w:rsidRPr="00E11343" w:rsidRDefault="00E11343" w:rsidP="00E11343">
      <w:pPr>
        <w:pStyle w:val="BodyText"/>
      </w:pPr>
      <w:r>
        <w:t>The main page provide basic information about the Model, IP address, MAC Address, and firmware version.</w:t>
      </w:r>
    </w:p>
    <w:p w:rsidR="00E11343" w:rsidRDefault="00E11343" w:rsidP="00E11343">
      <w:pPr>
        <w:pStyle w:val="BodyText"/>
      </w:pPr>
    </w:p>
    <w:p w:rsidR="00E11343" w:rsidRDefault="00E11343" w:rsidP="00E11343">
      <w:pPr>
        <w:pStyle w:val="BodyText"/>
      </w:pPr>
    </w:p>
    <w:p w:rsidR="00E11343" w:rsidRDefault="00E11343" w:rsidP="00E11343">
      <w:pPr>
        <w:pStyle w:val="BodyText"/>
      </w:pPr>
    </w:p>
    <w:p w:rsidR="00E11343" w:rsidRDefault="00B92B6B" w:rsidP="00E11343">
      <w:pPr>
        <w:pStyle w:val="BodyText"/>
      </w:pPr>
      <w:r>
        <w:rPr>
          <w:noProof/>
        </w:rPr>
        <w:drawing>
          <wp:anchor distT="0" distB="0" distL="114300" distR="114300" simplePos="0" relativeHeight="251688960" behindDoc="0" locked="0" layoutInCell="1" allowOverlap="1" wp14:anchorId="6C1E6541" wp14:editId="651F70E9">
            <wp:simplePos x="0" y="0"/>
            <wp:positionH relativeFrom="column">
              <wp:posOffset>3048635</wp:posOffset>
            </wp:positionH>
            <wp:positionV relativeFrom="paragraph">
              <wp:posOffset>118745</wp:posOffset>
            </wp:positionV>
            <wp:extent cx="3456305" cy="2377440"/>
            <wp:effectExtent l="0" t="0" r="0" b="381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3456305" cy="2377440"/>
                    </a:xfrm>
                    <a:prstGeom prst="rect">
                      <a:avLst/>
                    </a:prstGeom>
                  </pic:spPr>
                </pic:pic>
              </a:graphicData>
            </a:graphic>
            <wp14:sizeRelH relativeFrom="margin">
              <wp14:pctWidth>0</wp14:pctWidth>
            </wp14:sizeRelH>
            <wp14:sizeRelV relativeFrom="margin">
              <wp14:pctHeight>0</wp14:pctHeight>
            </wp14:sizeRelV>
          </wp:anchor>
        </w:drawing>
      </w:r>
    </w:p>
    <w:p w:rsidR="00E11343" w:rsidRDefault="00E11343" w:rsidP="00E11343">
      <w:pPr>
        <w:pStyle w:val="Heading3"/>
      </w:pPr>
      <w:bookmarkStart w:id="45" w:name="_Toc381258562"/>
      <w:r>
        <w:t>Port to MAC</w:t>
      </w:r>
      <w:bookmarkEnd w:id="45"/>
    </w:p>
    <w:p w:rsidR="00E11343" w:rsidRDefault="00A663A1" w:rsidP="00E11343">
      <w:pPr>
        <w:pStyle w:val="BodyText"/>
      </w:pPr>
      <w:r>
        <w:rPr>
          <w:noProof/>
        </w:rPr>
        <w:drawing>
          <wp:anchor distT="0" distB="0" distL="114300" distR="114300" simplePos="0" relativeHeight="251689984" behindDoc="0" locked="0" layoutInCell="1" allowOverlap="1" wp14:anchorId="6A6EA2FE" wp14:editId="316FD473">
            <wp:simplePos x="0" y="0"/>
            <wp:positionH relativeFrom="column">
              <wp:posOffset>1144905</wp:posOffset>
            </wp:positionH>
            <wp:positionV relativeFrom="paragraph">
              <wp:posOffset>551180</wp:posOffset>
            </wp:positionV>
            <wp:extent cx="1033145" cy="108775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1033145" cy="1087755"/>
                    </a:xfrm>
                    <a:prstGeom prst="rect">
                      <a:avLst/>
                    </a:prstGeom>
                  </pic:spPr>
                </pic:pic>
              </a:graphicData>
            </a:graphic>
            <wp14:sizeRelH relativeFrom="margin">
              <wp14:pctWidth>0</wp14:pctWidth>
            </wp14:sizeRelH>
            <wp14:sizeRelV relativeFrom="margin">
              <wp14:pctHeight>0</wp14:pctHeight>
            </wp14:sizeRelV>
          </wp:anchor>
        </w:drawing>
      </w:r>
      <w:r w:rsidR="004D6704">
        <w:t xml:space="preserve">Find the port for a MAC Address click </w:t>
      </w:r>
      <w:r w:rsidR="00DE069C">
        <w:t>Managed Switch Menu -&gt; Monitoring -&gt; MAC Table.</w:t>
      </w:r>
    </w:p>
    <w:p w:rsidR="00A663A1" w:rsidRDefault="00A663A1" w:rsidP="00E11343">
      <w:pPr>
        <w:pStyle w:val="BodyText"/>
      </w:pPr>
    </w:p>
    <w:p w:rsidR="00A663A1" w:rsidRDefault="00A663A1" w:rsidP="00E11343">
      <w:pPr>
        <w:pStyle w:val="BodyText"/>
      </w:pPr>
    </w:p>
    <w:p w:rsidR="00A663A1" w:rsidRDefault="00A663A1" w:rsidP="00E11343">
      <w:pPr>
        <w:pStyle w:val="BodyText"/>
      </w:pPr>
    </w:p>
    <w:p w:rsidR="00A663A1" w:rsidRPr="00E11343" w:rsidRDefault="00A663A1" w:rsidP="00E11343">
      <w:pPr>
        <w:pStyle w:val="BodyText"/>
      </w:pPr>
    </w:p>
    <w:p w:rsidR="00202BC0" w:rsidRDefault="007861E7" w:rsidP="00202BC0">
      <w:pPr>
        <w:pStyle w:val="Heading1"/>
      </w:pPr>
      <w:bookmarkStart w:id="46" w:name="_Toc381258563"/>
      <w:r>
        <w:lastRenderedPageBreak/>
        <w:t>Configuration</w:t>
      </w:r>
      <w:bookmarkEnd w:id="46"/>
    </w:p>
    <w:p w:rsidR="0024775D" w:rsidRPr="0024775D" w:rsidRDefault="0024775D" w:rsidP="0024775D">
      <w:pPr>
        <w:pStyle w:val="BodyText"/>
      </w:pPr>
      <w:r>
        <w:t>This section is focused on installing a new HMS Card using an existing backup directory.  It is assumed the machine is installed with QNX and the HMS card(s) are installed.</w:t>
      </w:r>
    </w:p>
    <w:p w:rsidR="00247DE0" w:rsidRDefault="00DA7EEE" w:rsidP="00247DE0">
      <w:pPr>
        <w:pStyle w:val="Heading2"/>
      </w:pPr>
      <w:bookmarkStart w:id="47" w:name="_Ref380744985"/>
      <w:bookmarkStart w:id="48" w:name="_Toc381258564"/>
      <w:r>
        <w:rPr>
          <w:noProof/>
        </w:rPr>
        <w:drawing>
          <wp:anchor distT="0" distB="0" distL="114300" distR="114300" simplePos="0" relativeHeight="251665408" behindDoc="0" locked="0" layoutInCell="1" allowOverlap="1" wp14:anchorId="2A360204" wp14:editId="74F81CCE">
            <wp:simplePos x="0" y="0"/>
            <wp:positionH relativeFrom="column">
              <wp:posOffset>3999230</wp:posOffset>
            </wp:positionH>
            <wp:positionV relativeFrom="paragraph">
              <wp:posOffset>27940</wp:posOffset>
            </wp:positionV>
            <wp:extent cx="2230755" cy="2139315"/>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2230755" cy="2139315"/>
                    </a:xfrm>
                    <a:prstGeom prst="rect">
                      <a:avLst/>
                    </a:prstGeom>
                  </pic:spPr>
                </pic:pic>
              </a:graphicData>
            </a:graphic>
            <wp14:sizeRelH relativeFrom="margin">
              <wp14:pctWidth>0</wp14:pctWidth>
            </wp14:sizeRelH>
            <wp14:sizeRelV relativeFrom="margin">
              <wp14:pctHeight>0</wp14:pctHeight>
            </wp14:sizeRelV>
          </wp:anchor>
        </w:drawing>
      </w:r>
      <w:r w:rsidR="00247DE0">
        <w:t>Putty Tunnels</w:t>
      </w:r>
      <w:bookmarkEnd w:id="47"/>
      <w:bookmarkEnd w:id="48"/>
    </w:p>
    <w:p w:rsidR="00247DE0" w:rsidRDefault="00D57D08" w:rsidP="00247DE0">
      <w:pPr>
        <w:pStyle w:val="BodyText"/>
      </w:pPr>
      <w:r>
        <w:t>The Ethernet/</w:t>
      </w:r>
      <w:r w:rsidR="00247DE0">
        <w:t xml:space="preserve">IP network is typically on a separate Ethernet network.  </w:t>
      </w:r>
      <w:r>
        <w:t>In order to access the Ethernet/</w:t>
      </w:r>
      <w:r w:rsidR="00247DE0">
        <w:t>IP devices tunnels need to be created through the Automation Controller.</w:t>
      </w:r>
    </w:p>
    <w:p w:rsidR="00247DE0" w:rsidRDefault="00247DE0" w:rsidP="00247DE0">
      <w:pPr>
        <w:pStyle w:val="BodyText"/>
      </w:pPr>
      <w:r>
        <w:t>Create a putty configuratio</w:t>
      </w:r>
      <w:r w:rsidR="00DA7EEE">
        <w:t>n to the Automation Controller.</w:t>
      </w:r>
    </w:p>
    <w:p w:rsidR="00247DE0" w:rsidRDefault="00247DE0" w:rsidP="00247DE0">
      <w:pPr>
        <w:pStyle w:val="BodyText"/>
      </w:pPr>
    </w:p>
    <w:p w:rsidR="00FD0BA9" w:rsidRDefault="00DA7EEE" w:rsidP="00FD0BA9">
      <w:pPr>
        <w:pStyle w:val="Heading3"/>
      </w:pPr>
      <w:bookmarkStart w:id="49" w:name="_Toc381258565"/>
      <w:r>
        <w:rPr>
          <w:noProof/>
        </w:rPr>
        <w:drawing>
          <wp:anchor distT="0" distB="0" distL="114300" distR="114300" simplePos="0" relativeHeight="251666432" behindDoc="0" locked="0" layoutInCell="1" allowOverlap="1" wp14:anchorId="02605673" wp14:editId="44E129CE">
            <wp:simplePos x="0" y="0"/>
            <wp:positionH relativeFrom="column">
              <wp:posOffset>4001770</wp:posOffset>
            </wp:positionH>
            <wp:positionV relativeFrom="paragraph">
              <wp:posOffset>264160</wp:posOffset>
            </wp:positionV>
            <wp:extent cx="2230755" cy="213931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2230755" cy="2139315"/>
                    </a:xfrm>
                    <a:prstGeom prst="rect">
                      <a:avLst/>
                    </a:prstGeom>
                  </pic:spPr>
                </pic:pic>
              </a:graphicData>
            </a:graphic>
            <wp14:sizeRelH relativeFrom="margin">
              <wp14:pctWidth>0</wp14:pctWidth>
            </wp14:sizeRelH>
            <wp14:sizeRelV relativeFrom="margin">
              <wp14:pctHeight>0</wp14:pctHeight>
            </wp14:sizeRelV>
          </wp:anchor>
        </w:drawing>
      </w:r>
      <w:r w:rsidR="00FD0BA9">
        <w:t>Single Hop</w:t>
      </w:r>
      <w:bookmarkEnd w:id="49"/>
    </w:p>
    <w:p w:rsidR="00247DE0" w:rsidRDefault="00247DE0" w:rsidP="00247DE0">
      <w:pPr>
        <w:pStyle w:val="BodyText"/>
      </w:pPr>
      <w:r>
        <w:t>Under Connection -&gt; SSH -&gt; Tunnels for Source port pick an unused local port.  I typically pick 8001 for address 192.168.1.</w:t>
      </w:r>
      <w:r w:rsidR="00250342">
        <w:t>1:80, port 8010 for address 192.168.1.10:80.</w:t>
      </w:r>
    </w:p>
    <w:p w:rsidR="00250342" w:rsidRDefault="00250342" w:rsidP="00247DE0">
      <w:pPr>
        <w:pStyle w:val="BodyText"/>
      </w:pPr>
      <w:r>
        <w:t>Under destination use</w:t>
      </w:r>
      <w:r w:rsidR="00D57D08">
        <w:t xml:space="preserve"> the IP address of the Ethernet/</w:t>
      </w:r>
      <w:r>
        <w:t>IP device and click Add.</w:t>
      </w:r>
    </w:p>
    <w:p w:rsidR="00FD0BA9" w:rsidRDefault="00250342" w:rsidP="00247DE0">
      <w:pPr>
        <w:pStyle w:val="BodyText"/>
      </w:pPr>
      <w:r>
        <w:t>This can also be done after a connection is made by right clicking the title bar and selecting change settings …</w:t>
      </w:r>
    </w:p>
    <w:p w:rsidR="00247DE0" w:rsidRDefault="00FD0BA9" w:rsidP="00FD0BA9">
      <w:pPr>
        <w:pStyle w:val="Heading3"/>
      </w:pPr>
      <w:bookmarkStart w:id="50" w:name="_Toc381258566"/>
      <w:r>
        <w:rPr>
          <w:noProof/>
        </w:rPr>
        <w:drawing>
          <wp:anchor distT="0" distB="0" distL="114300" distR="114300" simplePos="0" relativeHeight="251667456" behindDoc="0" locked="0" layoutInCell="1" allowOverlap="1" wp14:anchorId="0D0DAE3D" wp14:editId="60E221F1">
            <wp:simplePos x="0" y="0"/>
            <wp:positionH relativeFrom="column">
              <wp:posOffset>3997960</wp:posOffset>
            </wp:positionH>
            <wp:positionV relativeFrom="paragraph">
              <wp:posOffset>318135</wp:posOffset>
            </wp:positionV>
            <wp:extent cx="2221865" cy="2139315"/>
            <wp:effectExtent l="0" t="0" r="6985"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2221865" cy="2139315"/>
                    </a:xfrm>
                    <a:prstGeom prst="rect">
                      <a:avLst/>
                    </a:prstGeom>
                  </pic:spPr>
                </pic:pic>
              </a:graphicData>
            </a:graphic>
            <wp14:sizeRelH relativeFrom="margin">
              <wp14:pctWidth>0</wp14:pctWidth>
            </wp14:sizeRelH>
            <wp14:sizeRelV relativeFrom="margin">
              <wp14:pctHeight>0</wp14:pctHeight>
            </wp14:sizeRelV>
          </wp:anchor>
        </w:drawing>
      </w:r>
      <w:r>
        <w:t>Multiple Hop</w:t>
      </w:r>
      <w:bookmarkEnd w:id="50"/>
    </w:p>
    <w:p w:rsidR="00247DE0" w:rsidRDefault="00FD0BA9" w:rsidP="00247DE0">
      <w:pPr>
        <w:pStyle w:val="BodyText"/>
      </w:pPr>
      <w:r>
        <w:t>If tunneling through a Level 2 system is required a multiple hop tunnel is necessary.  Configure the source port to an unused local port, however the destination address will be localhost:&lt;port number&gt;.</w:t>
      </w:r>
    </w:p>
    <w:p w:rsidR="00FD0BA9" w:rsidRDefault="00FD0BA9" w:rsidP="00247DE0">
      <w:pPr>
        <w:pStyle w:val="BodyText"/>
      </w:pPr>
      <w:r>
        <w:t>Connect to the Level 2 system and ssh to the Automation Controller with</w:t>
      </w:r>
    </w:p>
    <w:p w:rsidR="00FD0BA9" w:rsidRDefault="00FD0BA9" w:rsidP="00247DE0">
      <w:pPr>
        <w:pStyle w:val="BodyText"/>
      </w:pPr>
      <w:r>
        <w:t>ssh root@&lt;controller ip&gt; -L&lt;port&gt;:&lt;eip ip&gt;:80</w:t>
      </w:r>
    </w:p>
    <w:p w:rsidR="00FD0BA9" w:rsidRDefault="00FD0BA9" w:rsidP="00247DE0">
      <w:pPr>
        <w:pStyle w:val="BodyText"/>
      </w:pPr>
      <w:r>
        <w:t>example: Carters CARUSS</w:t>
      </w:r>
    </w:p>
    <w:p w:rsidR="00FD0BA9" w:rsidRPr="00247DE0" w:rsidRDefault="00FD0BA9" w:rsidP="00247DE0">
      <w:pPr>
        <w:pStyle w:val="BodyText"/>
      </w:pPr>
      <w:r w:rsidRPr="00FD0BA9">
        <w:t>ssh root@10.85.200.127 -L8110:192.168.1.10:80</w:t>
      </w:r>
    </w:p>
    <w:p w:rsidR="007861E7" w:rsidRDefault="0024775D" w:rsidP="001A2597">
      <w:pPr>
        <w:pStyle w:val="Heading2"/>
      </w:pPr>
      <w:bookmarkStart w:id="51" w:name="_Toc381258567"/>
      <w:r>
        <w:lastRenderedPageBreak/>
        <w:t>HMS Configuration</w:t>
      </w:r>
      <w:bookmarkEnd w:id="51"/>
    </w:p>
    <w:p w:rsidR="00202BC0" w:rsidRDefault="0024775D" w:rsidP="00106E48">
      <w:pPr>
        <w:pStyle w:val="BodyText"/>
      </w:pPr>
      <w:r>
        <w:t>Cards that come from stock or other machines should have their configurations deleted</w:t>
      </w:r>
      <w:r w:rsidR="004C3B7C">
        <w:t xml:space="preserve">.  Initialize the card by starting the Automation Controller software from the client’s backup.  </w:t>
      </w:r>
      <w:r w:rsidR="00AE4935">
        <w:t>Go to</w:t>
      </w:r>
      <w:r w:rsidR="004C3B7C">
        <w:t xml:space="preserve"> the IOCard menu and lookup the IP address of the card(s) see </w:t>
      </w:r>
      <w:r w:rsidR="004C3B7C">
        <w:fldChar w:fldCharType="begin"/>
      </w:r>
      <w:r w:rsidR="004C3B7C">
        <w:instrText xml:space="preserve"> REF _Ref379968562 \r \h </w:instrText>
      </w:r>
      <w:r w:rsidR="004C3B7C">
        <w:fldChar w:fldCharType="separate"/>
      </w:r>
      <w:r w:rsidR="008E18A9">
        <w:t>3.1</w:t>
      </w:r>
      <w:r w:rsidR="004C3B7C">
        <w:fldChar w:fldCharType="end"/>
      </w:r>
      <w:r w:rsidR="004C3B7C">
        <w:t>.</w:t>
      </w:r>
    </w:p>
    <w:p w:rsidR="00AE4935" w:rsidRDefault="00AE4935" w:rsidP="00106E48">
      <w:pPr>
        <w:pStyle w:val="BodyText"/>
      </w:pPr>
      <w:r>
        <w:t xml:space="preserve">Put the card into Idle mode by setting the </w:t>
      </w:r>
      <w:r w:rsidR="004C62D4">
        <w:t>IOCard menu</w:t>
      </w:r>
      <w:r>
        <w:t xml:space="preserve"> ConfigMode column to 1.</w:t>
      </w:r>
    </w:p>
    <w:p w:rsidR="004C3B7C" w:rsidRDefault="00AE4935" w:rsidP="00106E48">
      <w:pPr>
        <w:pStyle w:val="BodyText"/>
      </w:pPr>
      <w:r>
        <w:t>Go to</w:t>
      </w:r>
      <w:r w:rsidR="004C3B7C">
        <w:t xml:space="preserve"> the card’s web page using the card’s IP address.  Under the Scanlist config link delete all the targets see </w:t>
      </w:r>
      <w:r w:rsidR="004C3B7C">
        <w:fldChar w:fldCharType="begin"/>
      </w:r>
      <w:r w:rsidR="004C3B7C">
        <w:instrText xml:space="preserve"> REF _Ref379968681 \r \h </w:instrText>
      </w:r>
      <w:r w:rsidR="004C3B7C">
        <w:fldChar w:fldCharType="separate"/>
      </w:r>
      <w:r w:rsidR="008E18A9">
        <w:t>3.3.2</w:t>
      </w:r>
      <w:r w:rsidR="004C3B7C">
        <w:fldChar w:fldCharType="end"/>
      </w:r>
      <w:r w:rsidR="004C3B7C">
        <w:t>.</w:t>
      </w:r>
    </w:p>
    <w:p w:rsidR="00AE4935" w:rsidRDefault="00AE4935" w:rsidP="00106E48">
      <w:pPr>
        <w:pStyle w:val="BodyText"/>
      </w:pPr>
      <w:r>
        <w:t>Validate the IOCard menu ABS_UpdateCfg column is set to Y.</w:t>
      </w:r>
      <w:r w:rsidR="004C62D4">
        <w:t xml:space="preserve">  Put the card back into Run mode by setting the IOCard menu ConfigMode column to 0.</w:t>
      </w:r>
    </w:p>
    <w:p w:rsidR="004C62D4" w:rsidRDefault="004C62D4" w:rsidP="00106E48">
      <w:pPr>
        <w:pStyle w:val="BodyText"/>
      </w:pPr>
      <w:r>
        <w:t xml:space="preserve">Run IO Card Init see </w:t>
      </w:r>
      <w:r>
        <w:fldChar w:fldCharType="begin"/>
      </w:r>
      <w:r>
        <w:instrText xml:space="preserve"> REF _Ref379969199 \r \h </w:instrText>
      </w:r>
      <w:r>
        <w:fldChar w:fldCharType="separate"/>
      </w:r>
      <w:r w:rsidR="008E18A9">
        <w:t>3.2</w:t>
      </w:r>
      <w:r>
        <w:fldChar w:fldCharType="end"/>
      </w:r>
      <w:r>
        <w:t>.</w:t>
      </w:r>
    </w:p>
    <w:p w:rsidR="004C62D4" w:rsidRDefault="004C62D4" w:rsidP="00106E48">
      <w:pPr>
        <w:pStyle w:val="BodyText"/>
      </w:pPr>
      <w:r>
        <w:t>Validate the configuration updated by viewing the Scanlist config web page on the HMS card.</w:t>
      </w:r>
    </w:p>
    <w:p w:rsidR="004C62D4" w:rsidRDefault="004C62D4" w:rsidP="004C62D4">
      <w:pPr>
        <w:pStyle w:val="Heading2"/>
      </w:pPr>
      <w:bookmarkStart w:id="52" w:name="_Toc381258568"/>
      <w:r>
        <w:t>Update HMS Firmware</w:t>
      </w:r>
      <w:bookmarkEnd w:id="52"/>
    </w:p>
    <w:p w:rsidR="004C62D4" w:rsidRDefault="004C62D4" w:rsidP="00106E48">
      <w:pPr>
        <w:pStyle w:val="BodyText"/>
      </w:pPr>
      <w:r>
        <w:t>HMS Cards from stock have old firmware versions.  To update the HMS card’s firmware get the latest firmware from</w:t>
      </w:r>
    </w:p>
    <w:p w:rsidR="004C62D4" w:rsidRDefault="004C62D4" w:rsidP="00106E48">
      <w:pPr>
        <w:pStyle w:val="BodyText"/>
      </w:pPr>
      <w:r w:rsidRPr="004C62D4">
        <w:t>sftp://swftp@ftp4.fortna.com/home/swftp/ftpdata/JobsArchive/Rel10/Utilities/7181_1_09_01.hms</w:t>
      </w:r>
    </w:p>
    <w:p w:rsidR="00D62511" w:rsidRDefault="00D62511" w:rsidP="00D62511">
      <w:pPr>
        <w:pStyle w:val="BodyText"/>
      </w:pPr>
      <w:r>
        <w:t>Copy the firmware to the Automation Controller into a directory of your choice, preferably “/TARS”.</w:t>
      </w:r>
    </w:p>
    <w:p w:rsidR="00952049" w:rsidRDefault="00952049" w:rsidP="00952049">
      <w:pPr>
        <w:pStyle w:val="BodyText"/>
      </w:pPr>
      <w:r>
        <w:t>Open a terminal window on the Automation Controller and navigate to the directory where the firmware was copied. FTP the file to the HMS Card.  Use “root” as the username with no password.  Set transfer mode to binary with the command “bin”.  Upload the firmware to the HMS card with the command “put &lt;filename&gt;”.  Run IO Card Init and wait 2 minutes for firmware to update.  Validate firmware version on the HMS Card webpage.</w:t>
      </w:r>
    </w:p>
    <w:p w:rsidR="00442635" w:rsidRDefault="00442635" w:rsidP="00106E48">
      <w:pPr>
        <w:pStyle w:val="BodyText"/>
      </w:pPr>
    </w:p>
    <w:p w:rsidR="00247DE0" w:rsidRPr="00247DE0" w:rsidRDefault="00247DE0" w:rsidP="00247DE0">
      <w:pPr>
        <w:pStyle w:val="BodyText"/>
      </w:pPr>
    </w:p>
    <w:p w:rsidR="00F730B7" w:rsidRDefault="00F730B7" w:rsidP="00106E48">
      <w:pPr>
        <w:pStyle w:val="BodyText"/>
      </w:pPr>
    </w:p>
    <w:p w:rsidR="00AE4935" w:rsidRDefault="00C54C9A" w:rsidP="00C54C9A">
      <w:pPr>
        <w:pStyle w:val="Heading1"/>
      </w:pPr>
      <w:bookmarkStart w:id="53" w:name="_Toc381258569"/>
      <w:r>
        <w:lastRenderedPageBreak/>
        <w:t>Packet Trace</w:t>
      </w:r>
      <w:bookmarkEnd w:id="53"/>
    </w:p>
    <w:p w:rsidR="00C54C9A" w:rsidRDefault="00C54C9A" w:rsidP="00C54C9A">
      <w:pPr>
        <w:pStyle w:val="BodyText"/>
      </w:pPr>
      <w:r>
        <w:t>Tracing packets can be done using the tcpdump command.</w:t>
      </w:r>
    </w:p>
    <w:p w:rsidR="00C54C9A" w:rsidRDefault="00C54C9A" w:rsidP="00C54C9A">
      <w:pPr>
        <w:pStyle w:val="BodyText"/>
      </w:pPr>
      <w:r>
        <w:t xml:space="preserve">tcpdump –i &lt;interface&gt; </w:t>
      </w:r>
      <w:r w:rsidR="00970924">
        <w:t xml:space="preserve">-p </w:t>
      </w:r>
      <w:r>
        <w:t xml:space="preserve">-s 0 –w &lt;trace file&gt; –C &lt;file size&gt; -W &lt;# of files&gt; port 44818 </w:t>
      </w:r>
      <w:r w:rsidR="00760E5D">
        <w:t>or</w:t>
      </w:r>
      <w:r>
        <w:t xml:space="preserve"> port 2222</w:t>
      </w:r>
    </w:p>
    <w:p w:rsidR="00C54C9A" w:rsidRDefault="00C54C9A" w:rsidP="00C54C9A">
      <w:pPr>
        <w:pStyle w:val="BodyText"/>
      </w:pPr>
      <w:r>
        <w:t>example:</w:t>
      </w:r>
    </w:p>
    <w:p w:rsidR="00C54C9A" w:rsidRDefault="00C54C9A" w:rsidP="00C54C9A">
      <w:pPr>
        <w:pStyle w:val="BodyText"/>
      </w:pPr>
      <w:r>
        <w:t xml:space="preserve">tcpdump –i wm2 </w:t>
      </w:r>
      <w:r w:rsidR="00970924">
        <w:t xml:space="preserve">–p </w:t>
      </w:r>
      <w:r>
        <w:t xml:space="preserve">–s 0 –w </w:t>
      </w:r>
      <w:r w:rsidR="00760E5D">
        <w:t>packettrace</w:t>
      </w:r>
      <w:r w:rsidR="008B31A2">
        <w:t>.pcap</w:t>
      </w:r>
      <w:r>
        <w:t xml:space="preserve"> –C 1M –W 10 port 44818 </w:t>
      </w:r>
      <w:r w:rsidR="00760E5D">
        <w:t>or</w:t>
      </w:r>
      <w:r>
        <w:t xml:space="preserve"> port 2222</w:t>
      </w:r>
    </w:p>
    <w:p w:rsidR="00D91DE3" w:rsidRPr="00C54C9A" w:rsidRDefault="00D91DE3" w:rsidP="00C54C9A">
      <w:pPr>
        <w:pStyle w:val="BodyText"/>
      </w:pPr>
      <w:r>
        <w:t xml:space="preserve">This will create </w:t>
      </w:r>
      <w:r w:rsidR="00E4602D">
        <w:t xml:space="preserve">10 </w:t>
      </w:r>
      <w:r>
        <w:t>1 Meg</w:t>
      </w:r>
      <w:r w:rsidR="00E4602D">
        <w:t xml:space="preserve"> packet traces that loop. </w:t>
      </w:r>
    </w:p>
    <w:sectPr w:rsidR="00D91DE3" w:rsidRPr="00C54C9A" w:rsidSect="008F2CD9">
      <w:footerReference w:type="default" r:id="rId50"/>
      <w:type w:val="continuous"/>
      <w:pgSz w:w="12240" w:h="15840" w:code="1"/>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0694" w:rsidRDefault="007D0694">
      <w:r>
        <w:separator/>
      </w:r>
    </w:p>
  </w:endnote>
  <w:endnote w:type="continuationSeparator" w:id="0">
    <w:p w:rsidR="007D0694" w:rsidRDefault="007D0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C8B" w:rsidRDefault="00975C8B" w:rsidP="00FE3D0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fldChar w:fldCharType="begin"/>
    </w:r>
    <w:r>
      <w:rPr>
        <w:rFonts w:cs="Tahoma"/>
        <w:snapToGrid w:val="0"/>
        <w:sz w:val="20"/>
      </w:rPr>
      <w:instrText xml:space="preserve"> AUTHOR   \* MERGEFORMAT </w:instrText>
    </w:r>
    <w:r>
      <w:rPr>
        <w:rFonts w:cs="Tahoma"/>
        <w:snapToGrid w:val="0"/>
        <w:sz w:val="20"/>
      </w:rPr>
      <w:fldChar w:fldCharType="separate"/>
    </w:r>
    <w:r>
      <w:rPr>
        <w:rFonts w:cs="Tahoma"/>
        <w:noProof/>
        <w:snapToGrid w:val="0"/>
        <w:sz w:val="20"/>
      </w:rPr>
      <w:t>Fortna Inc</w:t>
    </w:r>
    <w:r>
      <w:rPr>
        <w:rFonts w:cs="Tahoma"/>
        <w:snapToGrid w:val="0"/>
        <w:sz w:val="20"/>
      </w:rPr>
      <w:fldChar w:fldCharType="end"/>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roman </w:instrText>
    </w:r>
    <w:r>
      <w:rPr>
        <w:rFonts w:cs="Tahoma"/>
        <w:snapToGrid w:val="0"/>
        <w:sz w:val="20"/>
      </w:rPr>
      <w:fldChar w:fldCharType="separate"/>
    </w:r>
    <w:r w:rsidR="005965DD">
      <w:rPr>
        <w:rFonts w:cs="Tahoma"/>
        <w:noProof/>
        <w:snapToGrid w:val="0"/>
        <w:sz w:val="20"/>
      </w:rPr>
      <w:t>v</w:t>
    </w:r>
    <w:r>
      <w:rPr>
        <w:rFonts w:cs="Tahoma"/>
        <w:snapToGrid w:val="0"/>
        <w:sz w:val="20"/>
      </w:rPr>
      <w:fldChar w:fldCharType="end"/>
    </w:r>
    <w:r>
      <w:rPr>
        <w:rFonts w:cs="Tahoma"/>
        <w:sz w:val="20"/>
      </w:rPr>
      <w:tab/>
    </w:r>
    <w:r>
      <w:rPr>
        <w:rFonts w:cs="Tahoma"/>
        <w:sz w:val="20"/>
      </w:rPr>
      <w:tab/>
    </w:r>
    <w:r>
      <w:rPr>
        <w:rFonts w:cs="Tahoma"/>
        <w:sz w:val="20"/>
      </w:rPr>
      <w:tab/>
      <w:t xml:space="preserve">  </w:t>
    </w:r>
    <w:r>
      <w:rPr>
        <w:rFonts w:cs="Tahoma"/>
        <w:snapToGrid w:val="0"/>
        <w:sz w:val="20"/>
      </w:rPr>
      <w:t xml:space="preserve">Issue Date: </w:t>
    </w:r>
    <w:r>
      <w:rPr>
        <w:rFonts w:cs="Tahoma"/>
        <w:snapToGrid w:val="0"/>
        <w:sz w:val="20"/>
      </w:rPr>
      <w:fldChar w:fldCharType="begin"/>
    </w:r>
    <w:r>
      <w:rPr>
        <w:rFonts w:cs="Tahoma"/>
        <w:snapToGrid w:val="0"/>
        <w:sz w:val="20"/>
      </w:rPr>
      <w:instrText xml:space="preserve"> SAVEDATE  \@ "M/d/yyyy"  \* MERGEFORMAT </w:instrText>
    </w:r>
    <w:r>
      <w:rPr>
        <w:rFonts w:cs="Tahoma"/>
        <w:snapToGrid w:val="0"/>
        <w:sz w:val="20"/>
      </w:rPr>
      <w:fldChar w:fldCharType="separate"/>
    </w:r>
    <w:r>
      <w:rPr>
        <w:rFonts w:cs="Tahoma"/>
        <w:noProof/>
        <w:snapToGrid w:val="0"/>
        <w:sz w:val="20"/>
      </w:rPr>
      <w:t>8/24/2015</w:t>
    </w:r>
    <w:r>
      <w:rPr>
        <w:rFonts w:cs="Tahoma"/>
        <w:snapToGrid w:val="0"/>
        <w:sz w:val="20"/>
      </w:rPr>
      <w:fldChar w:fldCharType="end"/>
    </w:r>
  </w:p>
  <w:p w:rsidR="00975C8B" w:rsidRDefault="00975C8B"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975C8B" w:rsidRDefault="00975C8B" w:rsidP="00E408F3">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C8B" w:rsidRDefault="00975C8B"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Fortna Inc</w:t>
    </w:r>
    <w:r>
      <w:rPr>
        <w:rFonts w:cs="Tahoma"/>
        <w:snapToGrid w:val="0"/>
        <w:sz w:val="20"/>
      </w:rPr>
      <w:tab/>
      <w:t xml:space="preserve">Page </w:t>
    </w:r>
    <w:r>
      <w:rPr>
        <w:rFonts w:cs="Tahoma"/>
        <w:snapToGrid w:val="0"/>
        <w:sz w:val="20"/>
      </w:rPr>
      <w:fldChar w:fldCharType="begin"/>
    </w:r>
    <w:r>
      <w:rPr>
        <w:rFonts w:cs="Tahoma"/>
        <w:snapToGrid w:val="0"/>
        <w:sz w:val="20"/>
      </w:rPr>
      <w:instrText xml:space="preserve"> PAGE  \* Arabic </w:instrText>
    </w:r>
    <w:r>
      <w:rPr>
        <w:rFonts w:cs="Tahoma"/>
        <w:snapToGrid w:val="0"/>
        <w:sz w:val="20"/>
      </w:rPr>
      <w:fldChar w:fldCharType="separate"/>
    </w:r>
    <w:r w:rsidR="005965DD">
      <w:rPr>
        <w:rFonts w:cs="Tahoma"/>
        <w:noProof/>
        <w:snapToGrid w:val="0"/>
        <w:sz w:val="20"/>
      </w:rPr>
      <w:t>6</w:t>
    </w:r>
    <w:r>
      <w:rPr>
        <w:rFonts w:cs="Tahoma"/>
        <w:snapToGrid w:val="0"/>
        <w:sz w:val="20"/>
      </w:rPr>
      <w:fldChar w:fldCharType="end"/>
    </w:r>
    <w:r>
      <w:rPr>
        <w:rFonts w:cs="Tahoma"/>
        <w:sz w:val="20"/>
      </w:rPr>
      <w:tab/>
    </w:r>
    <w:r>
      <w:rPr>
        <w:rFonts w:cs="Tahoma"/>
        <w:sz w:val="20"/>
      </w:rPr>
      <w:tab/>
    </w:r>
    <w:r>
      <w:rPr>
        <w:rFonts w:cs="Tahoma"/>
        <w:sz w:val="20"/>
      </w:rPr>
      <w:tab/>
    </w:r>
    <w:r>
      <w:rPr>
        <w:rFonts w:cs="Tahoma"/>
        <w:sz w:val="20"/>
      </w:rPr>
      <w:tab/>
      <w:t xml:space="preserve">Issue Date: </w:t>
    </w:r>
    <w:r>
      <w:rPr>
        <w:rFonts w:cs="Tahoma"/>
        <w:sz w:val="20"/>
      </w:rPr>
      <w:fldChar w:fldCharType="begin"/>
    </w:r>
    <w:r>
      <w:rPr>
        <w:rFonts w:cs="Tahoma"/>
        <w:sz w:val="20"/>
      </w:rPr>
      <w:instrText xml:space="preserve"> SAVEDATE  \@ "M/d/yyyy"  \* MERGEFORMAT </w:instrText>
    </w:r>
    <w:r>
      <w:rPr>
        <w:rFonts w:cs="Tahoma"/>
        <w:sz w:val="20"/>
      </w:rPr>
      <w:fldChar w:fldCharType="separate"/>
    </w:r>
    <w:r>
      <w:rPr>
        <w:rFonts w:cs="Tahoma"/>
        <w:noProof/>
        <w:sz w:val="20"/>
      </w:rPr>
      <w:t>8/24/2015</w:t>
    </w:r>
    <w:r>
      <w:rPr>
        <w:rFonts w:cs="Tahoma"/>
        <w:sz w:val="20"/>
      </w:rPr>
      <w:fldChar w:fldCharType="end"/>
    </w:r>
  </w:p>
  <w:p w:rsidR="00975C8B" w:rsidRDefault="00975C8B"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 xml:space="preserve"> </w:t>
    </w:r>
  </w:p>
  <w:p w:rsidR="00975C8B" w:rsidRDefault="00975C8B" w:rsidP="00606A31">
    <w:pPr>
      <w:pStyle w:val="Footer"/>
      <w:pBdr>
        <w:top w:val="single" w:sz="4" w:space="1" w:color="auto"/>
      </w:pBdr>
      <w:tabs>
        <w:tab w:val="clear" w:pos="4320"/>
        <w:tab w:val="clear" w:pos="8640"/>
        <w:tab w:val="center" w:pos="4500"/>
      </w:tabs>
      <w:rPr>
        <w:rFonts w:cs="Tahoma"/>
        <w:snapToGrid w:val="0"/>
        <w:sz w:val="20"/>
      </w:rPr>
    </w:pPr>
    <w:r>
      <w:rPr>
        <w:rFonts w:cs="Tahoma"/>
        <w:snapToGrid w:val="0"/>
        <w:sz w:val="20"/>
      </w:rPr>
      <w:t>CONFIDENTIAL-Information contained in this document is confidential and thus protected from disclosure</w:t>
    </w:r>
  </w:p>
  <w:p w:rsidR="00975C8B" w:rsidRDefault="00975C8B" w:rsidP="008F2CD9">
    <w:pPr>
      <w:pStyle w:val="Footer"/>
      <w:pBdr>
        <w:top w:val="single" w:sz="4" w:space="1" w:color="auto"/>
      </w:pBdr>
      <w:tabs>
        <w:tab w:val="clear" w:pos="4320"/>
        <w:tab w:val="clear" w:pos="8640"/>
        <w:tab w:val="center" w:pos="4500"/>
      </w:tabs>
      <w:jc w:val="center"/>
      <w:rPr>
        <w:rFonts w:cs="Tahoma"/>
        <w:snapToGrid w:val="0"/>
        <w:sz w:val="20"/>
      </w:rPr>
    </w:pPr>
  </w:p>
  <w:p w:rsidR="00975C8B" w:rsidRPr="00606A31" w:rsidRDefault="00975C8B" w:rsidP="008F2CD9">
    <w:pPr>
      <w:pStyle w:val="Footer"/>
      <w:pBdr>
        <w:top w:val="single" w:sz="4" w:space="1" w:color="auto"/>
      </w:pBdr>
      <w:tabs>
        <w:tab w:val="clear" w:pos="4320"/>
        <w:tab w:val="clear" w:pos="8640"/>
        <w:tab w:val="center" w:pos="4500"/>
      </w:tabs>
      <w:jc w:val="center"/>
      <w:rPr>
        <w:rFonts w:cs="Tahoma"/>
        <w:snapToGrid w:val="0"/>
        <w:sz w:val="20"/>
      </w:rPr>
    </w:pPr>
    <w:r>
      <w:rPr>
        <w:rFonts w:cs="Tahoma"/>
        <w:snapToGrid w:val="0"/>
        <w:sz w:val="20"/>
      </w:rPr>
      <w:t>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0694" w:rsidRDefault="007D0694">
      <w:r>
        <w:separator/>
      </w:r>
    </w:p>
  </w:footnote>
  <w:footnote w:type="continuationSeparator" w:id="0">
    <w:p w:rsidR="007D0694" w:rsidRDefault="007D0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C8B" w:rsidRDefault="00975C8B" w:rsidP="00FE3D01">
    <w:pPr>
      <w:pStyle w:val="Header"/>
      <w:tabs>
        <w:tab w:val="clear" w:pos="8640"/>
        <w:tab w:val="right" w:pos="9360"/>
      </w:tabs>
    </w:pPr>
    <w:r>
      <w:rPr>
        <w:noProof/>
      </w:rPr>
      <w:drawing>
        <wp:anchor distT="0" distB="0" distL="114300" distR="114300" simplePos="0" relativeHeight="251657728" behindDoc="0" locked="0" layoutInCell="1" allowOverlap="1" wp14:anchorId="18DF36B0" wp14:editId="4641CA11">
          <wp:simplePos x="0" y="0"/>
          <wp:positionH relativeFrom="column">
            <wp:posOffset>4800600</wp:posOffset>
          </wp:positionH>
          <wp:positionV relativeFrom="paragraph">
            <wp:posOffset>-137160</wp:posOffset>
          </wp:positionV>
          <wp:extent cx="1143000" cy="7302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r="10744"/>
                  <a:stretch>
                    <a:fillRect/>
                  </a:stretch>
                </pic:blipFill>
                <pic:spPr bwMode="auto">
                  <a:xfrm>
                    <a:off x="0" y="0"/>
                    <a:ext cx="1143000" cy="7302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975C8B" w:rsidRDefault="00975C8B" w:rsidP="00FE3D01">
    <w:pPr>
      <w:pStyle w:val="Header"/>
      <w:tabs>
        <w:tab w:val="clear" w:pos="8640"/>
        <w:tab w:val="right" w:pos="9360"/>
      </w:tabs>
    </w:pPr>
  </w:p>
  <w:p w:rsidR="00975C8B" w:rsidRPr="007A689C" w:rsidRDefault="00975C8B" w:rsidP="00FE3D01">
    <w:pPr>
      <w:pStyle w:val="Header"/>
      <w:tabs>
        <w:tab w:val="clear" w:pos="8640"/>
        <w:tab w:val="right" w:pos="9360"/>
      </w:tabs>
      <w:rPr>
        <w:rFonts w:cs="Tahoma"/>
        <w:sz w:val="40"/>
        <w:szCs w:val="40"/>
      </w:rPr>
    </w:pPr>
  </w:p>
  <w:p w:rsidR="00975C8B" w:rsidRDefault="00975C8B" w:rsidP="00FE3D01">
    <w:pPr>
      <w:pStyle w:val="Header"/>
      <w:pBdr>
        <w:top w:val="single" w:sz="6" w:space="2" w:color="auto"/>
        <w:bottom w:val="single" w:sz="4" w:space="1" w:color="auto"/>
      </w:pBdr>
      <w:jc w:val="right"/>
      <w:rPr>
        <w:rFonts w:cs="Tahoma"/>
      </w:rPr>
    </w:pPr>
    <w:r>
      <w:rPr>
        <w:rFonts w:cs="Tahoma"/>
        <w:noProof/>
      </w:rPr>
      <w:t>Ethernet</w:t>
    </w:r>
    <w:r>
      <w:rPr>
        <w:rFonts w:cs="Tahoma"/>
        <w:b/>
        <w:noProof/>
      </w:rPr>
      <w:t>/</w:t>
    </w:r>
    <w:r>
      <w:rPr>
        <w:rFonts w:cs="Tahoma"/>
        <w:noProof/>
      </w:rPr>
      <w:t xml:space="preserve">IP Card Training - </w:t>
    </w:r>
    <w:r>
      <w:rPr>
        <w:rFonts w:cs="Tahoma"/>
      </w:rPr>
      <w:t>Internal Design Document</w:t>
    </w:r>
  </w:p>
  <w:p w:rsidR="00975C8B" w:rsidRDefault="00975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77pt;height:38pt" o:bullet="t">
        <v:imagedata r:id="rId1" o:title=""/>
      </v:shape>
    </w:pict>
  </w:numPicBullet>
  <w:abstractNum w:abstractNumId="0" w15:restartNumberingAfterBreak="0">
    <w:nsid w:val="FFFFFF7C"/>
    <w:multiLevelType w:val="singleLevel"/>
    <w:tmpl w:val="F51604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8E6AE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A6D6C6"/>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C3FC459C"/>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FB36E696"/>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DD522BF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03230F17"/>
    <w:multiLevelType w:val="hybridMultilevel"/>
    <w:tmpl w:val="1706911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0B528E"/>
    <w:multiLevelType w:val="hybridMultilevel"/>
    <w:tmpl w:val="A648872C"/>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315773"/>
    <w:multiLevelType w:val="multilevel"/>
    <w:tmpl w:val="B2F4D8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10C87FE1"/>
    <w:multiLevelType w:val="hybridMultilevel"/>
    <w:tmpl w:val="6EB81490"/>
    <w:lvl w:ilvl="0" w:tplc="5A363A9A">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0DB61A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F3D1989"/>
    <w:multiLevelType w:val="multilevel"/>
    <w:tmpl w:val="345E4C84"/>
    <w:lvl w:ilvl="0">
      <w:start w:val="1"/>
      <w:numFmt w:val="bullet"/>
      <w:lvlText w:val="•"/>
      <w:lvlJc w:val="left"/>
      <w:pPr>
        <w:tabs>
          <w:tab w:val="num" w:pos="360"/>
        </w:tabs>
        <w:ind w:left="360" w:hanging="360"/>
      </w:pPr>
      <w:rPr>
        <w:rFonts w:ascii="Tahoma" w:hAnsi="Tahoma"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204076A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20140EA"/>
    <w:multiLevelType w:val="hybridMultilevel"/>
    <w:tmpl w:val="3306E7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8BB3D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AAF429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ABE650A"/>
    <w:multiLevelType w:val="hybridMultilevel"/>
    <w:tmpl w:val="F41425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12715F"/>
    <w:multiLevelType w:val="hybridMultilevel"/>
    <w:tmpl w:val="32F4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C5A2C"/>
    <w:multiLevelType w:val="hybridMultilevel"/>
    <w:tmpl w:val="2962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1167F0"/>
    <w:multiLevelType w:val="hybridMultilevel"/>
    <w:tmpl w:val="6D3AE752"/>
    <w:lvl w:ilvl="0" w:tplc="C0F0541E">
      <w:start w:val="1"/>
      <w:numFmt w:val="decimal"/>
      <w:pStyle w:val="ListNumber2"/>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003818"/>
    <w:multiLevelType w:val="hybridMultilevel"/>
    <w:tmpl w:val="A9522858"/>
    <w:lvl w:ilvl="0" w:tplc="446EB746">
      <w:start w:val="1"/>
      <w:numFmt w:val="bullet"/>
      <w:pStyle w:val="ListBullet2"/>
      <w:lvlText w:val=""/>
      <w:lvlJc w:val="left"/>
      <w:pPr>
        <w:tabs>
          <w:tab w:val="num" w:pos="720"/>
        </w:tabs>
        <w:ind w:left="720" w:hanging="360"/>
      </w:pPr>
      <w:rPr>
        <w:rFonts w:ascii="Symbol" w:hAnsi="Symbol" w:hint="default"/>
      </w:rPr>
    </w:lvl>
    <w:lvl w:ilvl="1" w:tplc="E2BA8914">
      <w:start w:val="1"/>
      <w:numFmt w:val="bullet"/>
      <w:lvlText w:val=""/>
      <w:lvlJc w:val="left"/>
      <w:pPr>
        <w:tabs>
          <w:tab w:val="num" w:pos="1440"/>
        </w:tabs>
        <w:ind w:left="1728" w:hanging="288"/>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C2B05D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3C154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B3B4DE0"/>
    <w:multiLevelType w:val="hybridMultilevel"/>
    <w:tmpl w:val="C5387E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3A141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91D71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23F66C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7BD1C6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82F2C53"/>
    <w:multiLevelType w:val="hybridMultilevel"/>
    <w:tmpl w:val="53A07BB0"/>
    <w:lvl w:ilvl="0" w:tplc="14CEA36E">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09D7A71"/>
    <w:multiLevelType w:val="hybridMultilevel"/>
    <w:tmpl w:val="20F843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0543D0"/>
    <w:multiLevelType w:val="hybridMultilevel"/>
    <w:tmpl w:val="885A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20"/>
  </w:num>
  <w:num w:numId="4">
    <w:abstractNumId w:val="8"/>
  </w:num>
  <w:num w:numId="5">
    <w:abstractNumId w:val="28"/>
  </w:num>
  <w:num w:numId="6">
    <w:abstractNumId w:val="13"/>
  </w:num>
  <w:num w:numId="7">
    <w:abstractNumId w:val="23"/>
  </w:num>
  <w:num w:numId="8">
    <w:abstractNumId w:val="16"/>
  </w:num>
  <w:num w:numId="9">
    <w:abstractNumId w:val="6"/>
  </w:num>
  <w:num w:numId="10">
    <w:abstractNumId w:val="7"/>
  </w:num>
  <w:num w:numId="11">
    <w:abstractNumId w:val="5"/>
  </w:num>
  <w:num w:numId="12">
    <w:abstractNumId w:val="4"/>
  </w:num>
  <w:num w:numId="13">
    <w:abstractNumId w:val="3"/>
  </w:num>
  <w:num w:numId="14">
    <w:abstractNumId w:val="1"/>
  </w:num>
  <w:num w:numId="15">
    <w:abstractNumId w:val="0"/>
  </w:num>
  <w:num w:numId="16">
    <w:abstractNumId w:val="27"/>
  </w:num>
  <w:num w:numId="17">
    <w:abstractNumId w:val="24"/>
  </w:num>
  <w:num w:numId="18">
    <w:abstractNumId w:val="15"/>
  </w:num>
  <w:num w:numId="19">
    <w:abstractNumId w:val="14"/>
  </w:num>
  <w:num w:numId="20">
    <w:abstractNumId w:val="26"/>
  </w:num>
  <w:num w:numId="21">
    <w:abstractNumId w:val="12"/>
  </w:num>
  <w:num w:numId="22">
    <w:abstractNumId w:val="10"/>
  </w:num>
  <w:num w:numId="23">
    <w:abstractNumId w:val="9"/>
  </w:num>
  <w:num w:numId="24">
    <w:abstractNumId w:val="21"/>
  </w:num>
  <w:num w:numId="25">
    <w:abstractNumId w:val="25"/>
  </w:num>
  <w:num w:numId="26">
    <w:abstractNumId w:val="22"/>
  </w:num>
  <w:num w:numId="27">
    <w:abstractNumId w:val="19"/>
  </w:num>
  <w:num w:numId="28">
    <w:abstractNumId w:val="30"/>
  </w:num>
  <w:num w:numId="29">
    <w:abstractNumId w:val="17"/>
  </w:num>
  <w:num w:numId="30">
    <w:abstractNumId w:val="29"/>
  </w:num>
  <w:num w:numId="31">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C04"/>
    <w:rsid w:val="00012925"/>
    <w:rsid w:val="000149DD"/>
    <w:rsid w:val="0001587F"/>
    <w:rsid w:val="000200B4"/>
    <w:rsid w:val="00020D7C"/>
    <w:rsid w:val="0002142E"/>
    <w:rsid w:val="0002209A"/>
    <w:rsid w:val="00026DB0"/>
    <w:rsid w:val="00032953"/>
    <w:rsid w:val="0003526D"/>
    <w:rsid w:val="00037CB8"/>
    <w:rsid w:val="00040C92"/>
    <w:rsid w:val="00042C58"/>
    <w:rsid w:val="0004478B"/>
    <w:rsid w:val="00045BC8"/>
    <w:rsid w:val="00050B19"/>
    <w:rsid w:val="00052F5F"/>
    <w:rsid w:val="00055DAE"/>
    <w:rsid w:val="00056D32"/>
    <w:rsid w:val="00060D54"/>
    <w:rsid w:val="00062456"/>
    <w:rsid w:val="000625DC"/>
    <w:rsid w:val="0006282B"/>
    <w:rsid w:val="00067271"/>
    <w:rsid w:val="000678CD"/>
    <w:rsid w:val="000716BD"/>
    <w:rsid w:val="00071AA1"/>
    <w:rsid w:val="00075905"/>
    <w:rsid w:val="0008496A"/>
    <w:rsid w:val="0009674B"/>
    <w:rsid w:val="00096F0E"/>
    <w:rsid w:val="000975C6"/>
    <w:rsid w:val="000A0861"/>
    <w:rsid w:val="000A16CE"/>
    <w:rsid w:val="000A3D55"/>
    <w:rsid w:val="000A5931"/>
    <w:rsid w:val="000B2AE8"/>
    <w:rsid w:val="000B492A"/>
    <w:rsid w:val="000C0E88"/>
    <w:rsid w:val="000D02A2"/>
    <w:rsid w:val="000D244F"/>
    <w:rsid w:val="000E18A2"/>
    <w:rsid w:val="000E46E8"/>
    <w:rsid w:val="000E7A27"/>
    <w:rsid w:val="000F1E81"/>
    <w:rsid w:val="000F6108"/>
    <w:rsid w:val="000F7A04"/>
    <w:rsid w:val="001021AC"/>
    <w:rsid w:val="00106E48"/>
    <w:rsid w:val="001107BC"/>
    <w:rsid w:val="00114A25"/>
    <w:rsid w:val="00114C08"/>
    <w:rsid w:val="00115330"/>
    <w:rsid w:val="00116C1F"/>
    <w:rsid w:val="00116ED7"/>
    <w:rsid w:val="00124BC9"/>
    <w:rsid w:val="00125666"/>
    <w:rsid w:val="00131079"/>
    <w:rsid w:val="00131AA1"/>
    <w:rsid w:val="001421AE"/>
    <w:rsid w:val="001421F7"/>
    <w:rsid w:val="001444E9"/>
    <w:rsid w:val="001501D8"/>
    <w:rsid w:val="00157177"/>
    <w:rsid w:val="00160CD4"/>
    <w:rsid w:val="001650D8"/>
    <w:rsid w:val="00165ECB"/>
    <w:rsid w:val="00166FBE"/>
    <w:rsid w:val="001820CD"/>
    <w:rsid w:val="00187379"/>
    <w:rsid w:val="001902F5"/>
    <w:rsid w:val="00190F74"/>
    <w:rsid w:val="001911EF"/>
    <w:rsid w:val="00191B77"/>
    <w:rsid w:val="0019352C"/>
    <w:rsid w:val="001947F8"/>
    <w:rsid w:val="00197805"/>
    <w:rsid w:val="001A141D"/>
    <w:rsid w:val="001A2597"/>
    <w:rsid w:val="001A408F"/>
    <w:rsid w:val="001A4235"/>
    <w:rsid w:val="001A5D6B"/>
    <w:rsid w:val="001B08C8"/>
    <w:rsid w:val="001B13B8"/>
    <w:rsid w:val="001B6E2B"/>
    <w:rsid w:val="001C434E"/>
    <w:rsid w:val="001C60D4"/>
    <w:rsid w:val="001D0CAB"/>
    <w:rsid w:val="001D168A"/>
    <w:rsid w:val="001D63DF"/>
    <w:rsid w:val="001D6937"/>
    <w:rsid w:val="001E1D92"/>
    <w:rsid w:val="001E2D69"/>
    <w:rsid w:val="001F1C11"/>
    <w:rsid w:val="001F38D6"/>
    <w:rsid w:val="00202BC0"/>
    <w:rsid w:val="00206532"/>
    <w:rsid w:val="00206A28"/>
    <w:rsid w:val="00206E5D"/>
    <w:rsid w:val="00207349"/>
    <w:rsid w:val="0021172C"/>
    <w:rsid w:val="002134B0"/>
    <w:rsid w:val="00214A83"/>
    <w:rsid w:val="00222237"/>
    <w:rsid w:val="00225A78"/>
    <w:rsid w:val="002304B8"/>
    <w:rsid w:val="002345A2"/>
    <w:rsid w:val="00235226"/>
    <w:rsid w:val="00235742"/>
    <w:rsid w:val="00237326"/>
    <w:rsid w:val="00241152"/>
    <w:rsid w:val="002417A5"/>
    <w:rsid w:val="00241940"/>
    <w:rsid w:val="00242B99"/>
    <w:rsid w:val="0024775D"/>
    <w:rsid w:val="00247DE0"/>
    <w:rsid w:val="00250342"/>
    <w:rsid w:val="00253515"/>
    <w:rsid w:val="00255B91"/>
    <w:rsid w:val="0025763B"/>
    <w:rsid w:val="0025797D"/>
    <w:rsid w:val="00262F53"/>
    <w:rsid w:val="002659AA"/>
    <w:rsid w:val="00265D1D"/>
    <w:rsid w:val="00272088"/>
    <w:rsid w:val="00272CB5"/>
    <w:rsid w:val="00273004"/>
    <w:rsid w:val="002737E8"/>
    <w:rsid w:val="002757E2"/>
    <w:rsid w:val="00276D71"/>
    <w:rsid w:val="002777BC"/>
    <w:rsid w:val="00277AF9"/>
    <w:rsid w:val="002821E5"/>
    <w:rsid w:val="002830CB"/>
    <w:rsid w:val="00284B07"/>
    <w:rsid w:val="002861BF"/>
    <w:rsid w:val="0028677D"/>
    <w:rsid w:val="002876E6"/>
    <w:rsid w:val="00292586"/>
    <w:rsid w:val="0029418A"/>
    <w:rsid w:val="00296E71"/>
    <w:rsid w:val="002B5EAC"/>
    <w:rsid w:val="002C212C"/>
    <w:rsid w:val="002C349F"/>
    <w:rsid w:val="002C61C6"/>
    <w:rsid w:val="002E1A69"/>
    <w:rsid w:val="002F1FB0"/>
    <w:rsid w:val="002F2967"/>
    <w:rsid w:val="002F4D35"/>
    <w:rsid w:val="002F604E"/>
    <w:rsid w:val="002F791C"/>
    <w:rsid w:val="00301732"/>
    <w:rsid w:val="00302E33"/>
    <w:rsid w:val="00304BA2"/>
    <w:rsid w:val="00306AA0"/>
    <w:rsid w:val="00307743"/>
    <w:rsid w:val="00311FC0"/>
    <w:rsid w:val="0031479E"/>
    <w:rsid w:val="003206DC"/>
    <w:rsid w:val="003244C0"/>
    <w:rsid w:val="003256AD"/>
    <w:rsid w:val="00331A08"/>
    <w:rsid w:val="00335B59"/>
    <w:rsid w:val="003363EA"/>
    <w:rsid w:val="003364C1"/>
    <w:rsid w:val="00345081"/>
    <w:rsid w:val="003464B1"/>
    <w:rsid w:val="00354674"/>
    <w:rsid w:val="00354B30"/>
    <w:rsid w:val="00355EB5"/>
    <w:rsid w:val="00355FDC"/>
    <w:rsid w:val="00356779"/>
    <w:rsid w:val="003608EF"/>
    <w:rsid w:val="0036423B"/>
    <w:rsid w:val="0036590F"/>
    <w:rsid w:val="0037216F"/>
    <w:rsid w:val="003725D6"/>
    <w:rsid w:val="00373943"/>
    <w:rsid w:val="0038308E"/>
    <w:rsid w:val="00384BB4"/>
    <w:rsid w:val="00385EEB"/>
    <w:rsid w:val="0039388C"/>
    <w:rsid w:val="003969B8"/>
    <w:rsid w:val="00397965"/>
    <w:rsid w:val="003A0320"/>
    <w:rsid w:val="003A0D43"/>
    <w:rsid w:val="003A44B1"/>
    <w:rsid w:val="003A6E8D"/>
    <w:rsid w:val="003B192D"/>
    <w:rsid w:val="003B456F"/>
    <w:rsid w:val="003B4883"/>
    <w:rsid w:val="003B6694"/>
    <w:rsid w:val="003C08F0"/>
    <w:rsid w:val="003C0CB0"/>
    <w:rsid w:val="003C266A"/>
    <w:rsid w:val="003C2988"/>
    <w:rsid w:val="003C3C04"/>
    <w:rsid w:val="003C637E"/>
    <w:rsid w:val="003C68AF"/>
    <w:rsid w:val="003C7100"/>
    <w:rsid w:val="003C79F3"/>
    <w:rsid w:val="003D0BED"/>
    <w:rsid w:val="003D160F"/>
    <w:rsid w:val="003D6AD5"/>
    <w:rsid w:val="003E0AF6"/>
    <w:rsid w:val="003E2113"/>
    <w:rsid w:val="003E4E24"/>
    <w:rsid w:val="003F3ADC"/>
    <w:rsid w:val="003F6B8F"/>
    <w:rsid w:val="003F732F"/>
    <w:rsid w:val="00407473"/>
    <w:rsid w:val="00410FC7"/>
    <w:rsid w:val="004122D9"/>
    <w:rsid w:val="00412E72"/>
    <w:rsid w:val="00414D77"/>
    <w:rsid w:val="00421BCA"/>
    <w:rsid w:val="00421BFD"/>
    <w:rsid w:val="00422865"/>
    <w:rsid w:val="00424CAE"/>
    <w:rsid w:val="00424F1F"/>
    <w:rsid w:val="004310ED"/>
    <w:rsid w:val="0043551E"/>
    <w:rsid w:val="0043567B"/>
    <w:rsid w:val="00442635"/>
    <w:rsid w:val="00454B56"/>
    <w:rsid w:val="00456CD3"/>
    <w:rsid w:val="00457B7C"/>
    <w:rsid w:val="00463F21"/>
    <w:rsid w:val="00466855"/>
    <w:rsid w:val="00470D27"/>
    <w:rsid w:val="00471D17"/>
    <w:rsid w:val="00473FDB"/>
    <w:rsid w:val="00474583"/>
    <w:rsid w:val="00480F42"/>
    <w:rsid w:val="00483755"/>
    <w:rsid w:val="00483EEA"/>
    <w:rsid w:val="00490397"/>
    <w:rsid w:val="00493638"/>
    <w:rsid w:val="00495158"/>
    <w:rsid w:val="0049522F"/>
    <w:rsid w:val="004A1667"/>
    <w:rsid w:val="004A1E88"/>
    <w:rsid w:val="004A341D"/>
    <w:rsid w:val="004A43DD"/>
    <w:rsid w:val="004A4FD8"/>
    <w:rsid w:val="004A5BED"/>
    <w:rsid w:val="004B14AA"/>
    <w:rsid w:val="004B35C7"/>
    <w:rsid w:val="004B774D"/>
    <w:rsid w:val="004C1C39"/>
    <w:rsid w:val="004C2C0B"/>
    <w:rsid w:val="004C3B7C"/>
    <w:rsid w:val="004C48DF"/>
    <w:rsid w:val="004C62D4"/>
    <w:rsid w:val="004C655B"/>
    <w:rsid w:val="004C6FC6"/>
    <w:rsid w:val="004D0FB9"/>
    <w:rsid w:val="004D1BF5"/>
    <w:rsid w:val="004D61D6"/>
    <w:rsid w:val="004D6704"/>
    <w:rsid w:val="004E0D0F"/>
    <w:rsid w:val="004E22BC"/>
    <w:rsid w:val="004E3B5D"/>
    <w:rsid w:val="004E3CDF"/>
    <w:rsid w:val="004E4914"/>
    <w:rsid w:val="004E4CA0"/>
    <w:rsid w:val="004E4FC6"/>
    <w:rsid w:val="004E5172"/>
    <w:rsid w:val="004F252A"/>
    <w:rsid w:val="004F38B7"/>
    <w:rsid w:val="004F3C35"/>
    <w:rsid w:val="00500D7F"/>
    <w:rsid w:val="00502AED"/>
    <w:rsid w:val="00503102"/>
    <w:rsid w:val="005035D8"/>
    <w:rsid w:val="0051348C"/>
    <w:rsid w:val="005167C0"/>
    <w:rsid w:val="00523BE6"/>
    <w:rsid w:val="00524431"/>
    <w:rsid w:val="00531FA5"/>
    <w:rsid w:val="0053317F"/>
    <w:rsid w:val="00533D81"/>
    <w:rsid w:val="00534E2D"/>
    <w:rsid w:val="00534F28"/>
    <w:rsid w:val="005353C8"/>
    <w:rsid w:val="00535871"/>
    <w:rsid w:val="00536235"/>
    <w:rsid w:val="00536F23"/>
    <w:rsid w:val="0053781B"/>
    <w:rsid w:val="00537B11"/>
    <w:rsid w:val="0054547E"/>
    <w:rsid w:val="00546B55"/>
    <w:rsid w:val="00547744"/>
    <w:rsid w:val="00551CE1"/>
    <w:rsid w:val="00555952"/>
    <w:rsid w:val="00557590"/>
    <w:rsid w:val="0056012F"/>
    <w:rsid w:val="00561CE2"/>
    <w:rsid w:val="005638EF"/>
    <w:rsid w:val="00566E1A"/>
    <w:rsid w:val="005731B3"/>
    <w:rsid w:val="00577CC4"/>
    <w:rsid w:val="0058275C"/>
    <w:rsid w:val="005851B1"/>
    <w:rsid w:val="0058585B"/>
    <w:rsid w:val="00591411"/>
    <w:rsid w:val="00591FAD"/>
    <w:rsid w:val="0059483B"/>
    <w:rsid w:val="005965DD"/>
    <w:rsid w:val="005A2167"/>
    <w:rsid w:val="005A3568"/>
    <w:rsid w:val="005A65EC"/>
    <w:rsid w:val="005A736C"/>
    <w:rsid w:val="005B13E5"/>
    <w:rsid w:val="005B3A29"/>
    <w:rsid w:val="005B3A84"/>
    <w:rsid w:val="005B3D21"/>
    <w:rsid w:val="005B3EDC"/>
    <w:rsid w:val="005B4E20"/>
    <w:rsid w:val="005C167A"/>
    <w:rsid w:val="005C2D92"/>
    <w:rsid w:val="005D4B93"/>
    <w:rsid w:val="005D6CE1"/>
    <w:rsid w:val="005E1A40"/>
    <w:rsid w:val="005E3C28"/>
    <w:rsid w:val="005E428A"/>
    <w:rsid w:val="005E5BEF"/>
    <w:rsid w:val="005F3143"/>
    <w:rsid w:val="005F3764"/>
    <w:rsid w:val="005F530E"/>
    <w:rsid w:val="005F789D"/>
    <w:rsid w:val="006004E3"/>
    <w:rsid w:val="00601316"/>
    <w:rsid w:val="00606A31"/>
    <w:rsid w:val="00611B83"/>
    <w:rsid w:val="00611B9A"/>
    <w:rsid w:val="00611CB1"/>
    <w:rsid w:val="00613129"/>
    <w:rsid w:val="006201DC"/>
    <w:rsid w:val="00621FBB"/>
    <w:rsid w:val="006237AB"/>
    <w:rsid w:val="00626E0A"/>
    <w:rsid w:val="00630282"/>
    <w:rsid w:val="00633701"/>
    <w:rsid w:val="006345EF"/>
    <w:rsid w:val="006351A8"/>
    <w:rsid w:val="00640F04"/>
    <w:rsid w:val="00641CD6"/>
    <w:rsid w:val="0064275E"/>
    <w:rsid w:val="00643E5E"/>
    <w:rsid w:val="00652A30"/>
    <w:rsid w:val="0065582D"/>
    <w:rsid w:val="006615A6"/>
    <w:rsid w:val="00663BCD"/>
    <w:rsid w:val="00664ACA"/>
    <w:rsid w:val="00664DE8"/>
    <w:rsid w:val="00665B8E"/>
    <w:rsid w:val="00672107"/>
    <w:rsid w:val="00675255"/>
    <w:rsid w:val="006762B7"/>
    <w:rsid w:val="00676AB8"/>
    <w:rsid w:val="00691C41"/>
    <w:rsid w:val="00691DAC"/>
    <w:rsid w:val="00692CBC"/>
    <w:rsid w:val="00694AFB"/>
    <w:rsid w:val="00695EE6"/>
    <w:rsid w:val="006967E3"/>
    <w:rsid w:val="006976B0"/>
    <w:rsid w:val="006A3E09"/>
    <w:rsid w:val="006A42CC"/>
    <w:rsid w:val="006B533D"/>
    <w:rsid w:val="006B640C"/>
    <w:rsid w:val="006B7CCA"/>
    <w:rsid w:val="006C0EB8"/>
    <w:rsid w:val="006C25A4"/>
    <w:rsid w:val="006C32AC"/>
    <w:rsid w:val="006C411B"/>
    <w:rsid w:val="006C64E2"/>
    <w:rsid w:val="006C7A37"/>
    <w:rsid w:val="006D2CA5"/>
    <w:rsid w:val="006D4CA0"/>
    <w:rsid w:val="006D52DF"/>
    <w:rsid w:val="006D5F54"/>
    <w:rsid w:val="006E0E4B"/>
    <w:rsid w:val="006E227A"/>
    <w:rsid w:val="006E646A"/>
    <w:rsid w:val="006E68E0"/>
    <w:rsid w:val="006E7BAE"/>
    <w:rsid w:val="006F1F52"/>
    <w:rsid w:val="006F3C3C"/>
    <w:rsid w:val="006F4FFC"/>
    <w:rsid w:val="006F61CD"/>
    <w:rsid w:val="00700F38"/>
    <w:rsid w:val="007013A0"/>
    <w:rsid w:val="00706E20"/>
    <w:rsid w:val="007100C7"/>
    <w:rsid w:val="007112A5"/>
    <w:rsid w:val="007120DA"/>
    <w:rsid w:val="0071217D"/>
    <w:rsid w:val="007132B0"/>
    <w:rsid w:val="00713DEE"/>
    <w:rsid w:val="00716A83"/>
    <w:rsid w:val="00717A89"/>
    <w:rsid w:val="00724958"/>
    <w:rsid w:val="00727118"/>
    <w:rsid w:val="007319DD"/>
    <w:rsid w:val="0073590C"/>
    <w:rsid w:val="0073619B"/>
    <w:rsid w:val="00736716"/>
    <w:rsid w:val="00737274"/>
    <w:rsid w:val="00737736"/>
    <w:rsid w:val="007379E8"/>
    <w:rsid w:val="00744324"/>
    <w:rsid w:val="00747442"/>
    <w:rsid w:val="00747490"/>
    <w:rsid w:val="007514C8"/>
    <w:rsid w:val="00751BC9"/>
    <w:rsid w:val="007536DD"/>
    <w:rsid w:val="00760E5D"/>
    <w:rsid w:val="00761E94"/>
    <w:rsid w:val="0076313E"/>
    <w:rsid w:val="00764AB7"/>
    <w:rsid w:val="00765CDE"/>
    <w:rsid w:val="00766042"/>
    <w:rsid w:val="0076705C"/>
    <w:rsid w:val="0076728D"/>
    <w:rsid w:val="00767E0F"/>
    <w:rsid w:val="0077538F"/>
    <w:rsid w:val="00776980"/>
    <w:rsid w:val="0077725B"/>
    <w:rsid w:val="007861E7"/>
    <w:rsid w:val="007877EE"/>
    <w:rsid w:val="00791608"/>
    <w:rsid w:val="00792A61"/>
    <w:rsid w:val="00792D4A"/>
    <w:rsid w:val="00793087"/>
    <w:rsid w:val="0079658A"/>
    <w:rsid w:val="007A0080"/>
    <w:rsid w:val="007A3672"/>
    <w:rsid w:val="007A689C"/>
    <w:rsid w:val="007B2F6A"/>
    <w:rsid w:val="007B3D01"/>
    <w:rsid w:val="007B471F"/>
    <w:rsid w:val="007B7C98"/>
    <w:rsid w:val="007C1082"/>
    <w:rsid w:val="007C3987"/>
    <w:rsid w:val="007C5559"/>
    <w:rsid w:val="007D0694"/>
    <w:rsid w:val="007D2591"/>
    <w:rsid w:val="007D274C"/>
    <w:rsid w:val="007D34C3"/>
    <w:rsid w:val="007D494A"/>
    <w:rsid w:val="007E2596"/>
    <w:rsid w:val="007E2793"/>
    <w:rsid w:val="007E3AB1"/>
    <w:rsid w:val="007E44A7"/>
    <w:rsid w:val="007F44FF"/>
    <w:rsid w:val="007F74D6"/>
    <w:rsid w:val="00800918"/>
    <w:rsid w:val="00803CE9"/>
    <w:rsid w:val="00811A83"/>
    <w:rsid w:val="0081542A"/>
    <w:rsid w:val="008157A2"/>
    <w:rsid w:val="008168AE"/>
    <w:rsid w:val="00823233"/>
    <w:rsid w:val="00826960"/>
    <w:rsid w:val="0082740E"/>
    <w:rsid w:val="00832A4E"/>
    <w:rsid w:val="008342CD"/>
    <w:rsid w:val="00835E3F"/>
    <w:rsid w:val="0083766D"/>
    <w:rsid w:val="008422B6"/>
    <w:rsid w:val="00842AAF"/>
    <w:rsid w:val="0084440B"/>
    <w:rsid w:val="00845296"/>
    <w:rsid w:val="00845D65"/>
    <w:rsid w:val="008523B9"/>
    <w:rsid w:val="00855CCB"/>
    <w:rsid w:val="00856276"/>
    <w:rsid w:val="00856A8C"/>
    <w:rsid w:val="00856B3E"/>
    <w:rsid w:val="00866E47"/>
    <w:rsid w:val="00870DBF"/>
    <w:rsid w:val="008759B4"/>
    <w:rsid w:val="00877998"/>
    <w:rsid w:val="00881279"/>
    <w:rsid w:val="008813C4"/>
    <w:rsid w:val="0088211C"/>
    <w:rsid w:val="00884307"/>
    <w:rsid w:val="00886233"/>
    <w:rsid w:val="00886482"/>
    <w:rsid w:val="008866C3"/>
    <w:rsid w:val="00890BED"/>
    <w:rsid w:val="00891844"/>
    <w:rsid w:val="00892705"/>
    <w:rsid w:val="00892D82"/>
    <w:rsid w:val="00894002"/>
    <w:rsid w:val="008948E0"/>
    <w:rsid w:val="00896AAF"/>
    <w:rsid w:val="008A0E14"/>
    <w:rsid w:val="008A2544"/>
    <w:rsid w:val="008A3494"/>
    <w:rsid w:val="008A4528"/>
    <w:rsid w:val="008A51AB"/>
    <w:rsid w:val="008B25DC"/>
    <w:rsid w:val="008B31A2"/>
    <w:rsid w:val="008B440F"/>
    <w:rsid w:val="008B704A"/>
    <w:rsid w:val="008B7D2D"/>
    <w:rsid w:val="008C245C"/>
    <w:rsid w:val="008C3665"/>
    <w:rsid w:val="008C4485"/>
    <w:rsid w:val="008C4F86"/>
    <w:rsid w:val="008D62CD"/>
    <w:rsid w:val="008E18A9"/>
    <w:rsid w:val="008E6A12"/>
    <w:rsid w:val="008E7278"/>
    <w:rsid w:val="008F1106"/>
    <w:rsid w:val="008F2CD9"/>
    <w:rsid w:val="008F6ADF"/>
    <w:rsid w:val="00901CF8"/>
    <w:rsid w:val="00903CBB"/>
    <w:rsid w:val="00910377"/>
    <w:rsid w:val="00910F3D"/>
    <w:rsid w:val="00915D1F"/>
    <w:rsid w:val="009162DC"/>
    <w:rsid w:val="009167EC"/>
    <w:rsid w:val="00921A14"/>
    <w:rsid w:val="00923317"/>
    <w:rsid w:val="00931903"/>
    <w:rsid w:val="009329F1"/>
    <w:rsid w:val="00933547"/>
    <w:rsid w:val="0093733F"/>
    <w:rsid w:val="00945E5D"/>
    <w:rsid w:val="00946B16"/>
    <w:rsid w:val="00950820"/>
    <w:rsid w:val="00951DDA"/>
    <w:rsid w:val="00952049"/>
    <w:rsid w:val="009521CC"/>
    <w:rsid w:val="0095289E"/>
    <w:rsid w:val="00952935"/>
    <w:rsid w:val="0096025E"/>
    <w:rsid w:val="009614F7"/>
    <w:rsid w:val="009619D5"/>
    <w:rsid w:val="0096490A"/>
    <w:rsid w:val="00970924"/>
    <w:rsid w:val="00973E8C"/>
    <w:rsid w:val="009755D3"/>
    <w:rsid w:val="00975C8B"/>
    <w:rsid w:val="00980132"/>
    <w:rsid w:val="00981070"/>
    <w:rsid w:val="00982501"/>
    <w:rsid w:val="009825C4"/>
    <w:rsid w:val="00990133"/>
    <w:rsid w:val="009902BF"/>
    <w:rsid w:val="00993F6E"/>
    <w:rsid w:val="009A0AEE"/>
    <w:rsid w:val="009A3A68"/>
    <w:rsid w:val="009A3BF7"/>
    <w:rsid w:val="009A5EEC"/>
    <w:rsid w:val="009A6B95"/>
    <w:rsid w:val="009B044D"/>
    <w:rsid w:val="009B17D2"/>
    <w:rsid w:val="009B342C"/>
    <w:rsid w:val="009B3F61"/>
    <w:rsid w:val="009B44EE"/>
    <w:rsid w:val="009B6C45"/>
    <w:rsid w:val="009C3AFD"/>
    <w:rsid w:val="009D005C"/>
    <w:rsid w:val="009D7BE1"/>
    <w:rsid w:val="009E1018"/>
    <w:rsid w:val="009E6A44"/>
    <w:rsid w:val="009F0F7A"/>
    <w:rsid w:val="00A036E6"/>
    <w:rsid w:val="00A0489E"/>
    <w:rsid w:val="00A054F7"/>
    <w:rsid w:val="00A064A8"/>
    <w:rsid w:val="00A10948"/>
    <w:rsid w:val="00A136B1"/>
    <w:rsid w:val="00A24B61"/>
    <w:rsid w:val="00A26539"/>
    <w:rsid w:val="00A26CC5"/>
    <w:rsid w:val="00A323B2"/>
    <w:rsid w:val="00A34B2E"/>
    <w:rsid w:val="00A431E1"/>
    <w:rsid w:val="00A45F11"/>
    <w:rsid w:val="00A46C29"/>
    <w:rsid w:val="00A5134B"/>
    <w:rsid w:val="00A51D62"/>
    <w:rsid w:val="00A56E25"/>
    <w:rsid w:val="00A663A1"/>
    <w:rsid w:val="00A67060"/>
    <w:rsid w:val="00A670B6"/>
    <w:rsid w:val="00A671F4"/>
    <w:rsid w:val="00A676EC"/>
    <w:rsid w:val="00A70B23"/>
    <w:rsid w:val="00A71CD9"/>
    <w:rsid w:val="00A7468E"/>
    <w:rsid w:val="00A75EE3"/>
    <w:rsid w:val="00A808AE"/>
    <w:rsid w:val="00A81FC3"/>
    <w:rsid w:val="00A824EE"/>
    <w:rsid w:val="00A83AE7"/>
    <w:rsid w:val="00A86A48"/>
    <w:rsid w:val="00A87006"/>
    <w:rsid w:val="00A92D6B"/>
    <w:rsid w:val="00A94E9A"/>
    <w:rsid w:val="00A95E37"/>
    <w:rsid w:val="00AA150D"/>
    <w:rsid w:val="00AA2838"/>
    <w:rsid w:val="00AA341E"/>
    <w:rsid w:val="00AA3D63"/>
    <w:rsid w:val="00AA5F53"/>
    <w:rsid w:val="00AA6EE0"/>
    <w:rsid w:val="00AA7ED8"/>
    <w:rsid w:val="00AB1D30"/>
    <w:rsid w:val="00AB2EAC"/>
    <w:rsid w:val="00AB30BF"/>
    <w:rsid w:val="00AB6CA6"/>
    <w:rsid w:val="00AC29DA"/>
    <w:rsid w:val="00AD421D"/>
    <w:rsid w:val="00AD66C0"/>
    <w:rsid w:val="00AD6842"/>
    <w:rsid w:val="00AE0069"/>
    <w:rsid w:val="00AE1BBD"/>
    <w:rsid w:val="00AE2CFE"/>
    <w:rsid w:val="00AE30F5"/>
    <w:rsid w:val="00AE3E45"/>
    <w:rsid w:val="00AE4110"/>
    <w:rsid w:val="00AE4935"/>
    <w:rsid w:val="00AE4F04"/>
    <w:rsid w:val="00AF284D"/>
    <w:rsid w:val="00AF4DEA"/>
    <w:rsid w:val="00AF5274"/>
    <w:rsid w:val="00AF5FF8"/>
    <w:rsid w:val="00AF63E3"/>
    <w:rsid w:val="00AF72E4"/>
    <w:rsid w:val="00AF781A"/>
    <w:rsid w:val="00B012EE"/>
    <w:rsid w:val="00B0640C"/>
    <w:rsid w:val="00B13770"/>
    <w:rsid w:val="00B14E5E"/>
    <w:rsid w:val="00B2025D"/>
    <w:rsid w:val="00B2128D"/>
    <w:rsid w:val="00B25149"/>
    <w:rsid w:val="00B26D3E"/>
    <w:rsid w:val="00B33E6C"/>
    <w:rsid w:val="00B36D4A"/>
    <w:rsid w:val="00B370E5"/>
    <w:rsid w:val="00B40280"/>
    <w:rsid w:val="00B42325"/>
    <w:rsid w:val="00B47294"/>
    <w:rsid w:val="00B51581"/>
    <w:rsid w:val="00B57A78"/>
    <w:rsid w:val="00B57BEC"/>
    <w:rsid w:val="00B603A8"/>
    <w:rsid w:val="00B6186C"/>
    <w:rsid w:val="00B61BD7"/>
    <w:rsid w:val="00B65C7A"/>
    <w:rsid w:val="00B6757E"/>
    <w:rsid w:val="00B75990"/>
    <w:rsid w:val="00B75EC4"/>
    <w:rsid w:val="00B8033F"/>
    <w:rsid w:val="00B8300C"/>
    <w:rsid w:val="00B839E0"/>
    <w:rsid w:val="00B83D55"/>
    <w:rsid w:val="00B862AE"/>
    <w:rsid w:val="00B870C5"/>
    <w:rsid w:val="00B87571"/>
    <w:rsid w:val="00B87E00"/>
    <w:rsid w:val="00B92312"/>
    <w:rsid w:val="00B92B6B"/>
    <w:rsid w:val="00B947DA"/>
    <w:rsid w:val="00B9603C"/>
    <w:rsid w:val="00B9722E"/>
    <w:rsid w:val="00BA1389"/>
    <w:rsid w:val="00BA2542"/>
    <w:rsid w:val="00BA2B4D"/>
    <w:rsid w:val="00BA2CB6"/>
    <w:rsid w:val="00BA2DA4"/>
    <w:rsid w:val="00BA5C0A"/>
    <w:rsid w:val="00BA6BD4"/>
    <w:rsid w:val="00BB01E0"/>
    <w:rsid w:val="00BB5019"/>
    <w:rsid w:val="00BB72B1"/>
    <w:rsid w:val="00BC4FF2"/>
    <w:rsid w:val="00BC5879"/>
    <w:rsid w:val="00BC596F"/>
    <w:rsid w:val="00BD16D6"/>
    <w:rsid w:val="00BD2DD7"/>
    <w:rsid w:val="00BD4509"/>
    <w:rsid w:val="00BD4AB3"/>
    <w:rsid w:val="00BE19D4"/>
    <w:rsid w:val="00BE5509"/>
    <w:rsid w:val="00BE5EB9"/>
    <w:rsid w:val="00BF0926"/>
    <w:rsid w:val="00BF0AC2"/>
    <w:rsid w:val="00BF34E8"/>
    <w:rsid w:val="00BF5928"/>
    <w:rsid w:val="00BF5996"/>
    <w:rsid w:val="00BF6279"/>
    <w:rsid w:val="00BF7F21"/>
    <w:rsid w:val="00C0449B"/>
    <w:rsid w:val="00C04FAA"/>
    <w:rsid w:val="00C05922"/>
    <w:rsid w:val="00C07780"/>
    <w:rsid w:val="00C07B0B"/>
    <w:rsid w:val="00C11F81"/>
    <w:rsid w:val="00C12568"/>
    <w:rsid w:val="00C145A9"/>
    <w:rsid w:val="00C17AC8"/>
    <w:rsid w:val="00C208D0"/>
    <w:rsid w:val="00C24762"/>
    <w:rsid w:val="00C25D14"/>
    <w:rsid w:val="00C278D8"/>
    <w:rsid w:val="00C3037E"/>
    <w:rsid w:val="00C33643"/>
    <w:rsid w:val="00C34BB0"/>
    <w:rsid w:val="00C36B9C"/>
    <w:rsid w:val="00C37417"/>
    <w:rsid w:val="00C42145"/>
    <w:rsid w:val="00C42353"/>
    <w:rsid w:val="00C50343"/>
    <w:rsid w:val="00C50821"/>
    <w:rsid w:val="00C52867"/>
    <w:rsid w:val="00C548B5"/>
    <w:rsid w:val="00C54C9A"/>
    <w:rsid w:val="00C5661D"/>
    <w:rsid w:val="00C614DE"/>
    <w:rsid w:val="00C659A9"/>
    <w:rsid w:val="00C672DB"/>
    <w:rsid w:val="00C67BD8"/>
    <w:rsid w:val="00C709B1"/>
    <w:rsid w:val="00C7747B"/>
    <w:rsid w:val="00C821FC"/>
    <w:rsid w:val="00C83653"/>
    <w:rsid w:val="00C85944"/>
    <w:rsid w:val="00C860CA"/>
    <w:rsid w:val="00C86C03"/>
    <w:rsid w:val="00C94968"/>
    <w:rsid w:val="00C96AD9"/>
    <w:rsid w:val="00CA2081"/>
    <w:rsid w:val="00CA4A3E"/>
    <w:rsid w:val="00CA4DDB"/>
    <w:rsid w:val="00CB017B"/>
    <w:rsid w:val="00CB0ED8"/>
    <w:rsid w:val="00CB44D4"/>
    <w:rsid w:val="00CB44F6"/>
    <w:rsid w:val="00CB5C2B"/>
    <w:rsid w:val="00CB7D7D"/>
    <w:rsid w:val="00CC2F5B"/>
    <w:rsid w:val="00CD0A5F"/>
    <w:rsid w:val="00CD5879"/>
    <w:rsid w:val="00CD672E"/>
    <w:rsid w:val="00CD6812"/>
    <w:rsid w:val="00CD6C1F"/>
    <w:rsid w:val="00CE002C"/>
    <w:rsid w:val="00CE11D2"/>
    <w:rsid w:val="00CE2480"/>
    <w:rsid w:val="00CE54D9"/>
    <w:rsid w:val="00CE5D92"/>
    <w:rsid w:val="00CF1B2E"/>
    <w:rsid w:val="00CF2146"/>
    <w:rsid w:val="00CF439A"/>
    <w:rsid w:val="00CF7BAF"/>
    <w:rsid w:val="00D01E7B"/>
    <w:rsid w:val="00D0288F"/>
    <w:rsid w:val="00D037DE"/>
    <w:rsid w:val="00D10A57"/>
    <w:rsid w:val="00D111AA"/>
    <w:rsid w:val="00D14863"/>
    <w:rsid w:val="00D15E76"/>
    <w:rsid w:val="00D1719B"/>
    <w:rsid w:val="00D21285"/>
    <w:rsid w:val="00D22953"/>
    <w:rsid w:val="00D271B9"/>
    <w:rsid w:val="00D30184"/>
    <w:rsid w:val="00D3611A"/>
    <w:rsid w:val="00D44805"/>
    <w:rsid w:val="00D44A2F"/>
    <w:rsid w:val="00D462AE"/>
    <w:rsid w:val="00D56080"/>
    <w:rsid w:val="00D57D08"/>
    <w:rsid w:val="00D6036A"/>
    <w:rsid w:val="00D62511"/>
    <w:rsid w:val="00D641CB"/>
    <w:rsid w:val="00D651CA"/>
    <w:rsid w:val="00D65B56"/>
    <w:rsid w:val="00D72207"/>
    <w:rsid w:val="00D73C7D"/>
    <w:rsid w:val="00D74CC6"/>
    <w:rsid w:val="00D77770"/>
    <w:rsid w:val="00D81766"/>
    <w:rsid w:val="00D9048E"/>
    <w:rsid w:val="00D91DE3"/>
    <w:rsid w:val="00D96858"/>
    <w:rsid w:val="00DA0C8F"/>
    <w:rsid w:val="00DA0F3F"/>
    <w:rsid w:val="00DA37CC"/>
    <w:rsid w:val="00DA410A"/>
    <w:rsid w:val="00DA7EEE"/>
    <w:rsid w:val="00DC0310"/>
    <w:rsid w:val="00DC0EF4"/>
    <w:rsid w:val="00DC292F"/>
    <w:rsid w:val="00DC503C"/>
    <w:rsid w:val="00DD2F92"/>
    <w:rsid w:val="00DD4D69"/>
    <w:rsid w:val="00DD5B35"/>
    <w:rsid w:val="00DD6455"/>
    <w:rsid w:val="00DD721F"/>
    <w:rsid w:val="00DE069C"/>
    <w:rsid w:val="00DF1F4D"/>
    <w:rsid w:val="00E01EBA"/>
    <w:rsid w:val="00E023C1"/>
    <w:rsid w:val="00E02E43"/>
    <w:rsid w:val="00E04A5D"/>
    <w:rsid w:val="00E073F6"/>
    <w:rsid w:val="00E11343"/>
    <w:rsid w:val="00E12079"/>
    <w:rsid w:val="00E1422B"/>
    <w:rsid w:val="00E17A34"/>
    <w:rsid w:val="00E22A30"/>
    <w:rsid w:val="00E26ABB"/>
    <w:rsid w:val="00E3092D"/>
    <w:rsid w:val="00E31252"/>
    <w:rsid w:val="00E31ABD"/>
    <w:rsid w:val="00E331CC"/>
    <w:rsid w:val="00E361A2"/>
    <w:rsid w:val="00E408F3"/>
    <w:rsid w:val="00E418A9"/>
    <w:rsid w:val="00E43BD6"/>
    <w:rsid w:val="00E4602D"/>
    <w:rsid w:val="00E5009E"/>
    <w:rsid w:val="00E542A4"/>
    <w:rsid w:val="00E57431"/>
    <w:rsid w:val="00E57CA8"/>
    <w:rsid w:val="00E60BAD"/>
    <w:rsid w:val="00E73231"/>
    <w:rsid w:val="00E73EC5"/>
    <w:rsid w:val="00E77317"/>
    <w:rsid w:val="00E82723"/>
    <w:rsid w:val="00E827AC"/>
    <w:rsid w:val="00E82DC0"/>
    <w:rsid w:val="00E910AD"/>
    <w:rsid w:val="00E9118A"/>
    <w:rsid w:val="00E912F6"/>
    <w:rsid w:val="00E94333"/>
    <w:rsid w:val="00E94B79"/>
    <w:rsid w:val="00E967CD"/>
    <w:rsid w:val="00E97ED1"/>
    <w:rsid w:val="00EA1E8D"/>
    <w:rsid w:val="00EA50F7"/>
    <w:rsid w:val="00EA7A0D"/>
    <w:rsid w:val="00EA7C2D"/>
    <w:rsid w:val="00EB2226"/>
    <w:rsid w:val="00EB3DC4"/>
    <w:rsid w:val="00EC04B9"/>
    <w:rsid w:val="00EC2D8E"/>
    <w:rsid w:val="00EC5A11"/>
    <w:rsid w:val="00EC5B20"/>
    <w:rsid w:val="00EC69E5"/>
    <w:rsid w:val="00ED2539"/>
    <w:rsid w:val="00ED3968"/>
    <w:rsid w:val="00EE0CF7"/>
    <w:rsid w:val="00EE11EF"/>
    <w:rsid w:val="00EE7A4B"/>
    <w:rsid w:val="00EE7CDC"/>
    <w:rsid w:val="00EF15B1"/>
    <w:rsid w:val="00EF27E1"/>
    <w:rsid w:val="00EF2E29"/>
    <w:rsid w:val="00EF2ECD"/>
    <w:rsid w:val="00EF313E"/>
    <w:rsid w:val="00EF3262"/>
    <w:rsid w:val="00EF3964"/>
    <w:rsid w:val="00EF5E4A"/>
    <w:rsid w:val="00EF65D7"/>
    <w:rsid w:val="00F00ECA"/>
    <w:rsid w:val="00F02410"/>
    <w:rsid w:val="00F025F2"/>
    <w:rsid w:val="00F0680A"/>
    <w:rsid w:val="00F07D54"/>
    <w:rsid w:val="00F10C86"/>
    <w:rsid w:val="00F135A1"/>
    <w:rsid w:val="00F135BD"/>
    <w:rsid w:val="00F142C8"/>
    <w:rsid w:val="00F1493F"/>
    <w:rsid w:val="00F160E9"/>
    <w:rsid w:val="00F23609"/>
    <w:rsid w:val="00F25916"/>
    <w:rsid w:val="00F26FDB"/>
    <w:rsid w:val="00F31020"/>
    <w:rsid w:val="00F338BE"/>
    <w:rsid w:val="00F41BE5"/>
    <w:rsid w:val="00F425FC"/>
    <w:rsid w:val="00F45662"/>
    <w:rsid w:val="00F472A2"/>
    <w:rsid w:val="00F475DF"/>
    <w:rsid w:val="00F53D37"/>
    <w:rsid w:val="00F549A7"/>
    <w:rsid w:val="00F54F55"/>
    <w:rsid w:val="00F55C70"/>
    <w:rsid w:val="00F5744F"/>
    <w:rsid w:val="00F57A47"/>
    <w:rsid w:val="00F57E1A"/>
    <w:rsid w:val="00F610F8"/>
    <w:rsid w:val="00F6275E"/>
    <w:rsid w:val="00F64B9B"/>
    <w:rsid w:val="00F64E35"/>
    <w:rsid w:val="00F65883"/>
    <w:rsid w:val="00F663E9"/>
    <w:rsid w:val="00F721E2"/>
    <w:rsid w:val="00F7250C"/>
    <w:rsid w:val="00F730B7"/>
    <w:rsid w:val="00F80486"/>
    <w:rsid w:val="00F81C09"/>
    <w:rsid w:val="00F850D6"/>
    <w:rsid w:val="00F85C3D"/>
    <w:rsid w:val="00F874B0"/>
    <w:rsid w:val="00FA3586"/>
    <w:rsid w:val="00FA7785"/>
    <w:rsid w:val="00FB0C80"/>
    <w:rsid w:val="00FB1494"/>
    <w:rsid w:val="00FB1F11"/>
    <w:rsid w:val="00FB4D06"/>
    <w:rsid w:val="00FC6933"/>
    <w:rsid w:val="00FD0BA9"/>
    <w:rsid w:val="00FD0E99"/>
    <w:rsid w:val="00FD1FD3"/>
    <w:rsid w:val="00FD5BB5"/>
    <w:rsid w:val="00FD607C"/>
    <w:rsid w:val="00FD7117"/>
    <w:rsid w:val="00FE1D3E"/>
    <w:rsid w:val="00FE34FC"/>
    <w:rsid w:val="00FE363D"/>
    <w:rsid w:val="00FE3D01"/>
    <w:rsid w:val="00FE7AAE"/>
    <w:rsid w:val="00FF0B52"/>
    <w:rsid w:val="00FF1B28"/>
    <w:rsid w:val="00FF2B0C"/>
    <w:rsid w:val="00FF3B65"/>
    <w:rsid w:val="00FF5245"/>
    <w:rsid w:val="00FF70DD"/>
    <w:rsid w:val="00FF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D5CC90"/>
  <w15:docId w15:val="{BEB312AA-A860-4862-883A-9A48E395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4"/>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F338BE"/>
    <w:pPr>
      <w:numPr>
        <w:ilvl w:val="2"/>
      </w:numPr>
      <w:pBdr>
        <w:top w:val="none" w:sz="0" w:space="0" w:color="auto"/>
      </w:pBdr>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lang w:val="en-US" w:eastAsia="en-US" w:bidi="ar-SA"/>
    </w:rPr>
  </w:style>
  <w:style w:type="character" w:customStyle="1" w:styleId="Heading3Char">
    <w:name w:val="Heading 3 Char"/>
    <w:basedOn w:val="DefaultParagraphFont"/>
    <w:link w:val="Heading3"/>
    <w:rsid w:val="00F338BE"/>
    <w:rPr>
      <w:rFonts w:ascii="Arial" w:hAnsi="Arial" w:cs="Arial"/>
      <w:b/>
      <w:bCs/>
      <w:iCs/>
      <w:color w:val="003300"/>
      <w:kern w:val="32"/>
      <w:sz w:val="28"/>
      <w:szCs w:val="26"/>
      <w:lang w:val="en-US" w:eastAsia="en-US" w:bidi="ar-SA"/>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rsid w:val="00641CD6"/>
    <w:pPr>
      <w:tabs>
        <w:tab w:val="center" w:pos="4320"/>
        <w:tab w:val="right" w:pos="8640"/>
      </w:tabs>
    </w:pPr>
  </w:style>
  <w:style w:type="paragraph" w:styleId="Footer">
    <w:name w:val="footer"/>
    <w:basedOn w:val="Normal"/>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semiHidden/>
    <w:rsid w:val="00F610F8"/>
    <w:pPr>
      <w:ind w:left="720"/>
    </w:pPr>
  </w:style>
  <w:style w:type="paragraph" w:styleId="TOC5">
    <w:name w:val="toc 5"/>
    <w:basedOn w:val="TOC4"/>
    <w:next w:val="Normal"/>
    <w:semiHidden/>
    <w:rsid w:val="006615A6"/>
    <w:pPr>
      <w:ind w:left="960"/>
    </w:pPr>
  </w:style>
  <w:style w:type="paragraph" w:styleId="TOC6">
    <w:name w:val="toc 6"/>
    <w:basedOn w:val="TOC5"/>
    <w:next w:val="Normal"/>
    <w:semiHidden/>
    <w:rsid w:val="006615A6"/>
    <w:pPr>
      <w:ind w:left="1200"/>
    </w:pPr>
  </w:style>
  <w:style w:type="paragraph" w:styleId="TOC7">
    <w:name w:val="toc 7"/>
    <w:basedOn w:val="TOC6"/>
    <w:next w:val="Normal"/>
    <w:semiHidden/>
    <w:rsid w:val="006615A6"/>
    <w:pPr>
      <w:ind w:left="1440"/>
    </w:pPr>
  </w:style>
  <w:style w:type="paragraph" w:styleId="TOC8">
    <w:name w:val="toc 8"/>
    <w:basedOn w:val="TOC7"/>
    <w:next w:val="Normal"/>
    <w:semiHidden/>
    <w:rsid w:val="006615A6"/>
    <w:pPr>
      <w:ind w:left="1680"/>
    </w:pPr>
  </w:style>
  <w:style w:type="paragraph" w:styleId="TOC9">
    <w:name w:val="toc 9"/>
    <w:basedOn w:val="TOC8"/>
    <w:next w:val="Normal"/>
    <w:semiHidden/>
    <w:rsid w:val="006615A6"/>
    <w:pPr>
      <w:ind w:left="1920"/>
    </w:pPr>
  </w:style>
  <w:style w:type="paragraph" w:styleId="ListBullet">
    <w:name w:val="List Bullet"/>
    <w:basedOn w:val="Normal"/>
    <w:rsid w:val="00B839E0"/>
    <w:pPr>
      <w:numPr>
        <w:numId w:val="23"/>
      </w:numPr>
    </w:pPr>
  </w:style>
  <w:style w:type="paragraph" w:styleId="ListBullet2">
    <w:name w:val="List Bullet 2"/>
    <w:basedOn w:val="Normal"/>
    <w:rsid w:val="00F80486"/>
    <w:pPr>
      <w:numPr>
        <w:numId w:val="3"/>
      </w:numPr>
    </w:pPr>
  </w:style>
  <w:style w:type="table" w:styleId="TableGrid">
    <w:name w:val="Table Grid"/>
    <w:basedOn w:val="TableNormal"/>
    <w:rsid w:val="00AD66C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29418A"/>
    <w:pPr>
      <w:numPr>
        <w:numId w:val="5"/>
      </w:numPr>
    </w:pPr>
  </w:style>
  <w:style w:type="paragraph" w:styleId="ListNumber2">
    <w:name w:val="List Number 2"/>
    <w:basedOn w:val="Normal"/>
    <w:rsid w:val="000625DC"/>
    <w:pPr>
      <w:numPr>
        <w:numId w:val="27"/>
      </w:numPr>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numPr>
        <w:numId w:val="1"/>
      </w:numPr>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left w:w="115"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styleId="NormalWeb">
    <w:name w:val="Normal (Web)"/>
    <w:basedOn w:val="Normal"/>
    <w:uiPriority w:val="99"/>
    <w:unhideWhenUsed/>
    <w:rsid w:val="00A70B23"/>
    <w:pPr>
      <w:spacing w:before="100" w:beforeAutospacing="1" w:after="100" w:afterAutospacing="1"/>
    </w:pPr>
    <w:rPr>
      <w:rFonts w:ascii="Times New Roman" w:eastAsiaTheme="minorEastAsia" w:hAnsi="Times New Roman"/>
    </w:rPr>
  </w:style>
  <w:style w:type="paragraph" w:customStyle="1" w:styleId="TableText">
    <w:name w:val="Table Text"/>
    <w:basedOn w:val="BodyText"/>
    <w:rsid w:val="00EF65D7"/>
    <w:pPr>
      <w:spacing w:before="0" w:after="0"/>
    </w:pPr>
    <w:rPr>
      <w:color w:val="000000"/>
      <w:sz w:val="20"/>
      <w:szCs w:val="20"/>
    </w:rPr>
  </w:style>
  <w:style w:type="paragraph" w:styleId="ListParagraph">
    <w:name w:val="List Paragraph"/>
    <w:basedOn w:val="Normal"/>
    <w:uiPriority w:val="34"/>
    <w:qFormat/>
    <w:rsid w:val="00FF7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11002">
      <w:bodyDiv w:val="1"/>
      <w:marLeft w:val="0"/>
      <w:marRight w:val="0"/>
      <w:marTop w:val="0"/>
      <w:marBottom w:val="0"/>
      <w:divBdr>
        <w:top w:val="none" w:sz="0" w:space="0" w:color="auto"/>
        <w:left w:val="none" w:sz="0" w:space="0" w:color="auto"/>
        <w:bottom w:val="none" w:sz="0" w:space="0" w:color="auto"/>
        <w:right w:val="none" w:sz="0" w:space="0" w:color="auto"/>
      </w:divBdr>
    </w:div>
    <w:div w:id="655299889">
      <w:bodyDiv w:val="1"/>
      <w:marLeft w:val="0"/>
      <w:marRight w:val="0"/>
      <w:marTop w:val="0"/>
      <w:marBottom w:val="0"/>
      <w:divBdr>
        <w:top w:val="none" w:sz="0" w:space="0" w:color="auto"/>
        <w:left w:val="none" w:sz="0" w:space="0" w:color="auto"/>
        <w:bottom w:val="none" w:sz="0" w:space="0" w:color="auto"/>
        <w:right w:val="none" w:sz="0" w:space="0" w:color="auto"/>
      </w:divBdr>
    </w:div>
    <w:div w:id="1122265632">
      <w:bodyDiv w:val="1"/>
      <w:marLeft w:val="0"/>
      <w:marRight w:val="0"/>
      <w:marTop w:val="0"/>
      <w:marBottom w:val="0"/>
      <w:divBdr>
        <w:top w:val="none" w:sz="0" w:space="0" w:color="auto"/>
        <w:left w:val="none" w:sz="0" w:space="0" w:color="auto"/>
        <w:bottom w:val="none" w:sz="0" w:space="0" w:color="auto"/>
        <w:right w:val="none" w:sz="0" w:space="0" w:color="auto"/>
      </w:divBdr>
    </w:div>
    <w:div w:id="2116098616">
      <w:bodyDiv w:val="1"/>
      <w:marLeft w:val="0"/>
      <w:marRight w:val="0"/>
      <w:marTop w:val="0"/>
      <w:marBottom w:val="0"/>
      <w:divBdr>
        <w:top w:val="none" w:sz="0" w:space="0" w:color="auto"/>
        <w:left w:val="none" w:sz="0" w:space="0" w:color="auto"/>
        <w:bottom w:val="none" w:sz="0" w:space="0" w:color="auto"/>
        <w:right w:val="none" w:sz="0" w:space="0" w:color="auto"/>
      </w:divBdr>
      <w:divsChild>
        <w:div w:id="151723931">
          <w:marLeft w:val="0"/>
          <w:marRight w:val="0"/>
          <w:marTop w:val="0"/>
          <w:marBottom w:val="0"/>
          <w:divBdr>
            <w:top w:val="none" w:sz="0" w:space="0" w:color="auto"/>
            <w:left w:val="none" w:sz="0" w:space="0" w:color="auto"/>
            <w:bottom w:val="none" w:sz="0" w:space="0" w:color="auto"/>
            <w:right w:val="none" w:sz="0" w:space="0" w:color="auto"/>
          </w:divBdr>
        </w:div>
        <w:div w:id="968436815">
          <w:marLeft w:val="0"/>
          <w:marRight w:val="0"/>
          <w:marTop w:val="0"/>
          <w:marBottom w:val="0"/>
          <w:divBdr>
            <w:top w:val="none" w:sz="0" w:space="0" w:color="auto"/>
            <w:left w:val="none" w:sz="0" w:space="0" w:color="auto"/>
            <w:bottom w:val="none" w:sz="0" w:space="0" w:color="auto"/>
            <w:right w:val="none" w:sz="0" w:space="0" w:color="auto"/>
          </w:divBdr>
        </w:div>
        <w:div w:id="1630236659">
          <w:marLeft w:val="0"/>
          <w:marRight w:val="0"/>
          <w:marTop w:val="0"/>
          <w:marBottom w:val="0"/>
          <w:divBdr>
            <w:top w:val="none" w:sz="0" w:space="0" w:color="auto"/>
            <w:left w:val="none" w:sz="0" w:space="0" w:color="auto"/>
            <w:bottom w:val="none" w:sz="0" w:space="0" w:color="auto"/>
            <w:right w:val="none" w:sz="0" w:space="0" w:color="auto"/>
          </w:divBdr>
        </w:div>
        <w:div w:id="1719474078">
          <w:marLeft w:val="0"/>
          <w:marRight w:val="0"/>
          <w:marTop w:val="0"/>
          <w:marBottom w:val="0"/>
          <w:divBdr>
            <w:top w:val="none" w:sz="0" w:space="0" w:color="auto"/>
            <w:left w:val="none" w:sz="0" w:space="0" w:color="auto"/>
            <w:bottom w:val="none" w:sz="0" w:space="0" w:color="auto"/>
            <w:right w:val="none" w:sz="0" w:space="0" w:color="auto"/>
          </w:divBdr>
        </w:div>
        <w:div w:id="196387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hyperlink" Target="http://localhost:%3cport%3e/"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oracle.com/technetwork/java/javase/downloads/index.html" TargetMode="External"/><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hyperlink" Target="https://redmine.fortna.com/documents/206" TargetMode="Externa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weidner\My%20Documents\General%20User%20Documents%20FP\Mktg%20Style\Software%20Document%20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5A0AA7E6E15E40B2DA4CEF14B8983A" ma:contentTypeVersion="1" ma:contentTypeDescription="Create a new document." ma:contentTypeScope="" ma:versionID="fbd85209944d77028c72f1863e9d159e">
  <xsd:schema xmlns:xsd="http://www.w3.org/2001/XMLSchema" xmlns:p="http://schemas.microsoft.com/office/2006/metadata/properties" xmlns:ns3="a70a5aee-e1e6-405e-b2da-4cef14b8983a" targetNamespace="http://schemas.microsoft.com/office/2006/metadata/properties" ma:root="true" ma:fieldsID="08bc95d23270d1225fd834b045ae71df" ns3:_="">
    <xsd:import namespace="a70a5aee-e1e6-405e-b2da-4cef14b8983a"/>
    <xsd:element name="properties">
      <xsd:complexType>
        <xsd:sequence>
          <xsd:element name="documentManagement">
            <xsd:complexType>
              <xsd:all>
                <xsd:element ref="ns3:Target_x0020_Audiences" minOccurs="0"/>
              </xsd:all>
            </xsd:complexType>
          </xsd:element>
        </xsd:sequence>
      </xsd:complexType>
    </xsd:element>
  </xsd:schema>
  <xsd:schema xmlns:xsd="http://www.w3.org/2001/XMLSchema" xmlns:dms="http://schemas.microsoft.com/office/2006/documentManagement/types" targetNamespace="a70a5aee-e1e6-405e-b2da-4cef14b8983a" elementFormDefault="qualified">
    <xsd:import namespace="http://schemas.microsoft.com/office/2006/documentManagement/type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get_x0020_Audiences xmlns="a70a5aee-e1e6-405e-b2da-4cef14b8983a" xsi:nil="true"/>
  </documentManagement>
</p:properties>
</file>

<file path=customXml/itemProps1.xml><?xml version="1.0" encoding="utf-8"?>
<ds:datastoreItem xmlns:ds="http://schemas.openxmlformats.org/officeDocument/2006/customXml" ds:itemID="{F6C4BFD4-36FE-4D36-A785-D753BF745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a5aee-e1e6-405e-b2da-4cef14b8983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E73C7E73-68D2-4648-8FB3-AA118AA66BA5}">
  <ds:schemaRefs>
    <ds:schemaRef ds:uri="http://schemas.microsoft.com/sharepoint/v3/contenttype/forms"/>
  </ds:schemaRefs>
</ds:datastoreItem>
</file>

<file path=customXml/itemProps3.xml><?xml version="1.0" encoding="utf-8"?>
<ds:datastoreItem xmlns:ds="http://schemas.openxmlformats.org/officeDocument/2006/customXml" ds:itemID="{0456BB11-34C4-4BEE-B02E-D1B0C21CD0A7}">
  <ds:schemaRefs>
    <ds:schemaRef ds:uri="http://schemas.microsoft.com/office/2006/metadata/properties"/>
    <ds:schemaRef ds:uri="http://schemas.microsoft.com/office/infopath/2007/PartnerControls"/>
    <ds:schemaRef ds:uri="a70a5aee-e1e6-405e-b2da-4cef14b8983a"/>
  </ds:schemaRefs>
</ds:datastoreItem>
</file>

<file path=docProps/app.xml><?xml version="1.0" encoding="utf-8"?>
<Properties xmlns="http://schemas.openxmlformats.org/officeDocument/2006/extended-properties" xmlns:vt="http://schemas.openxmlformats.org/officeDocument/2006/docPropsVTypes">
  <Template>Software Document Blank</Template>
  <TotalTime>81</TotalTime>
  <Pages>22</Pages>
  <Words>2796</Words>
  <Characters>15940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Fortna Document</vt:lpstr>
    </vt:vector>
  </TitlesOfParts>
  <Company>Fortna Inc</Company>
  <LinksUpToDate>false</LinksUpToDate>
  <CharactersWithSpaces>18699</CharactersWithSpaces>
  <SharedDoc>false</SharedDoc>
  <HLinks>
    <vt:vector size="234" baseType="variant">
      <vt:variant>
        <vt:i4>1835059</vt:i4>
      </vt:variant>
      <vt:variant>
        <vt:i4>230</vt:i4>
      </vt:variant>
      <vt:variant>
        <vt:i4>0</vt:i4>
      </vt:variant>
      <vt:variant>
        <vt:i4>5</vt:i4>
      </vt:variant>
      <vt:variant>
        <vt:lpwstr/>
      </vt:variant>
      <vt:variant>
        <vt:lpwstr>_Toc184617728</vt:lpwstr>
      </vt:variant>
      <vt:variant>
        <vt:i4>1835059</vt:i4>
      </vt:variant>
      <vt:variant>
        <vt:i4>224</vt:i4>
      </vt:variant>
      <vt:variant>
        <vt:i4>0</vt:i4>
      </vt:variant>
      <vt:variant>
        <vt:i4>5</vt:i4>
      </vt:variant>
      <vt:variant>
        <vt:lpwstr/>
      </vt:variant>
      <vt:variant>
        <vt:lpwstr>_Toc184617727</vt:lpwstr>
      </vt:variant>
      <vt:variant>
        <vt:i4>1835059</vt:i4>
      </vt:variant>
      <vt:variant>
        <vt:i4>218</vt:i4>
      </vt:variant>
      <vt:variant>
        <vt:i4>0</vt:i4>
      </vt:variant>
      <vt:variant>
        <vt:i4>5</vt:i4>
      </vt:variant>
      <vt:variant>
        <vt:lpwstr/>
      </vt:variant>
      <vt:variant>
        <vt:lpwstr>_Toc184617726</vt:lpwstr>
      </vt:variant>
      <vt:variant>
        <vt:i4>1835059</vt:i4>
      </vt:variant>
      <vt:variant>
        <vt:i4>212</vt:i4>
      </vt:variant>
      <vt:variant>
        <vt:i4>0</vt:i4>
      </vt:variant>
      <vt:variant>
        <vt:i4>5</vt:i4>
      </vt:variant>
      <vt:variant>
        <vt:lpwstr/>
      </vt:variant>
      <vt:variant>
        <vt:lpwstr>_Toc184617725</vt:lpwstr>
      </vt:variant>
      <vt:variant>
        <vt:i4>1835059</vt:i4>
      </vt:variant>
      <vt:variant>
        <vt:i4>206</vt:i4>
      </vt:variant>
      <vt:variant>
        <vt:i4>0</vt:i4>
      </vt:variant>
      <vt:variant>
        <vt:i4>5</vt:i4>
      </vt:variant>
      <vt:variant>
        <vt:lpwstr/>
      </vt:variant>
      <vt:variant>
        <vt:lpwstr>_Toc184617724</vt:lpwstr>
      </vt:variant>
      <vt:variant>
        <vt:i4>1835059</vt:i4>
      </vt:variant>
      <vt:variant>
        <vt:i4>200</vt:i4>
      </vt:variant>
      <vt:variant>
        <vt:i4>0</vt:i4>
      </vt:variant>
      <vt:variant>
        <vt:i4>5</vt:i4>
      </vt:variant>
      <vt:variant>
        <vt:lpwstr/>
      </vt:variant>
      <vt:variant>
        <vt:lpwstr>_Toc184617723</vt:lpwstr>
      </vt:variant>
      <vt:variant>
        <vt:i4>1835059</vt:i4>
      </vt:variant>
      <vt:variant>
        <vt:i4>194</vt:i4>
      </vt:variant>
      <vt:variant>
        <vt:i4>0</vt:i4>
      </vt:variant>
      <vt:variant>
        <vt:i4>5</vt:i4>
      </vt:variant>
      <vt:variant>
        <vt:lpwstr/>
      </vt:variant>
      <vt:variant>
        <vt:lpwstr>_Toc184617722</vt:lpwstr>
      </vt:variant>
      <vt:variant>
        <vt:i4>1835059</vt:i4>
      </vt:variant>
      <vt:variant>
        <vt:i4>188</vt:i4>
      </vt:variant>
      <vt:variant>
        <vt:i4>0</vt:i4>
      </vt:variant>
      <vt:variant>
        <vt:i4>5</vt:i4>
      </vt:variant>
      <vt:variant>
        <vt:lpwstr/>
      </vt:variant>
      <vt:variant>
        <vt:lpwstr>_Toc184617721</vt:lpwstr>
      </vt:variant>
      <vt:variant>
        <vt:i4>1835059</vt:i4>
      </vt:variant>
      <vt:variant>
        <vt:i4>182</vt:i4>
      </vt:variant>
      <vt:variant>
        <vt:i4>0</vt:i4>
      </vt:variant>
      <vt:variant>
        <vt:i4>5</vt:i4>
      </vt:variant>
      <vt:variant>
        <vt:lpwstr/>
      </vt:variant>
      <vt:variant>
        <vt:lpwstr>_Toc184617720</vt:lpwstr>
      </vt:variant>
      <vt:variant>
        <vt:i4>2031667</vt:i4>
      </vt:variant>
      <vt:variant>
        <vt:i4>176</vt:i4>
      </vt:variant>
      <vt:variant>
        <vt:i4>0</vt:i4>
      </vt:variant>
      <vt:variant>
        <vt:i4>5</vt:i4>
      </vt:variant>
      <vt:variant>
        <vt:lpwstr/>
      </vt:variant>
      <vt:variant>
        <vt:lpwstr>_Toc184617719</vt:lpwstr>
      </vt:variant>
      <vt:variant>
        <vt:i4>2031667</vt:i4>
      </vt:variant>
      <vt:variant>
        <vt:i4>170</vt:i4>
      </vt:variant>
      <vt:variant>
        <vt:i4>0</vt:i4>
      </vt:variant>
      <vt:variant>
        <vt:i4>5</vt:i4>
      </vt:variant>
      <vt:variant>
        <vt:lpwstr/>
      </vt:variant>
      <vt:variant>
        <vt:lpwstr>_Toc184617718</vt:lpwstr>
      </vt:variant>
      <vt:variant>
        <vt:i4>2031667</vt:i4>
      </vt:variant>
      <vt:variant>
        <vt:i4>164</vt:i4>
      </vt:variant>
      <vt:variant>
        <vt:i4>0</vt:i4>
      </vt:variant>
      <vt:variant>
        <vt:i4>5</vt:i4>
      </vt:variant>
      <vt:variant>
        <vt:lpwstr/>
      </vt:variant>
      <vt:variant>
        <vt:lpwstr>_Toc184617717</vt:lpwstr>
      </vt:variant>
      <vt:variant>
        <vt:i4>2031667</vt:i4>
      </vt:variant>
      <vt:variant>
        <vt:i4>158</vt:i4>
      </vt:variant>
      <vt:variant>
        <vt:i4>0</vt:i4>
      </vt:variant>
      <vt:variant>
        <vt:i4>5</vt:i4>
      </vt:variant>
      <vt:variant>
        <vt:lpwstr/>
      </vt:variant>
      <vt:variant>
        <vt:lpwstr>_Toc184617716</vt:lpwstr>
      </vt:variant>
      <vt:variant>
        <vt:i4>2031667</vt:i4>
      </vt:variant>
      <vt:variant>
        <vt:i4>152</vt:i4>
      </vt:variant>
      <vt:variant>
        <vt:i4>0</vt:i4>
      </vt:variant>
      <vt:variant>
        <vt:i4>5</vt:i4>
      </vt:variant>
      <vt:variant>
        <vt:lpwstr/>
      </vt:variant>
      <vt:variant>
        <vt:lpwstr>_Toc184617715</vt:lpwstr>
      </vt:variant>
      <vt:variant>
        <vt:i4>2031667</vt:i4>
      </vt:variant>
      <vt:variant>
        <vt:i4>146</vt:i4>
      </vt:variant>
      <vt:variant>
        <vt:i4>0</vt:i4>
      </vt:variant>
      <vt:variant>
        <vt:i4>5</vt:i4>
      </vt:variant>
      <vt:variant>
        <vt:lpwstr/>
      </vt:variant>
      <vt:variant>
        <vt:lpwstr>_Toc184617714</vt:lpwstr>
      </vt:variant>
      <vt:variant>
        <vt:i4>2031667</vt:i4>
      </vt:variant>
      <vt:variant>
        <vt:i4>140</vt:i4>
      </vt:variant>
      <vt:variant>
        <vt:i4>0</vt:i4>
      </vt:variant>
      <vt:variant>
        <vt:i4>5</vt:i4>
      </vt:variant>
      <vt:variant>
        <vt:lpwstr/>
      </vt:variant>
      <vt:variant>
        <vt:lpwstr>_Toc184617713</vt:lpwstr>
      </vt:variant>
      <vt:variant>
        <vt:i4>2031667</vt:i4>
      </vt:variant>
      <vt:variant>
        <vt:i4>134</vt:i4>
      </vt:variant>
      <vt:variant>
        <vt:i4>0</vt:i4>
      </vt:variant>
      <vt:variant>
        <vt:i4>5</vt:i4>
      </vt:variant>
      <vt:variant>
        <vt:lpwstr/>
      </vt:variant>
      <vt:variant>
        <vt:lpwstr>_Toc184617712</vt:lpwstr>
      </vt:variant>
      <vt:variant>
        <vt:i4>2031667</vt:i4>
      </vt:variant>
      <vt:variant>
        <vt:i4>128</vt:i4>
      </vt:variant>
      <vt:variant>
        <vt:i4>0</vt:i4>
      </vt:variant>
      <vt:variant>
        <vt:i4>5</vt:i4>
      </vt:variant>
      <vt:variant>
        <vt:lpwstr/>
      </vt:variant>
      <vt:variant>
        <vt:lpwstr>_Toc184617711</vt:lpwstr>
      </vt:variant>
      <vt:variant>
        <vt:i4>2031667</vt:i4>
      </vt:variant>
      <vt:variant>
        <vt:i4>122</vt:i4>
      </vt:variant>
      <vt:variant>
        <vt:i4>0</vt:i4>
      </vt:variant>
      <vt:variant>
        <vt:i4>5</vt:i4>
      </vt:variant>
      <vt:variant>
        <vt:lpwstr/>
      </vt:variant>
      <vt:variant>
        <vt:lpwstr>_Toc184617710</vt:lpwstr>
      </vt:variant>
      <vt:variant>
        <vt:i4>1966131</vt:i4>
      </vt:variant>
      <vt:variant>
        <vt:i4>116</vt:i4>
      </vt:variant>
      <vt:variant>
        <vt:i4>0</vt:i4>
      </vt:variant>
      <vt:variant>
        <vt:i4>5</vt:i4>
      </vt:variant>
      <vt:variant>
        <vt:lpwstr/>
      </vt:variant>
      <vt:variant>
        <vt:lpwstr>_Toc184617709</vt:lpwstr>
      </vt:variant>
      <vt:variant>
        <vt:i4>1966131</vt:i4>
      </vt:variant>
      <vt:variant>
        <vt:i4>110</vt:i4>
      </vt:variant>
      <vt:variant>
        <vt:i4>0</vt:i4>
      </vt:variant>
      <vt:variant>
        <vt:i4>5</vt:i4>
      </vt:variant>
      <vt:variant>
        <vt:lpwstr/>
      </vt:variant>
      <vt:variant>
        <vt:lpwstr>_Toc184617708</vt:lpwstr>
      </vt:variant>
      <vt:variant>
        <vt:i4>1966131</vt:i4>
      </vt:variant>
      <vt:variant>
        <vt:i4>104</vt:i4>
      </vt:variant>
      <vt:variant>
        <vt:i4>0</vt:i4>
      </vt:variant>
      <vt:variant>
        <vt:i4>5</vt:i4>
      </vt:variant>
      <vt:variant>
        <vt:lpwstr/>
      </vt:variant>
      <vt:variant>
        <vt:lpwstr>_Toc184617707</vt:lpwstr>
      </vt:variant>
      <vt:variant>
        <vt:i4>1966131</vt:i4>
      </vt:variant>
      <vt:variant>
        <vt:i4>98</vt:i4>
      </vt:variant>
      <vt:variant>
        <vt:i4>0</vt:i4>
      </vt:variant>
      <vt:variant>
        <vt:i4>5</vt:i4>
      </vt:variant>
      <vt:variant>
        <vt:lpwstr/>
      </vt:variant>
      <vt:variant>
        <vt:lpwstr>_Toc184617706</vt:lpwstr>
      </vt:variant>
      <vt:variant>
        <vt:i4>1966131</vt:i4>
      </vt:variant>
      <vt:variant>
        <vt:i4>92</vt:i4>
      </vt:variant>
      <vt:variant>
        <vt:i4>0</vt:i4>
      </vt:variant>
      <vt:variant>
        <vt:i4>5</vt:i4>
      </vt:variant>
      <vt:variant>
        <vt:lpwstr/>
      </vt:variant>
      <vt:variant>
        <vt:lpwstr>_Toc184617705</vt:lpwstr>
      </vt:variant>
      <vt:variant>
        <vt:i4>1966131</vt:i4>
      </vt:variant>
      <vt:variant>
        <vt:i4>86</vt:i4>
      </vt:variant>
      <vt:variant>
        <vt:i4>0</vt:i4>
      </vt:variant>
      <vt:variant>
        <vt:i4>5</vt:i4>
      </vt:variant>
      <vt:variant>
        <vt:lpwstr/>
      </vt:variant>
      <vt:variant>
        <vt:lpwstr>_Toc184617704</vt:lpwstr>
      </vt:variant>
      <vt:variant>
        <vt:i4>1966131</vt:i4>
      </vt:variant>
      <vt:variant>
        <vt:i4>80</vt:i4>
      </vt:variant>
      <vt:variant>
        <vt:i4>0</vt:i4>
      </vt:variant>
      <vt:variant>
        <vt:i4>5</vt:i4>
      </vt:variant>
      <vt:variant>
        <vt:lpwstr/>
      </vt:variant>
      <vt:variant>
        <vt:lpwstr>_Toc184617703</vt:lpwstr>
      </vt:variant>
      <vt:variant>
        <vt:i4>1966131</vt:i4>
      </vt:variant>
      <vt:variant>
        <vt:i4>74</vt:i4>
      </vt:variant>
      <vt:variant>
        <vt:i4>0</vt:i4>
      </vt:variant>
      <vt:variant>
        <vt:i4>5</vt:i4>
      </vt:variant>
      <vt:variant>
        <vt:lpwstr/>
      </vt:variant>
      <vt:variant>
        <vt:lpwstr>_Toc184617702</vt:lpwstr>
      </vt:variant>
      <vt:variant>
        <vt:i4>1966131</vt:i4>
      </vt:variant>
      <vt:variant>
        <vt:i4>68</vt:i4>
      </vt:variant>
      <vt:variant>
        <vt:i4>0</vt:i4>
      </vt:variant>
      <vt:variant>
        <vt:i4>5</vt:i4>
      </vt:variant>
      <vt:variant>
        <vt:lpwstr/>
      </vt:variant>
      <vt:variant>
        <vt:lpwstr>_Toc184617701</vt:lpwstr>
      </vt:variant>
      <vt:variant>
        <vt:i4>1966131</vt:i4>
      </vt:variant>
      <vt:variant>
        <vt:i4>62</vt:i4>
      </vt:variant>
      <vt:variant>
        <vt:i4>0</vt:i4>
      </vt:variant>
      <vt:variant>
        <vt:i4>5</vt:i4>
      </vt:variant>
      <vt:variant>
        <vt:lpwstr/>
      </vt:variant>
      <vt:variant>
        <vt:lpwstr>_Toc184617700</vt:lpwstr>
      </vt:variant>
      <vt:variant>
        <vt:i4>1507378</vt:i4>
      </vt:variant>
      <vt:variant>
        <vt:i4>56</vt:i4>
      </vt:variant>
      <vt:variant>
        <vt:i4>0</vt:i4>
      </vt:variant>
      <vt:variant>
        <vt:i4>5</vt:i4>
      </vt:variant>
      <vt:variant>
        <vt:lpwstr/>
      </vt:variant>
      <vt:variant>
        <vt:lpwstr>_Toc184617699</vt:lpwstr>
      </vt:variant>
      <vt:variant>
        <vt:i4>1507378</vt:i4>
      </vt:variant>
      <vt:variant>
        <vt:i4>50</vt:i4>
      </vt:variant>
      <vt:variant>
        <vt:i4>0</vt:i4>
      </vt:variant>
      <vt:variant>
        <vt:i4>5</vt:i4>
      </vt:variant>
      <vt:variant>
        <vt:lpwstr/>
      </vt:variant>
      <vt:variant>
        <vt:lpwstr>_Toc184617698</vt:lpwstr>
      </vt:variant>
      <vt:variant>
        <vt:i4>1507378</vt:i4>
      </vt:variant>
      <vt:variant>
        <vt:i4>44</vt:i4>
      </vt:variant>
      <vt:variant>
        <vt:i4>0</vt:i4>
      </vt:variant>
      <vt:variant>
        <vt:i4>5</vt:i4>
      </vt:variant>
      <vt:variant>
        <vt:lpwstr/>
      </vt:variant>
      <vt:variant>
        <vt:lpwstr>_Toc184617697</vt:lpwstr>
      </vt:variant>
      <vt:variant>
        <vt:i4>1507378</vt:i4>
      </vt:variant>
      <vt:variant>
        <vt:i4>38</vt:i4>
      </vt:variant>
      <vt:variant>
        <vt:i4>0</vt:i4>
      </vt:variant>
      <vt:variant>
        <vt:i4>5</vt:i4>
      </vt:variant>
      <vt:variant>
        <vt:lpwstr/>
      </vt:variant>
      <vt:variant>
        <vt:lpwstr>_Toc184617696</vt:lpwstr>
      </vt:variant>
      <vt:variant>
        <vt:i4>1507378</vt:i4>
      </vt:variant>
      <vt:variant>
        <vt:i4>32</vt:i4>
      </vt:variant>
      <vt:variant>
        <vt:i4>0</vt:i4>
      </vt:variant>
      <vt:variant>
        <vt:i4>5</vt:i4>
      </vt:variant>
      <vt:variant>
        <vt:lpwstr/>
      </vt:variant>
      <vt:variant>
        <vt:lpwstr>_Toc184617695</vt:lpwstr>
      </vt:variant>
      <vt:variant>
        <vt:i4>1507378</vt:i4>
      </vt:variant>
      <vt:variant>
        <vt:i4>26</vt:i4>
      </vt:variant>
      <vt:variant>
        <vt:i4>0</vt:i4>
      </vt:variant>
      <vt:variant>
        <vt:i4>5</vt:i4>
      </vt:variant>
      <vt:variant>
        <vt:lpwstr/>
      </vt:variant>
      <vt:variant>
        <vt:lpwstr>_Toc184617694</vt:lpwstr>
      </vt:variant>
      <vt:variant>
        <vt:i4>1507378</vt:i4>
      </vt:variant>
      <vt:variant>
        <vt:i4>20</vt:i4>
      </vt:variant>
      <vt:variant>
        <vt:i4>0</vt:i4>
      </vt:variant>
      <vt:variant>
        <vt:i4>5</vt:i4>
      </vt:variant>
      <vt:variant>
        <vt:lpwstr/>
      </vt:variant>
      <vt:variant>
        <vt:lpwstr>_Toc184617693</vt:lpwstr>
      </vt:variant>
      <vt:variant>
        <vt:i4>1507378</vt:i4>
      </vt:variant>
      <vt:variant>
        <vt:i4>14</vt:i4>
      </vt:variant>
      <vt:variant>
        <vt:i4>0</vt:i4>
      </vt:variant>
      <vt:variant>
        <vt:i4>5</vt:i4>
      </vt:variant>
      <vt:variant>
        <vt:lpwstr/>
      </vt:variant>
      <vt:variant>
        <vt:lpwstr>_Toc184617692</vt:lpwstr>
      </vt:variant>
      <vt:variant>
        <vt:i4>1507378</vt:i4>
      </vt:variant>
      <vt:variant>
        <vt:i4>8</vt:i4>
      </vt:variant>
      <vt:variant>
        <vt:i4>0</vt:i4>
      </vt:variant>
      <vt:variant>
        <vt:i4>5</vt:i4>
      </vt:variant>
      <vt:variant>
        <vt:lpwstr/>
      </vt:variant>
      <vt:variant>
        <vt:lpwstr>_Toc184617691</vt:lpwstr>
      </vt:variant>
      <vt:variant>
        <vt:i4>1507378</vt:i4>
      </vt:variant>
      <vt:variant>
        <vt:i4>2</vt:i4>
      </vt:variant>
      <vt:variant>
        <vt:i4>0</vt:i4>
      </vt:variant>
      <vt:variant>
        <vt:i4>5</vt:i4>
      </vt:variant>
      <vt:variant>
        <vt:lpwstr/>
      </vt:variant>
      <vt:variant>
        <vt:lpwstr>_Toc184617690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Fortna Document</dc:title>
  <dc:creator>Fortna Inc</dc:creator>
  <cp:lastModifiedBy>Barry Conklin</cp:lastModifiedBy>
  <cp:revision>5</cp:revision>
  <cp:lastPrinted>2014-02-12T18:46:00Z</cp:lastPrinted>
  <dcterms:created xsi:type="dcterms:W3CDTF">2015-08-24T19:58:00Z</dcterms:created>
  <dcterms:modified xsi:type="dcterms:W3CDTF">2016-11-01T19:10:00Z</dcterms:modified>
</cp:coreProperties>
</file>