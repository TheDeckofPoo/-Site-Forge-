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646A" w:rsidRDefault="006E646A" w:rsidP="00B87571">
      <w:pPr>
        <w:pStyle w:val="BodyText"/>
      </w:pPr>
    </w:p>
    <w:p w:rsidR="006E646A" w:rsidRDefault="006E646A" w:rsidP="00B87571">
      <w:pPr>
        <w:pStyle w:val="BodyText"/>
      </w:pPr>
    </w:p>
    <w:p w:rsidR="00AA5F53" w:rsidRDefault="008813C4" w:rsidP="00B87571">
      <w:pPr>
        <w:pStyle w:val="BodyText"/>
      </w:pPr>
      <w:r>
        <w:t xml:space="preserve">       </w:t>
      </w:r>
      <w:r w:rsidR="00C07B0B">
        <w:t xml:space="preserve">  </w:t>
      </w:r>
    </w:p>
    <w:p w:rsidR="00B6757E" w:rsidRPr="00B87571" w:rsidRDefault="007A689C" w:rsidP="00B87571">
      <w:pPr>
        <w:pStyle w:val="Title"/>
        <w:rPr>
          <w:rFonts w:cs="Tahoma"/>
          <w:sz w:val="72"/>
          <w:szCs w:val="72"/>
        </w:rPr>
      </w:pPr>
      <w:r w:rsidRPr="00B87571">
        <w:rPr>
          <w:sz w:val="72"/>
          <w:szCs w:val="72"/>
        </w:rPr>
        <w:t xml:space="preserve"> </w:t>
      </w:r>
      <w:r w:rsidR="00376877">
        <w:rPr>
          <w:noProof/>
          <w:sz w:val="72"/>
          <w:szCs w:val="72"/>
        </w:rPr>
        <w:drawing>
          <wp:inline distT="0" distB="0" distL="0" distR="0">
            <wp:extent cx="3009900" cy="1390650"/>
            <wp:effectExtent l="0" t="0" r="0" b="0"/>
            <wp:docPr id="8" name="Picture 8" descr="C:\Users\nmartin\Documents\HR\Fortna Logo in High Resol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martin\Documents\HR\Fortna Logo in High Resolution.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09900" cy="1390650"/>
                    </a:xfrm>
                    <a:prstGeom prst="rect">
                      <a:avLst/>
                    </a:prstGeom>
                    <a:noFill/>
                    <a:ln>
                      <a:noFill/>
                    </a:ln>
                  </pic:spPr>
                </pic:pic>
              </a:graphicData>
            </a:graphic>
          </wp:inline>
        </w:drawing>
      </w:r>
    </w:p>
    <w:p w:rsidR="00AA5F53" w:rsidRDefault="000E18A2" w:rsidP="00AA5F53">
      <w:pPr>
        <w:pStyle w:val="Title"/>
        <w:rPr>
          <w:rFonts w:ascii="Tahoma" w:hAnsi="Tahoma" w:cs="Tahoma"/>
          <w:sz w:val="52"/>
          <w:szCs w:val="52"/>
        </w:rPr>
      </w:pPr>
      <w:r>
        <w:rPr>
          <w:rFonts w:ascii="Tahoma" w:hAnsi="Tahoma" w:cs="Tahoma"/>
          <w:sz w:val="52"/>
          <w:szCs w:val="52"/>
        </w:rPr>
        <w:t xml:space="preserve"> </w:t>
      </w:r>
    </w:p>
    <w:p w:rsidR="008B7D2D" w:rsidRPr="00D50714" w:rsidRDefault="00376877" w:rsidP="00AA5F53">
      <w:pPr>
        <w:pStyle w:val="Title"/>
        <w:rPr>
          <w:rFonts w:ascii="Tahoma" w:hAnsi="Tahoma" w:cs="Tahoma"/>
          <w:sz w:val="52"/>
          <w:szCs w:val="52"/>
        </w:rPr>
      </w:pPr>
      <w:r>
        <w:rPr>
          <w:rFonts w:ascii="Tahoma" w:hAnsi="Tahoma" w:cs="Tahoma"/>
          <w:sz w:val="52"/>
          <w:szCs w:val="52"/>
        </w:rPr>
        <w:t>Fortna</w:t>
      </w:r>
    </w:p>
    <w:p w:rsidR="00AA5F53" w:rsidRDefault="00AA5F53" w:rsidP="00B87571">
      <w:pPr>
        <w:pStyle w:val="BodyText"/>
      </w:pPr>
    </w:p>
    <w:p w:rsidR="000E18A2" w:rsidRDefault="000E18A2" w:rsidP="000E18A2">
      <w:pPr>
        <w:pStyle w:val="Title"/>
      </w:pPr>
      <w:r>
        <w:rPr>
          <w:rFonts w:ascii="Tahoma" w:hAnsi="Tahoma" w:cs="Tahoma"/>
          <w:sz w:val="52"/>
          <w:szCs w:val="52"/>
        </w:rPr>
        <w:t xml:space="preserve"> </w:t>
      </w:r>
    </w:p>
    <w:p w:rsidR="000E18A2" w:rsidRDefault="00376877" w:rsidP="000E18A2">
      <w:pPr>
        <w:pStyle w:val="Title"/>
      </w:pPr>
      <w:r>
        <w:t>West Reading, PA</w:t>
      </w:r>
    </w:p>
    <w:p w:rsidR="008B7D2D" w:rsidRPr="00D50714" w:rsidRDefault="008B7D2D" w:rsidP="00AA5F53">
      <w:pPr>
        <w:pStyle w:val="Title"/>
        <w:rPr>
          <w:rFonts w:ascii="Tahoma" w:hAnsi="Tahoma" w:cs="Tahoma"/>
          <w:sz w:val="52"/>
          <w:szCs w:val="52"/>
        </w:rPr>
      </w:pPr>
    </w:p>
    <w:p w:rsidR="00B87571" w:rsidRDefault="00B87571" w:rsidP="00B87571">
      <w:pPr>
        <w:pStyle w:val="BodyText"/>
      </w:pPr>
    </w:p>
    <w:p w:rsidR="00B87571" w:rsidRDefault="00B87571" w:rsidP="00B87571">
      <w:pPr>
        <w:pStyle w:val="BodyText"/>
      </w:pPr>
    </w:p>
    <w:p w:rsidR="001E2D69" w:rsidRPr="00D50714" w:rsidRDefault="001E2D69" w:rsidP="00B87571">
      <w:pPr>
        <w:pStyle w:val="BodyText"/>
      </w:pPr>
    </w:p>
    <w:p w:rsidR="00AA5F53" w:rsidRPr="00D50714" w:rsidRDefault="00AA5F53" w:rsidP="00B87571">
      <w:pPr>
        <w:pStyle w:val="BodyText"/>
      </w:pPr>
    </w:p>
    <w:p w:rsidR="00AA5F53" w:rsidRPr="00F54F55" w:rsidRDefault="00611CB1" w:rsidP="00F54F55">
      <w:pPr>
        <w:pStyle w:val="Title"/>
        <w:jc w:val="right"/>
        <w:rPr>
          <w:rFonts w:ascii="Tahoma" w:hAnsi="Tahoma" w:cs="Tahoma"/>
          <w:b w:val="0"/>
        </w:rPr>
      </w:pPr>
      <w:r>
        <w:rPr>
          <w:rFonts w:ascii="Tahoma" w:hAnsi="Tahoma" w:cs="Tahoma"/>
          <w:b w:val="0"/>
          <w:noProof/>
        </w:rPr>
        <mc:AlternateContent>
          <mc:Choice Requires="wps">
            <w:drawing>
              <wp:anchor distT="0" distB="0" distL="114300" distR="114300" simplePos="0" relativeHeight="251655168" behindDoc="0" locked="0" layoutInCell="1" allowOverlap="1">
                <wp:simplePos x="0" y="0"/>
                <wp:positionH relativeFrom="column">
                  <wp:posOffset>-228600</wp:posOffset>
                </wp:positionH>
                <wp:positionV relativeFrom="paragraph">
                  <wp:posOffset>198120</wp:posOffset>
                </wp:positionV>
                <wp:extent cx="2495550" cy="0"/>
                <wp:effectExtent l="0" t="19050" r="19050" b="38100"/>
                <wp:wrapNone/>
                <wp:docPr id="7"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95550" cy="0"/>
                        </a:xfrm>
                        <a:prstGeom prst="line">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9"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5.6pt" to="178.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On+FQIAACs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" strokeweight="4pt"/>
            </w:pict>
          </mc:Fallback>
        </mc:AlternateContent>
      </w:r>
      <w:r w:rsidR="008C3EE3">
        <w:rPr>
          <w:rFonts w:ascii="Tahoma" w:hAnsi="Tahoma" w:cs="Tahoma"/>
          <w:b w:val="0"/>
          <w:noProof/>
        </w:rPr>
        <w:t xml:space="preserve">Ink Jet - </w:t>
      </w:r>
      <w:r w:rsidR="00C50343">
        <w:rPr>
          <w:rFonts w:ascii="Tahoma" w:hAnsi="Tahoma" w:cs="Tahoma"/>
          <w:b w:val="0"/>
          <w:noProof/>
        </w:rPr>
        <w:t>Internal</w:t>
      </w:r>
      <w:r w:rsidR="009B342C">
        <w:rPr>
          <w:rFonts w:ascii="Tahoma" w:hAnsi="Tahoma" w:cs="Tahoma"/>
          <w:b w:val="0"/>
          <w:noProof/>
        </w:rPr>
        <w:t xml:space="preserve"> Design</w:t>
      </w:r>
      <w:r w:rsidR="005B3A84">
        <w:rPr>
          <w:rFonts w:ascii="Tahoma" w:hAnsi="Tahoma" w:cs="Tahoma"/>
          <w:b w:val="0"/>
          <w:noProof/>
        </w:rPr>
        <w:t xml:space="preserve"> </w:t>
      </w:r>
      <w:r w:rsidR="009B342C">
        <w:rPr>
          <w:rFonts w:ascii="Tahoma" w:hAnsi="Tahoma" w:cs="Tahoma"/>
          <w:b w:val="0"/>
          <w:noProof/>
        </w:rPr>
        <w:t>Document</w:t>
      </w:r>
    </w:p>
    <w:p w:rsidR="00AA5F53" w:rsidRPr="0073190D" w:rsidRDefault="000E18A2" w:rsidP="00B87571">
      <w:pPr>
        <w:pStyle w:val="BodyText"/>
        <w:jc w:val="right"/>
      </w:pPr>
      <w:r>
        <w:t xml:space="preserve">Document Version: </w:t>
      </w:r>
      <w:r w:rsidR="002818DA">
        <w:t>0.4</w:t>
      </w:r>
      <w:bookmarkStart w:id="0" w:name="_GoBack"/>
      <w:bookmarkEnd w:id="0"/>
    </w:p>
    <w:p w:rsidR="00AA5F53" w:rsidRDefault="00EF2E29" w:rsidP="00B87571">
      <w:pPr>
        <w:pStyle w:val="BodyText"/>
        <w:jc w:val="right"/>
      </w:pPr>
      <w:r>
        <w:t xml:space="preserve">Date: </w:t>
      </w:r>
      <w:r>
        <w:fldChar w:fldCharType="begin"/>
      </w:r>
      <w:r>
        <w:instrText xml:space="preserve"> SAVEDATE  \@ "M/d/yyyy"  \* MERGEFORMAT </w:instrText>
      </w:r>
      <w:r>
        <w:fldChar w:fldCharType="separate"/>
      </w:r>
      <w:r w:rsidR="00F15FA4">
        <w:rPr>
          <w:noProof/>
        </w:rPr>
        <w:t>12/17/2012</w:t>
      </w:r>
      <w:r>
        <w:fldChar w:fldCharType="end"/>
      </w:r>
    </w:p>
    <w:p w:rsidR="00CD672E" w:rsidRDefault="00CD672E" w:rsidP="00B87571">
      <w:pPr>
        <w:pStyle w:val="BodyText"/>
      </w:pPr>
    </w:p>
    <w:p w:rsidR="003E2113" w:rsidRDefault="00611CB1" w:rsidP="00B87571">
      <w:pPr>
        <w:pStyle w:val="BodyText"/>
        <w:jc w:val="right"/>
      </w:pPr>
      <w:r>
        <w:rPr>
          <w:noProof/>
        </w:rPr>
        <w:drawing>
          <wp:inline distT="0" distB="0" distL="0" distR="0">
            <wp:extent cx="1143000" cy="600075"/>
            <wp:effectExtent l="0" t="0" r="0" b="9525"/>
            <wp:docPr id="1" name="Picture 1" descr="fortna-only logo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tna-only logo_smal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0" cy="600075"/>
                    </a:xfrm>
                    <a:prstGeom prst="rect">
                      <a:avLst/>
                    </a:prstGeom>
                    <a:noFill/>
                    <a:ln>
                      <a:noFill/>
                    </a:ln>
                  </pic:spPr>
                </pic:pic>
              </a:graphicData>
            </a:graphic>
          </wp:inline>
        </w:drawing>
      </w:r>
    </w:p>
    <w:p w:rsidR="00CD672E" w:rsidRDefault="003E2113" w:rsidP="003A0D43">
      <w:pPr>
        <w:pStyle w:val="BodyText"/>
        <w:jc w:val="center"/>
      </w:pPr>
      <w:r>
        <w:br w:type="page"/>
      </w:r>
      <w:r w:rsidR="002C212C">
        <w:lastRenderedPageBreak/>
        <w:t>This page intentionally left blank.</w:t>
      </w:r>
    </w:p>
    <w:p w:rsidR="00206A28" w:rsidRDefault="00206A28" w:rsidP="00225A78">
      <w:pPr>
        <w:pStyle w:val="TOCTitle"/>
      </w:pPr>
      <w:r>
        <w:lastRenderedPageBreak/>
        <w:t>Table of Contents</w:t>
      </w:r>
    </w:p>
    <w:p w:rsidR="00F27AE5" w:rsidRDefault="0039388C">
      <w:pPr>
        <w:pStyle w:val="TOC1"/>
        <w:tabs>
          <w:tab w:val="left" w:pos="475"/>
          <w:tab w:val="right" w:leader="dot" w:pos="9350"/>
        </w:tabs>
        <w:rPr>
          <w:rFonts w:asciiTheme="minorHAnsi" w:eastAsiaTheme="minorEastAsia" w:hAnsiTheme="minorHAnsi" w:cstheme="minorBidi"/>
          <w:noProof/>
          <w:sz w:val="22"/>
          <w:szCs w:val="22"/>
        </w:rPr>
      </w:pPr>
      <w:r>
        <w:fldChar w:fldCharType="begin"/>
      </w:r>
      <w:r>
        <w:instrText xml:space="preserve"> TOC \o "3-3" \h \z \t "Heading 1,1,Heading 2,2" </w:instrText>
      </w:r>
      <w:r>
        <w:fldChar w:fldCharType="separate"/>
      </w:r>
      <w:hyperlink w:anchor="_Toc343523232" w:history="1">
        <w:r w:rsidR="00F27AE5" w:rsidRPr="00D04CDE">
          <w:rPr>
            <w:rStyle w:val="Hyperlink"/>
            <w:noProof/>
          </w:rPr>
          <w:t>1</w:t>
        </w:r>
        <w:r w:rsidR="00F27AE5">
          <w:rPr>
            <w:rFonts w:asciiTheme="minorHAnsi" w:eastAsiaTheme="minorEastAsia" w:hAnsiTheme="minorHAnsi" w:cstheme="minorBidi"/>
            <w:noProof/>
            <w:sz w:val="22"/>
            <w:szCs w:val="22"/>
          </w:rPr>
          <w:tab/>
        </w:r>
        <w:r w:rsidR="00F27AE5" w:rsidRPr="00D04CDE">
          <w:rPr>
            <w:rStyle w:val="Hyperlink"/>
            <w:noProof/>
          </w:rPr>
          <w:t>Introduction</w:t>
        </w:r>
        <w:r w:rsidR="00F27AE5">
          <w:rPr>
            <w:noProof/>
            <w:webHidden/>
          </w:rPr>
          <w:tab/>
        </w:r>
        <w:r w:rsidR="00F27AE5">
          <w:rPr>
            <w:noProof/>
            <w:webHidden/>
          </w:rPr>
          <w:fldChar w:fldCharType="begin"/>
        </w:r>
        <w:r w:rsidR="00F27AE5">
          <w:rPr>
            <w:noProof/>
            <w:webHidden/>
          </w:rPr>
          <w:instrText xml:space="preserve"> PAGEREF _Toc343523232 \h </w:instrText>
        </w:r>
        <w:r w:rsidR="00F27AE5">
          <w:rPr>
            <w:noProof/>
            <w:webHidden/>
          </w:rPr>
        </w:r>
        <w:r w:rsidR="00F27AE5">
          <w:rPr>
            <w:noProof/>
            <w:webHidden/>
          </w:rPr>
          <w:fldChar w:fldCharType="separate"/>
        </w:r>
        <w:r w:rsidR="00F27AE5">
          <w:rPr>
            <w:noProof/>
            <w:webHidden/>
          </w:rPr>
          <w:t>1</w:t>
        </w:r>
        <w:r w:rsidR="00F27AE5">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33" w:history="1">
        <w:r w:rsidRPr="00D04CDE">
          <w:rPr>
            <w:rStyle w:val="Hyperlink"/>
            <w:noProof/>
          </w:rPr>
          <w:t>1.1</w:t>
        </w:r>
        <w:r>
          <w:rPr>
            <w:rFonts w:asciiTheme="minorHAnsi" w:eastAsiaTheme="minorEastAsia" w:hAnsiTheme="minorHAnsi" w:cstheme="minorBidi"/>
            <w:noProof/>
            <w:sz w:val="22"/>
            <w:szCs w:val="22"/>
          </w:rPr>
          <w:tab/>
        </w:r>
        <w:r w:rsidRPr="00D04CDE">
          <w:rPr>
            <w:rStyle w:val="Hyperlink"/>
            <w:noProof/>
          </w:rPr>
          <w:t>Document Objective</w:t>
        </w:r>
        <w:r>
          <w:rPr>
            <w:noProof/>
            <w:webHidden/>
          </w:rPr>
          <w:tab/>
        </w:r>
        <w:r>
          <w:rPr>
            <w:noProof/>
            <w:webHidden/>
          </w:rPr>
          <w:fldChar w:fldCharType="begin"/>
        </w:r>
        <w:r>
          <w:rPr>
            <w:noProof/>
            <w:webHidden/>
          </w:rPr>
          <w:instrText xml:space="preserve"> PAGEREF _Toc343523233 \h </w:instrText>
        </w:r>
        <w:r>
          <w:rPr>
            <w:noProof/>
            <w:webHidden/>
          </w:rPr>
        </w:r>
        <w:r>
          <w:rPr>
            <w:noProof/>
            <w:webHidden/>
          </w:rPr>
          <w:fldChar w:fldCharType="separate"/>
        </w:r>
        <w:r>
          <w:rPr>
            <w:noProof/>
            <w:webHidden/>
          </w:rPr>
          <w:t>1</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34" w:history="1">
        <w:r w:rsidRPr="00D04CDE">
          <w:rPr>
            <w:rStyle w:val="Hyperlink"/>
            <w:noProof/>
          </w:rPr>
          <w:t>1.2</w:t>
        </w:r>
        <w:r>
          <w:rPr>
            <w:rFonts w:asciiTheme="minorHAnsi" w:eastAsiaTheme="minorEastAsia" w:hAnsiTheme="minorHAnsi" w:cstheme="minorBidi"/>
            <w:noProof/>
            <w:sz w:val="22"/>
            <w:szCs w:val="22"/>
          </w:rPr>
          <w:tab/>
        </w:r>
        <w:r w:rsidRPr="00D04CDE">
          <w:rPr>
            <w:rStyle w:val="Hyperlink"/>
            <w:noProof/>
          </w:rPr>
          <w:t>References</w:t>
        </w:r>
        <w:r>
          <w:rPr>
            <w:noProof/>
            <w:webHidden/>
          </w:rPr>
          <w:tab/>
        </w:r>
        <w:r>
          <w:rPr>
            <w:noProof/>
            <w:webHidden/>
          </w:rPr>
          <w:fldChar w:fldCharType="begin"/>
        </w:r>
        <w:r>
          <w:rPr>
            <w:noProof/>
            <w:webHidden/>
          </w:rPr>
          <w:instrText xml:space="preserve"> PAGEREF _Toc343523234 \h </w:instrText>
        </w:r>
        <w:r>
          <w:rPr>
            <w:noProof/>
            <w:webHidden/>
          </w:rPr>
        </w:r>
        <w:r>
          <w:rPr>
            <w:noProof/>
            <w:webHidden/>
          </w:rPr>
          <w:fldChar w:fldCharType="separate"/>
        </w:r>
        <w:r>
          <w:rPr>
            <w:noProof/>
            <w:webHidden/>
          </w:rPr>
          <w:t>1</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35" w:history="1">
        <w:r w:rsidRPr="00D04CDE">
          <w:rPr>
            <w:rStyle w:val="Hyperlink"/>
            <w:noProof/>
          </w:rPr>
          <w:t>1.3</w:t>
        </w:r>
        <w:r>
          <w:rPr>
            <w:rFonts w:asciiTheme="minorHAnsi" w:eastAsiaTheme="minorEastAsia" w:hAnsiTheme="minorHAnsi" w:cstheme="minorBidi"/>
            <w:noProof/>
            <w:sz w:val="22"/>
            <w:szCs w:val="22"/>
          </w:rPr>
          <w:tab/>
        </w:r>
        <w:r w:rsidRPr="00D04CDE">
          <w:rPr>
            <w:rStyle w:val="Hyperlink"/>
            <w:noProof/>
          </w:rPr>
          <w:t>Document Conventions</w:t>
        </w:r>
        <w:r>
          <w:rPr>
            <w:noProof/>
            <w:webHidden/>
          </w:rPr>
          <w:tab/>
        </w:r>
        <w:r>
          <w:rPr>
            <w:noProof/>
            <w:webHidden/>
          </w:rPr>
          <w:fldChar w:fldCharType="begin"/>
        </w:r>
        <w:r>
          <w:rPr>
            <w:noProof/>
            <w:webHidden/>
          </w:rPr>
          <w:instrText xml:space="preserve"> PAGEREF _Toc343523235 \h </w:instrText>
        </w:r>
        <w:r>
          <w:rPr>
            <w:noProof/>
            <w:webHidden/>
          </w:rPr>
        </w:r>
        <w:r>
          <w:rPr>
            <w:noProof/>
            <w:webHidden/>
          </w:rPr>
          <w:fldChar w:fldCharType="separate"/>
        </w:r>
        <w:r>
          <w:rPr>
            <w:noProof/>
            <w:webHidden/>
          </w:rPr>
          <w:t>1</w:t>
        </w:r>
        <w:r>
          <w:rPr>
            <w:noProof/>
            <w:webHidden/>
          </w:rPr>
          <w:fldChar w:fldCharType="end"/>
        </w:r>
      </w:hyperlink>
    </w:p>
    <w:p w:rsidR="00F27AE5" w:rsidRDefault="00F27AE5">
      <w:pPr>
        <w:pStyle w:val="TOC3"/>
        <w:tabs>
          <w:tab w:val="left" w:pos="1440"/>
        </w:tabs>
        <w:rPr>
          <w:rFonts w:asciiTheme="minorHAnsi" w:eastAsiaTheme="minorEastAsia" w:hAnsiTheme="minorHAnsi" w:cstheme="minorBidi"/>
          <w:noProof/>
          <w:sz w:val="22"/>
          <w:szCs w:val="22"/>
        </w:rPr>
      </w:pPr>
      <w:hyperlink w:anchor="_Toc343523236" w:history="1">
        <w:r w:rsidRPr="00D04CDE">
          <w:rPr>
            <w:rStyle w:val="Hyperlink"/>
            <w:noProof/>
          </w:rPr>
          <w:t>1.3.1</w:t>
        </w:r>
        <w:r>
          <w:rPr>
            <w:rFonts w:asciiTheme="minorHAnsi" w:eastAsiaTheme="minorEastAsia" w:hAnsiTheme="minorHAnsi" w:cstheme="minorBidi"/>
            <w:noProof/>
            <w:sz w:val="22"/>
            <w:szCs w:val="22"/>
          </w:rPr>
          <w:tab/>
        </w:r>
        <w:r w:rsidRPr="00D04CDE">
          <w:rPr>
            <w:rStyle w:val="Hyperlink"/>
            <w:noProof/>
          </w:rPr>
          <w:t>Standard Definitions</w:t>
        </w:r>
        <w:r>
          <w:rPr>
            <w:noProof/>
            <w:webHidden/>
          </w:rPr>
          <w:tab/>
        </w:r>
        <w:r>
          <w:rPr>
            <w:noProof/>
            <w:webHidden/>
          </w:rPr>
          <w:fldChar w:fldCharType="begin"/>
        </w:r>
        <w:r>
          <w:rPr>
            <w:noProof/>
            <w:webHidden/>
          </w:rPr>
          <w:instrText xml:space="preserve"> PAGEREF _Toc343523236 \h </w:instrText>
        </w:r>
        <w:r>
          <w:rPr>
            <w:noProof/>
            <w:webHidden/>
          </w:rPr>
        </w:r>
        <w:r>
          <w:rPr>
            <w:noProof/>
            <w:webHidden/>
          </w:rPr>
          <w:fldChar w:fldCharType="separate"/>
        </w:r>
        <w:r>
          <w:rPr>
            <w:noProof/>
            <w:webHidden/>
          </w:rPr>
          <w:t>1</w:t>
        </w:r>
        <w:r>
          <w:rPr>
            <w:noProof/>
            <w:webHidden/>
          </w:rPr>
          <w:fldChar w:fldCharType="end"/>
        </w:r>
      </w:hyperlink>
    </w:p>
    <w:p w:rsidR="00F27AE5" w:rsidRDefault="00F27AE5">
      <w:pPr>
        <w:pStyle w:val="TOC3"/>
        <w:tabs>
          <w:tab w:val="left" w:pos="1440"/>
        </w:tabs>
        <w:rPr>
          <w:rFonts w:asciiTheme="minorHAnsi" w:eastAsiaTheme="minorEastAsia" w:hAnsiTheme="minorHAnsi" w:cstheme="minorBidi"/>
          <w:noProof/>
          <w:sz w:val="22"/>
          <w:szCs w:val="22"/>
        </w:rPr>
      </w:pPr>
      <w:hyperlink w:anchor="_Toc343523237" w:history="1">
        <w:r w:rsidRPr="00D04CDE">
          <w:rPr>
            <w:rStyle w:val="Hyperlink"/>
            <w:noProof/>
          </w:rPr>
          <w:t>1.3.2</w:t>
        </w:r>
        <w:r>
          <w:rPr>
            <w:rFonts w:asciiTheme="minorHAnsi" w:eastAsiaTheme="minorEastAsia" w:hAnsiTheme="minorHAnsi" w:cstheme="minorBidi"/>
            <w:noProof/>
            <w:sz w:val="22"/>
            <w:szCs w:val="22"/>
          </w:rPr>
          <w:tab/>
        </w:r>
        <w:r w:rsidRPr="00D04CDE">
          <w:rPr>
            <w:rStyle w:val="Hyperlink"/>
            <w:noProof/>
          </w:rPr>
          <w:t>Acronyms and Abbreviations</w:t>
        </w:r>
        <w:r>
          <w:rPr>
            <w:noProof/>
            <w:webHidden/>
          </w:rPr>
          <w:tab/>
        </w:r>
        <w:r>
          <w:rPr>
            <w:noProof/>
            <w:webHidden/>
          </w:rPr>
          <w:fldChar w:fldCharType="begin"/>
        </w:r>
        <w:r>
          <w:rPr>
            <w:noProof/>
            <w:webHidden/>
          </w:rPr>
          <w:instrText xml:space="preserve"> PAGEREF _Toc343523237 \h </w:instrText>
        </w:r>
        <w:r>
          <w:rPr>
            <w:noProof/>
            <w:webHidden/>
          </w:rPr>
        </w:r>
        <w:r>
          <w:rPr>
            <w:noProof/>
            <w:webHidden/>
          </w:rPr>
          <w:fldChar w:fldCharType="separate"/>
        </w:r>
        <w:r>
          <w:rPr>
            <w:noProof/>
            <w:webHidden/>
          </w:rPr>
          <w:t>1</w:t>
        </w:r>
        <w:r>
          <w:rPr>
            <w:noProof/>
            <w:webHidden/>
          </w:rPr>
          <w:fldChar w:fldCharType="end"/>
        </w:r>
      </w:hyperlink>
    </w:p>
    <w:p w:rsidR="00F27AE5" w:rsidRDefault="00F27AE5">
      <w:pPr>
        <w:pStyle w:val="TOC3"/>
        <w:tabs>
          <w:tab w:val="left" w:pos="1440"/>
        </w:tabs>
        <w:rPr>
          <w:rFonts w:asciiTheme="minorHAnsi" w:eastAsiaTheme="minorEastAsia" w:hAnsiTheme="minorHAnsi" w:cstheme="minorBidi"/>
          <w:noProof/>
          <w:sz w:val="22"/>
          <w:szCs w:val="22"/>
        </w:rPr>
      </w:pPr>
      <w:hyperlink w:anchor="_Toc343523238" w:history="1">
        <w:r w:rsidRPr="00D04CDE">
          <w:rPr>
            <w:rStyle w:val="Hyperlink"/>
            <w:noProof/>
          </w:rPr>
          <w:t>1.3.3</w:t>
        </w:r>
        <w:r>
          <w:rPr>
            <w:rFonts w:asciiTheme="minorHAnsi" w:eastAsiaTheme="minorEastAsia" w:hAnsiTheme="minorHAnsi" w:cstheme="minorBidi"/>
            <w:noProof/>
            <w:sz w:val="22"/>
            <w:szCs w:val="22"/>
          </w:rPr>
          <w:tab/>
        </w:r>
        <w:r w:rsidRPr="00D04CDE">
          <w:rPr>
            <w:rStyle w:val="Hyperlink"/>
            <w:noProof/>
          </w:rPr>
          <w:t>Requirements Numbering</w:t>
        </w:r>
        <w:r>
          <w:rPr>
            <w:noProof/>
            <w:webHidden/>
          </w:rPr>
          <w:tab/>
        </w:r>
        <w:r>
          <w:rPr>
            <w:noProof/>
            <w:webHidden/>
          </w:rPr>
          <w:fldChar w:fldCharType="begin"/>
        </w:r>
        <w:r>
          <w:rPr>
            <w:noProof/>
            <w:webHidden/>
          </w:rPr>
          <w:instrText xml:space="preserve"> PAGEREF _Toc343523238 \h </w:instrText>
        </w:r>
        <w:r>
          <w:rPr>
            <w:noProof/>
            <w:webHidden/>
          </w:rPr>
        </w:r>
        <w:r>
          <w:rPr>
            <w:noProof/>
            <w:webHidden/>
          </w:rPr>
          <w:fldChar w:fldCharType="separate"/>
        </w:r>
        <w:r>
          <w:rPr>
            <w:noProof/>
            <w:webHidden/>
          </w:rPr>
          <w:t>1</w:t>
        </w:r>
        <w:r>
          <w:rPr>
            <w:noProof/>
            <w:webHidden/>
          </w:rPr>
          <w:fldChar w:fldCharType="end"/>
        </w:r>
      </w:hyperlink>
    </w:p>
    <w:p w:rsidR="00F27AE5" w:rsidRDefault="00F27AE5">
      <w:pPr>
        <w:pStyle w:val="TOC1"/>
        <w:tabs>
          <w:tab w:val="left" w:pos="475"/>
          <w:tab w:val="right" w:leader="dot" w:pos="9350"/>
        </w:tabs>
        <w:rPr>
          <w:rFonts w:asciiTheme="minorHAnsi" w:eastAsiaTheme="minorEastAsia" w:hAnsiTheme="minorHAnsi" w:cstheme="minorBidi"/>
          <w:noProof/>
          <w:sz w:val="22"/>
          <w:szCs w:val="22"/>
        </w:rPr>
      </w:pPr>
      <w:hyperlink w:anchor="_Toc343523239" w:history="1">
        <w:r w:rsidRPr="00D04CDE">
          <w:rPr>
            <w:rStyle w:val="Hyperlink"/>
            <w:noProof/>
          </w:rPr>
          <w:t>2</w:t>
        </w:r>
        <w:r>
          <w:rPr>
            <w:rFonts w:asciiTheme="minorHAnsi" w:eastAsiaTheme="minorEastAsia" w:hAnsiTheme="minorHAnsi" w:cstheme="minorBidi"/>
            <w:noProof/>
            <w:sz w:val="22"/>
            <w:szCs w:val="22"/>
          </w:rPr>
          <w:tab/>
        </w:r>
        <w:r w:rsidRPr="00D04CDE">
          <w:rPr>
            <w:rStyle w:val="Hyperlink"/>
            <w:noProof/>
          </w:rPr>
          <w:t>Project Overview</w:t>
        </w:r>
        <w:r>
          <w:rPr>
            <w:noProof/>
            <w:webHidden/>
          </w:rPr>
          <w:tab/>
        </w:r>
        <w:r>
          <w:rPr>
            <w:noProof/>
            <w:webHidden/>
          </w:rPr>
          <w:fldChar w:fldCharType="begin"/>
        </w:r>
        <w:r>
          <w:rPr>
            <w:noProof/>
            <w:webHidden/>
          </w:rPr>
          <w:instrText xml:space="preserve"> PAGEREF _Toc343523239 \h </w:instrText>
        </w:r>
        <w:r>
          <w:rPr>
            <w:noProof/>
            <w:webHidden/>
          </w:rPr>
        </w:r>
        <w:r>
          <w:rPr>
            <w:noProof/>
            <w:webHidden/>
          </w:rPr>
          <w:fldChar w:fldCharType="separate"/>
        </w:r>
        <w:r>
          <w:rPr>
            <w:noProof/>
            <w:webHidden/>
          </w:rPr>
          <w:t>2</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40" w:history="1">
        <w:r w:rsidRPr="00D04CDE">
          <w:rPr>
            <w:rStyle w:val="Hyperlink"/>
            <w:noProof/>
          </w:rPr>
          <w:t>2.1</w:t>
        </w:r>
        <w:r>
          <w:rPr>
            <w:rFonts w:asciiTheme="minorHAnsi" w:eastAsiaTheme="minorEastAsia" w:hAnsiTheme="minorHAnsi" w:cstheme="minorBidi"/>
            <w:noProof/>
            <w:sz w:val="22"/>
            <w:szCs w:val="22"/>
          </w:rPr>
          <w:tab/>
        </w:r>
        <w:r w:rsidRPr="00D04CDE">
          <w:rPr>
            <w:rStyle w:val="Hyperlink"/>
            <w:noProof/>
          </w:rPr>
          <w:t>Conveyor System Layout</w:t>
        </w:r>
        <w:r>
          <w:rPr>
            <w:noProof/>
            <w:webHidden/>
          </w:rPr>
          <w:tab/>
        </w:r>
        <w:r>
          <w:rPr>
            <w:noProof/>
            <w:webHidden/>
          </w:rPr>
          <w:fldChar w:fldCharType="begin"/>
        </w:r>
        <w:r>
          <w:rPr>
            <w:noProof/>
            <w:webHidden/>
          </w:rPr>
          <w:instrText xml:space="preserve"> PAGEREF _Toc343523240 \h </w:instrText>
        </w:r>
        <w:r>
          <w:rPr>
            <w:noProof/>
            <w:webHidden/>
          </w:rPr>
        </w:r>
        <w:r>
          <w:rPr>
            <w:noProof/>
            <w:webHidden/>
          </w:rPr>
          <w:fldChar w:fldCharType="separate"/>
        </w:r>
        <w:r>
          <w:rPr>
            <w:noProof/>
            <w:webHidden/>
          </w:rPr>
          <w:t>2</w:t>
        </w:r>
        <w:r>
          <w:rPr>
            <w:noProof/>
            <w:webHidden/>
          </w:rPr>
          <w:fldChar w:fldCharType="end"/>
        </w:r>
      </w:hyperlink>
    </w:p>
    <w:p w:rsidR="00F27AE5" w:rsidRDefault="00F27AE5">
      <w:pPr>
        <w:pStyle w:val="TOC3"/>
        <w:tabs>
          <w:tab w:val="left" w:pos="1440"/>
        </w:tabs>
        <w:rPr>
          <w:rFonts w:asciiTheme="minorHAnsi" w:eastAsiaTheme="minorEastAsia" w:hAnsiTheme="minorHAnsi" w:cstheme="minorBidi"/>
          <w:noProof/>
          <w:sz w:val="22"/>
          <w:szCs w:val="22"/>
        </w:rPr>
      </w:pPr>
      <w:hyperlink w:anchor="_Toc343523241" w:history="1">
        <w:r w:rsidRPr="00D04CDE">
          <w:rPr>
            <w:rStyle w:val="Hyperlink"/>
            <w:noProof/>
          </w:rPr>
          <w:t>2.1.1</w:t>
        </w:r>
        <w:r>
          <w:rPr>
            <w:rFonts w:asciiTheme="minorHAnsi" w:eastAsiaTheme="minorEastAsia" w:hAnsiTheme="minorHAnsi" w:cstheme="minorBidi"/>
            <w:noProof/>
            <w:sz w:val="22"/>
            <w:szCs w:val="22"/>
          </w:rPr>
          <w:tab/>
        </w:r>
        <w:r w:rsidRPr="00D04CDE">
          <w:rPr>
            <w:rStyle w:val="Hyperlink"/>
            <w:noProof/>
          </w:rPr>
          <w:t>Typical PnA Conveyor Layout</w:t>
        </w:r>
        <w:r>
          <w:rPr>
            <w:noProof/>
            <w:webHidden/>
          </w:rPr>
          <w:tab/>
        </w:r>
        <w:r>
          <w:rPr>
            <w:noProof/>
            <w:webHidden/>
          </w:rPr>
          <w:fldChar w:fldCharType="begin"/>
        </w:r>
        <w:r>
          <w:rPr>
            <w:noProof/>
            <w:webHidden/>
          </w:rPr>
          <w:instrText xml:space="preserve"> PAGEREF _Toc343523241 \h </w:instrText>
        </w:r>
        <w:r>
          <w:rPr>
            <w:noProof/>
            <w:webHidden/>
          </w:rPr>
        </w:r>
        <w:r>
          <w:rPr>
            <w:noProof/>
            <w:webHidden/>
          </w:rPr>
          <w:fldChar w:fldCharType="separate"/>
        </w:r>
        <w:r>
          <w:rPr>
            <w:noProof/>
            <w:webHidden/>
          </w:rPr>
          <w:t>2</w:t>
        </w:r>
        <w:r>
          <w:rPr>
            <w:noProof/>
            <w:webHidden/>
          </w:rPr>
          <w:fldChar w:fldCharType="end"/>
        </w:r>
      </w:hyperlink>
    </w:p>
    <w:p w:rsidR="00F27AE5" w:rsidRDefault="00F27AE5">
      <w:pPr>
        <w:pStyle w:val="TOC3"/>
        <w:tabs>
          <w:tab w:val="left" w:pos="1440"/>
        </w:tabs>
        <w:rPr>
          <w:rFonts w:asciiTheme="minorHAnsi" w:eastAsiaTheme="minorEastAsia" w:hAnsiTheme="minorHAnsi" w:cstheme="minorBidi"/>
          <w:noProof/>
          <w:sz w:val="22"/>
          <w:szCs w:val="22"/>
        </w:rPr>
      </w:pPr>
      <w:hyperlink w:anchor="_Toc343523242" w:history="1">
        <w:r w:rsidRPr="00D04CDE">
          <w:rPr>
            <w:rStyle w:val="Hyperlink"/>
            <w:noProof/>
          </w:rPr>
          <w:t>2.1.2</w:t>
        </w:r>
        <w:r>
          <w:rPr>
            <w:rFonts w:asciiTheme="minorHAnsi" w:eastAsiaTheme="minorEastAsia" w:hAnsiTheme="minorHAnsi" w:cstheme="minorBidi"/>
            <w:noProof/>
            <w:sz w:val="22"/>
            <w:szCs w:val="22"/>
          </w:rPr>
          <w:tab/>
        </w:r>
        <w:r w:rsidRPr="00D04CDE">
          <w:rPr>
            <w:rStyle w:val="Hyperlink"/>
            <w:noProof/>
          </w:rPr>
          <w:t>Recommended Ink Jet Conveyor Layout</w:t>
        </w:r>
        <w:r>
          <w:rPr>
            <w:noProof/>
            <w:webHidden/>
          </w:rPr>
          <w:tab/>
        </w:r>
        <w:r>
          <w:rPr>
            <w:noProof/>
            <w:webHidden/>
          </w:rPr>
          <w:fldChar w:fldCharType="begin"/>
        </w:r>
        <w:r>
          <w:rPr>
            <w:noProof/>
            <w:webHidden/>
          </w:rPr>
          <w:instrText xml:space="preserve"> PAGEREF _Toc343523242 \h </w:instrText>
        </w:r>
        <w:r>
          <w:rPr>
            <w:noProof/>
            <w:webHidden/>
          </w:rPr>
        </w:r>
        <w:r>
          <w:rPr>
            <w:noProof/>
            <w:webHidden/>
          </w:rPr>
          <w:fldChar w:fldCharType="separate"/>
        </w:r>
        <w:r>
          <w:rPr>
            <w:noProof/>
            <w:webHidden/>
          </w:rPr>
          <w:t>2</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43" w:history="1">
        <w:r w:rsidRPr="00D04CDE">
          <w:rPr>
            <w:rStyle w:val="Hyperlink"/>
            <w:noProof/>
          </w:rPr>
          <w:t>2.2</w:t>
        </w:r>
        <w:r>
          <w:rPr>
            <w:rFonts w:asciiTheme="minorHAnsi" w:eastAsiaTheme="minorEastAsia" w:hAnsiTheme="minorHAnsi" w:cstheme="minorBidi"/>
            <w:noProof/>
            <w:sz w:val="22"/>
            <w:szCs w:val="22"/>
          </w:rPr>
          <w:tab/>
        </w:r>
        <w:r w:rsidRPr="00D04CDE">
          <w:rPr>
            <w:rStyle w:val="Hyperlink"/>
            <w:noProof/>
          </w:rPr>
          <w:t>High Level Summary</w:t>
        </w:r>
        <w:r>
          <w:rPr>
            <w:noProof/>
            <w:webHidden/>
          </w:rPr>
          <w:tab/>
        </w:r>
        <w:r>
          <w:rPr>
            <w:noProof/>
            <w:webHidden/>
          </w:rPr>
          <w:fldChar w:fldCharType="begin"/>
        </w:r>
        <w:r>
          <w:rPr>
            <w:noProof/>
            <w:webHidden/>
          </w:rPr>
          <w:instrText xml:space="preserve"> PAGEREF _Toc343523243 \h </w:instrText>
        </w:r>
        <w:r>
          <w:rPr>
            <w:noProof/>
            <w:webHidden/>
          </w:rPr>
        </w:r>
        <w:r>
          <w:rPr>
            <w:noProof/>
            <w:webHidden/>
          </w:rPr>
          <w:fldChar w:fldCharType="separate"/>
        </w:r>
        <w:r>
          <w:rPr>
            <w:noProof/>
            <w:webHidden/>
          </w:rPr>
          <w:t>3</w:t>
        </w:r>
        <w:r>
          <w:rPr>
            <w:noProof/>
            <w:webHidden/>
          </w:rPr>
          <w:fldChar w:fldCharType="end"/>
        </w:r>
      </w:hyperlink>
    </w:p>
    <w:p w:rsidR="00F27AE5" w:rsidRDefault="00F27AE5">
      <w:pPr>
        <w:pStyle w:val="TOC1"/>
        <w:tabs>
          <w:tab w:val="left" w:pos="475"/>
          <w:tab w:val="right" w:leader="dot" w:pos="9350"/>
        </w:tabs>
        <w:rPr>
          <w:rFonts w:asciiTheme="minorHAnsi" w:eastAsiaTheme="minorEastAsia" w:hAnsiTheme="minorHAnsi" w:cstheme="minorBidi"/>
          <w:noProof/>
          <w:sz w:val="22"/>
          <w:szCs w:val="22"/>
        </w:rPr>
      </w:pPr>
      <w:hyperlink w:anchor="_Toc343523244" w:history="1">
        <w:r w:rsidRPr="00D04CDE">
          <w:rPr>
            <w:rStyle w:val="Hyperlink"/>
            <w:noProof/>
          </w:rPr>
          <w:t>3</w:t>
        </w:r>
        <w:r>
          <w:rPr>
            <w:rFonts w:asciiTheme="minorHAnsi" w:eastAsiaTheme="minorEastAsia" w:hAnsiTheme="minorHAnsi" w:cstheme="minorBidi"/>
            <w:noProof/>
            <w:sz w:val="22"/>
            <w:szCs w:val="22"/>
          </w:rPr>
          <w:tab/>
        </w:r>
        <w:r w:rsidRPr="00D04CDE">
          <w:rPr>
            <w:rStyle w:val="Hyperlink"/>
            <w:noProof/>
          </w:rPr>
          <w:t>Detailed Design</w:t>
        </w:r>
        <w:r>
          <w:rPr>
            <w:noProof/>
            <w:webHidden/>
          </w:rPr>
          <w:tab/>
        </w:r>
        <w:r>
          <w:rPr>
            <w:noProof/>
            <w:webHidden/>
          </w:rPr>
          <w:fldChar w:fldCharType="begin"/>
        </w:r>
        <w:r>
          <w:rPr>
            <w:noProof/>
            <w:webHidden/>
          </w:rPr>
          <w:instrText xml:space="preserve"> PAGEREF _Toc343523244 \h </w:instrText>
        </w:r>
        <w:r>
          <w:rPr>
            <w:noProof/>
            <w:webHidden/>
          </w:rPr>
        </w:r>
        <w:r>
          <w:rPr>
            <w:noProof/>
            <w:webHidden/>
          </w:rPr>
          <w:fldChar w:fldCharType="separate"/>
        </w:r>
        <w:r>
          <w:rPr>
            <w:noProof/>
            <w:webHidden/>
          </w:rPr>
          <w:t>4</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45" w:history="1">
        <w:r w:rsidRPr="00D04CDE">
          <w:rPr>
            <w:rStyle w:val="Hyperlink"/>
            <w:noProof/>
          </w:rPr>
          <w:t>3.1</w:t>
        </w:r>
        <w:r>
          <w:rPr>
            <w:rFonts w:asciiTheme="minorHAnsi" w:eastAsiaTheme="minorEastAsia" w:hAnsiTheme="minorHAnsi" w:cstheme="minorBidi"/>
            <w:noProof/>
            <w:sz w:val="22"/>
            <w:szCs w:val="22"/>
          </w:rPr>
          <w:tab/>
        </w:r>
        <w:r w:rsidRPr="00D04CDE">
          <w:rPr>
            <w:rStyle w:val="Hyperlink"/>
            <w:noProof/>
          </w:rPr>
          <w:t>Scanner to Second PE Distance</w:t>
        </w:r>
        <w:r>
          <w:rPr>
            <w:noProof/>
            <w:webHidden/>
          </w:rPr>
          <w:tab/>
        </w:r>
        <w:r>
          <w:rPr>
            <w:noProof/>
            <w:webHidden/>
          </w:rPr>
          <w:fldChar w:fldCharType="begin"/>
        </w:r>
        <w:r>
          <w:rPr>
            <w:noProof/>
            <w:webHidden/>
          </w:rPr>
          <w:instrText xml:space="preserve"> PAGEREF _Toc343523245 \h </w:instrText>
        </w:r>
        <w:r>
          <w:rPr>
            <w:noProof/>
            <w:webHidden/>
          </w:rPr>
        </w:r>
        <w:r>
          <w:rPr>
            <w:noProof/>
            <w:webHidden/>
          </w:rPr>
          <w:fldChar w:fldCharType="separate"/>
        </w:r>
        <w:r>
          <w:rPr>
            <w:noProof/>
            <w:webHidden/>
          </w:rPr>
          <w:t>4</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46" w:history="1">
        <w:r w:rsidRPr="00D04CDE">
          <w:rPr>
            <w:rStyle w:val="Hyperlink"/>
            <w:noProof/>
          </w:rPr>
          <w:t>3.2</w:t>
        </w:r>
        <w:r>
          <w:rPr>
            <w:rFonts w:asciiTheme="minorHAnsi" w:eastAsiaTheme="minorEastAsia" w:hAnsiTheme="minorHAnsi" w:cstheme="minorBidi"/>
            <w:noProof/>
            <w:sz w:val="22"/>
            <w:szCs w:val="22"/>
          </w:rPr>
          <w:tab/>
        </w:r>
        <w:r w:rsidRPr="00D04CDE">
          <w:rPr>
            <w:rStyle w:val="Hyperlink"/>
            <w:noProof/>
          </w:rPr>
          <w:t>Update Point to Printer Distance</w:t>
        </w:r>
        <w:r>
          <w:rPr>
            <w:noProof/>
            <w:webHidden/>
          </w:rPr>
          <w:tab/>
        </w:r>
        <w:r>
          <w:rPr>
            <w:noProof/>
            <w:webHidden/>
          </w:rPr>
          <w:fldChar w:fldCharType="begin"/>
        </w:r>
        <w:r>
          <w:rPr>
            <w:noProof/>
            <w:webHidden/>
          </w:rPr>
          <w:instrText xml:space="preserve"> PAGEREF _Toc343523246 \h </w:instrText>
        </w:r>
        <w:r>
          <w:rPr>
            <w:noProof/>
            <w:webHidden/>
          </w:rPr>
        </w:r>
        <w:r>
          <w:rPr>
            <w:noProof/>
            <w:webHidden/>
          </w:rPr>
          <w:fldChar w:fldCharType="separate"/>
        </w:r>
        <w:r>
          <w:rPr>
            <w:noProof/>
            <w:webHidden/>
          </w:rPr>
          <w:t>4</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47" w:history="1">
        <w:r w:rsidRPr="00D04CDE">
          <w:rPr>
            <w:rStyle w:val="Hyperlink"/>
            <w:noProof/>
          </w:rPr>
          <w:t>3.3</w:t>
        </w:r>
        <w:r>
          <w:rPr>
            <w:rFonts w:asciiTheme="minorHAnsi" w:eastAsiaTheme="minorEastAsia" w:hAnsiTheme="minorHAnsi" w:cstheme="minorBidi"/>
            <w:noProof/>
            <w:sz w:val="22"/>
            <w:szCs w:val="22"/>
          </w:rPr>
          <w:tab/>
        </w:r>
        <w:r w:rsidRPr="00D04CDE">
          <w:rPr>
            <w:rStyle w:val="Hyperlink"/>
            <w:noProof/>
          </w:rPr>
          <w:t>Gapping</w:t>
        </w:r>
        <w:r>
          <w:rPr>
            <w:noProof/>
            <w:webHidden/>
          </w:rPr>
          <w:tab/>
        </w:r>
        <w:r>
          <w:rPr>
            <w:noProof/>
            <w:webHidden/>
          </w:rPr>
          <w:fldChar w:fldCharType="begin"/>
        </w:r>
        <w:r>
          <w:rPr>
            <w:noProof/>
            <w:webHidden/>
          </w:rPr>
          <w:instrText xml:space="preserve"> PAGEREF _Toc343523247 \h </w:instrText>
        </w:r>
        <w:r>
          <w:rPr>
            <w:noProof/>
            <w:webHidden/>
          </w:rPr>
        </w:r>
        <w:r>
          <w:rPr>
            <w:noProof/>
            <w:webHidden/>
          </w:rPr>
          <w:fldChar w:fldCharType="separate"/>
        </w:r>
        <w:r>
          <w:rPr>
            <w:noProof/>
            <w:webHidden/>
          </w:rPr>
          <w:t>4</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48" w:history="1">
        <w:r w:rsidRPr="00D04CDE">
          <w:rPr>
            <w:rStyle w:val="Hyperlink"/>
            <w:noProof/>
          </w:rPr>
          <w:t>3.4</w:t>
        </w:r>
        <w:r>
          <w:rPr>
            <w:rFonts w:asciiTheme="minorHAnsi" w:eastAsiaTheme="minorEastAsia" w:hAnsiTheme="minorHAnsi" w:cstheme="minorBidi"/>
            <w:noProof/>
            <w:sz w:val="22"/>
            <w:szCs w:val="22"/>
          </w:rPr>
          <w:tab/>
        </w:r>
        <w:r w:rsidRPr="00D04CDE">
          <w:rPr>
            <w:rStyle w:val="Hyperlink"/>
            <w:noProof/>
          </w:rPr>
          <w:t>Pitch</w:t>
        </w:r>
        <w:r>
          <w:rPr>
            <w:noProof/>
            <w:webHidden/>
          </w:rPr>
          <w:tab/>
        </w:r>
        <w:r>
          <w:rPr>
            <w:noProof/>
            <w:webHidden/>
          </w:rPr>
          <w:fldChar w:fldCharType="begin"/>
        </w:r>
        <w:r>
          <w:rPr>
            <w:noProof/>
            <w:webHidden/>
          </w:rPr>
          <w:instrText xml:space="preserve"> PAGEREF _Toc343523248 \h </w:instrText>
        </w:r>
        <w:r>
          <w:rPr>
            <w:noProof/>
            <w:webHidden/>
          </w:rPr>
        </w:r>
        <w:r>
          <w:rPr>
            <w:noProof/>
            <w:webHidden/>
          </w:rPr>
          <w:fldChar w:fldCharType="separate"/>
        </w:r>
        <w:r>
          <w:rPr>
            <w:noProof/>
            <w:webHidden/>
          </w:rPr>
          <w:t>4</w:t>
        </w:r>
        <w:r>
          <w:rPr>
            <w:noProof/>
            <w:webHidden/>
          </w:rPr>
          <w:fldChar w:fldCharType="end"/>
        </w:r>
      </w:hyperlink>
    </w:p>
    <w:p w:rsidR="00F27AE5" w:rsidRDefault="00F27AE5">
      <w:pPr>
        <w:pStyle w:val="TOC1"/>
        <w:tabs>
          <w:tab w:val="left" w:pos="475"/>
          <w:tab w:val="right" w:leader="dot" w:pos="9350"/>
        </w:tabs>
        <w:rPr>
          <w:rFonts w:asciiTheme="minorHAnsi" w:eastAsiaTheme="minorEastAsia" w:hAnsiTheme="minorHAnsi" w:cstheme="minorBidi"/>
          <w:noProof/>
          <w:sz w:val="22"/>
          <w:szCs w:val="22"/>
        </w:rPr>
      </w:pPr>
      <w:hyperlink w:anchor="_Toc343523249" w:history="1">
        <w:r w:rsidRPr="00D04CDE">
          <w:rPr>
            <w:rStyle w:val="Hyperlink"/>
            <w:noProof/>
          </w:rPr>
          <w:t>4</w:t>
        </w:r>
        <w:r>
          <w:rPr>
            <w:rFonts w:asciiTheme="minorHAnsi" w:eastAsiaTheme="minorEastAsia" w:hAnsiTheme="minorHAnsi" w:cstheme="minorBidi"/>
            <w:noProof/>
            <w:sz w:val="22"/>
            <w:szCs w:val="22"/>
          </w:rPr>
          <w:tab/>
        </w:r>
        <w:r w:rsidRPr="00D04CDE">
          <w:rPr>
            <w:rStyle w:val="Hyperlink"/>
            <w:noProof/>
          </w:rPr>
          <w:t>Ink Jet Printer Requirements</w:t>
        </w:r>
        <w:r>
          <w:rPr>
            <w:noProof/>
            <w:webHidden/>
          </w:rPr>
          <w:tab/>
        </w:r>
        <w:r>
          <w:rPr>
            <w:noProof/>
            <w:webHidden/>
          </w:rPr>
          <w:fldChar w:fldCharType="begin"/>
        </w:r>
        <w:r>
          <w:rPr>
            <w:noProof/>
            <w:webHidden/>
          </w:rPr>
          <w:instrText xml:space="preserve"> PAGEREF _Toc343523249 \h </w:instrText>
        </w:r>
        <w:r>
          <w:rPr>
            <w:noProof/>
            <w:webHidden/>
          </w:rPr>
        </w:r>
        <w:r>
          <w:rPr>
            <w:noProof/>
            <w:webHidden/>
          </w:rPr>
          <w:fldChar w:fldCharType="separate"/>
        </w:r>
        <w:r>
          <w:rPr>
            <w:noProof/>
            <w:webHidden/>
          </w:rPr>
          <w:t>5</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50" w:history="1">
        <w:r w:rsidRPr="00D04CDE">
          <w:rPr>
            <w:rStyle w:val="Hyperlink"/>
            <w:noProof/>
          </w:rPr>
          <w:t>4.1</w:t>
        </w:r>
        <w:r>
          <w:rPr>
            <w:rFonts w:asciiTheme="minorHAnsi" w:eastAsiaTheme="minorEastAsia" w:hAnsiTheme="minorHAnsi" w:cstheme="minorBidi"/>
            <w:noProof/>
            <w:sz w:val="22"/>
            <w:szCs w:val="22"/>
          </w:rPr>
          <w:tab/>
        </w:r>
        <w:r w:rsidRPr="00D04CDE">
          <w:rPr>
            <w:rStyle w:val="Hyperlink"/>
            <w:noProof/>
          </w:rPr>
          <w:t>Print Triggering</w:t>
        </w:r>
        <w:r>
          <w:rPr>
            <w:noProof/>
            <w:webHidden/>
          </w:rPr>
          <w:tab/>
        </w:r>
        <w:r>
          <w:rPr>
            <w:noProof/>
            <w:webHidden/>
          </w:rPr>
          <w:fldChar w:fldCharType="begin"/>
        </w:r>
        <w:r>
          <w:rPr>
            <w:noProof/>
            <w:webHidden/>
          </w:rPr>
          <w:instrText xml:space="preserve"> PAGEREF _Toc343523250 \h </w:instrText>
        </w:r>
        <w:r>
          <w:rPr>
            <w:noProof/>
            <w:webHidden/>
          </w:rPr>
        </w:r>
        <w:r>
          <w:rPr>
            <w:noProof/>
            <w:webHidden/>
          </w:rPr>
          <w:fldChar w:fldCharType="separate"/>
        </w:r>
        <w:r>
          <w:rPr>
            <w:noProof/>
            <w:webHidden/>
          </w:rPr>
          <w:t>5</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51" w:history="1">
        <w:r w:rsidRPr="00D04CDE">
          <w:rPr>
            <w:rStyle w:val="Hyperlink"/>
            <w:noProof/>
          </w:rPr>
          <w:t>4.2</w:t>
        </w:r>
        <w:r>
          <w:rPr>
            <w:rFonts w:asciiTheme="minorHAnsi" w:eastAsiaTheme="minorEastAsia" w:hAnsiTheme="minorHAnsi" w:cstheme="minorBidi"/>
            <w:noProof/>
            <w:sz w:val="22"/>
            <w:szCs w:val="22"/>
          </w:rPr>
          <w:tab/>
        </w:r>
        <w:r w:rsidRPr="00D04CDE">
          <w:rPr>
            <w:rStyle w:val="Hyperlink"/>
            <w:noProof/>
          </w:rPr>
          <w:t>Label Communication</w:t>
        </w:r>
        <w:r>
          <w:rPr>
            <w:noProof/>
            <w:webHidden/>
          </w:rPr>
          <w:tab/>
        </w:r>
        <w:r>
          <w:rPr>
            <w:noProof/>
            <w:webHidden/>
          </w:rPr>
          <w:fldChar w:fldCharType="begin"/>
        </w:r>
        <w:r>
          <w:rPr>
            <w:noProof/>
            <w:webHidden/>
          </w:rPr>
          <w:instrText xml:space="preserve"> PAGEREF _Toc343523251 \h </w:instrText>
        </w:r>
        <w:r>
          <w:rPr>
            <w:noProof/>
            <w:webHidden/>
          </w:rPr>
        </w:r>
        <w:r>
          <w:rPr>
            <w:noProof/>
            <w:webHidden/>
          </w:rPr>
          <w:fldChar w:fldCharType="separate"/>
        </w:r>
        <w:r>
          <w:rPr>
            <w:noProof/>
            <w:webHidden/>
          </w:rPr>
          <w:t>5</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52" w:history="1">
        <w:r w:rsidRPr="00D04CDE">
          <w:rPr>
            <w:rStyle w:val="Hyperlink"/>
            <w:noProof/>
          </w:rPr>
          <w:t>4.3</w:t>
        </w:r>
        <w:r>
          <w:rPr>
            <w:rFonts w:asciiTheme="minorHAnsi" w:eastAsiaTheme="minorEastAsia" w:hAnsiTheme="minorHAnsi" w:cstheme="minorBidi"/>
            <w:noProof/>
            <w:sz w:val="22"/>
            <w:szCs w:val="22"/>
          </w:rPr>
          <w:tab/>
        </w:r>
        <w:r w:rsidRPr="00D04CDE">
          <w:rPr>
            <w:rStyle w:val="Hyperlink"/>
            <w:noProof/>
          </w:rPr>
          <w:t>Label Queue Flushing</w:t>
        </w:r>
        <w:r>
          <w:rPr>
            <w:noProof/>
            <w:webHidden/>
          </w:rPr>
          <w:tab/>
        </w:r>
        <w:r>
          <w:rPr>
            <w:noProof/>
            <w:webHidden/>
          </w:rPr>
          <w:fldChar w:fldCharType="begin"/>
        </w:r>
        <w:r>
          <w:rPr>
            <w:noProof/>
            <w:webHidden/>
          </w:rPr>
          <w:instrText xml:space="preserve"> PAGEREF _Toc343523252 \h </w:instrText>
        </w:r>
        <w:r>
          <w:rPr>
            <w:noProof/>
            <w:webHidden/>
          </w:rPr>
        </w:r>
        <w:r>
          <w:rPr>
            <w:noProof/>
            <w:webHidden/>
          </w:rPr>
          <w:fldChar w:fldCharType="separate"/>
        </w:r>
        <w:r>
          <w:rPr>
            <w:noProof/>
            <w:webHidden/>
          </w:rPr>
          <w:t>5</w:t>
        </w:r>
        <w:r>
          <w:rPr>
            <w:noProof/>
            <w:webHidden/>
          </w:rPr>
          <w:fldChar w:fldCharType="end"/>
        </w:r>
      </w:hyperlink>
    </w:p>
    <w:p w:rsidR="00F27AE5" w:rsidRDefault="00F27AE5">
      <w:pPr>
        <w:pStyle w:val="TOC3"/>
        <w:tabs>
          <w:tab w:val="left" w:pos="1440"/>
        </w:tabs>
        <w:rPr>
          <w:rFonts w:asciiTheme="minorHAnsi" w:eastAsiaTheme="minorEastAsia" w:hAnsiTheme="minorHAnsi" w:cstheme="minorBidi"/>
          <w:noProof/>
          <w:sz w:val="22"/>
          <w:szCs w:val="22"/>
        </w:rPr>
      </w:pPr>
      <w:hyperlink w:anchor="_Toc343523253" w:history="1">
        <w:r w:rsidRPr="00D04CDE">
          <w:rPr>
            <w:rStyle w:val="Hyperlink"/>
            <w:noProof/>
          </w:rPr>
          <w:t>4.3.1</w:t>
        </w:r>
        <w:r>
          <w:rPr>
            <w:rFonts w:asciiTheme="minorHAnsi" w:eastAsiaTheme="minorEastAsia" w:hAnsiTheme="minorHAnsi" w:cstheme="minorBidi"/>
            <w:noProof/>
            <w:sz w:val="22"/>
            <w:szCs w:val="22"/>
          </w:rPr>
          <w:tab/>
        </w:r>
        <w:r w:rsidRPr="00D04CDE">
          <w:rPr>
            <w:rStyle w:val="Hyperlink"/>
            <w:noProof/>
          </w:rPr>
          <w:t>Automation Controller Message</w:t>
        </w:r>
        <w:r>
          <w:rPr>
            <w:noProof/>
            <w:webHidden/>
          </w:rPr>
          <w:tab/>
        </w:r>
        <w:r>
          <w:rPr>
            <w:noProof/>
            <w:webHidden/>
          </w:rPr>
          <w:fldChar w:fldCharType="begin"/>
        </w:r>
        <w:r>
          <w:rPr>
            <w:noProof/>
            <w:webHidden/>
          </w:rPr>
          <w:instrText xml:space="preserve"> PAGEREF _Toc343523253 \h </w:instrText>
        </w:r>
        <w:r>
          <w:rPr>
            <w:noProof/>
            <w:webHidden/>
          </w:rPr>
        </w:r>
        <w:r>
          <w:rPr>
            <w:noProof/>
            <w:webHidden/>
          </w:rPr>
          <w:fldChar w:fldCharType="separate"/>
        </w:r>
        <w:r>
          <w:rPr>
            <w:noProof/>
            <w:webHidden/>
          </w:rPr>
          <w:t>5</w:t>
        </w:r>
        <w:r>
          <w:rPr>
            <w:noProof/>
            <w:webHidden/>
          </w:rPr>
          <w:fldChar w:fldCharType="end"/>
        </w:r>
      </w:hyperlink>
    </w:p>
    <w:p w:rsidR="00F27AE5" w:rsidRDefault="00F27AE5">
      <w:pPr>
        <w:pStyle w:val="TOC3"/>
        <w:tabs>
          <w:tab w:val="left" w:pos="1440"/>
        </w:tabs>
        <w:rPr>
          <w:rFonts w:asciiTheme="minorHAnsi" w:eastAsiaTheme="minorEastAsia" w:hAnsiTheme="minorHAnsi" w:cstheme="minorBidi"/>
          <w:noProof/>
          <w:sz w:val="22"/>
          <w:szCs w:val="22"/>
        </w:rPr>
      </w:pPr>
      <w:hyperlink w:anchor="_Toc343523254" w:history="1">
        <w:r w:rsidRPr="00D04CDE">
          <w:rPr>
            <w:rStyle w:val="Hyperlink"/>
            <w:noProof/>
          </w:rPr>
          <w:t>4.3.2</w:t>
        </w:r>
        <w:r>
          <w:rPr>
            <w:rFonts w:asciiTheme="minorHAnsi" w:eastAsiaTheme="minorEastAsia" w:hAnsiTheme="minorHAnsi" w:cstheme="minorBidi"/>
            <w:noProof/>
            <w:sz w:val="22"/>
            <w:szCs w:val="22"/>
          </w:rPr>
          <w:tab/>
        </w:r>
        <w:r w:rsidRPr="00D04CDE">
          <w:rPr>
            <w:rStyle w:val="Hyperlink"/>
            <w:noProof/>
          </w:rPr>
          <w:t>Printer User Interface</w:t>
        </w:r>
        <w:r>
          <w:rPr>
            <w:noProof/>
            <w:webHidden/>
          </w:rPr>
          <w:tab/>
        </w:r>
        <w:r>
          <w:rPr>
            <w:noProof/>
            <w:webHidden/>
          </w:rPr>
          <w:fldChar w:fldCharType="begin"/>
        </w:r>
        <w:r>
          <w:rPr>
            <w:noProof/>
            <w:webHidden/>
          </w:rPr>
          <w:instrText xml:space="preserve"> PAGEREF _Toc343523254 \h </w:instrText>
        </w:r>
        <w:r>
          <w:rPr>
            <w:noProof/>
            <w:webHidden/>
          </w:rPr>
        </w:r>
        <w:r>
          <w:rPr>
            <w:noProof/>
            <w:webHidden/>
          </w:rPr>
          <w:fldChar w:fldCharType="separate"/>
        </w:r>
        <w:r>
          <w:rPr>
            <w:noProof/>
            <w:webHidden/>
          </w:rPr>
          <w:t>5</w:t>
        </w:r>
        <w:r>
          <w:rPr>
            <w:noProof/>
            <w:webHidden/>
          </w:rPr>
          <w:fldChar w:fldCharType="end"/>
        </w:r>
      </w:hyperlink>
    </w:p>
    <w:p w:rsidR="00F27AE5" w:rsidRDefault="00F27AE5">
      <w:pPr>
        <w:pStyle w:val="TOC3"/>
        <w:tabs>
          <w:tab w:val="left" w:pos="1440"/>
        </w:tabs>
        <w:rPr>
          <w:rFonts w:asciiTheme="minorHAnsi" w:eastAsiaTheme="minorEastAsia" w:hAnsiTheme="minorHAnsi" w:cstheme="minorBidi"/>
          <w:noProof/>
          <w:sz w:val="22"/>
          <w:szCs w:val="22"/>
        </w:rPr>
      </w:pPr>
      <w:hyperlink w:anchor="_Toc343523255" w:history="1">
        <w:r w:rsidRPr="00D04CDE">
          <w:rPr>
            <w:rStyle w:val="Hyperlink"/>
            <w:noProof/>
          </w:rPr>
          <w:t>4.3.3</w:t>
        </w:r>
        <w:r>
          <w:rPr>
            <w:rFonts w:asciiTheme="minorHAnsi" w:eastAsiaTheme="minorEastAsia" w:hAnsiTheme="minorHAnsi" w:cstheme="minorBidi"/>
            <w:noProof/>
            <w:sz w:val="22"/>
            <w:szCs w:val="22"/>
          </w:rPr>
          <w:tab/>
        </w:r>
        <w:r w:rsidRPr="00D04CDE">
          <w:rPr>
            <w:rStyle w:val="Hyperlink"/>
            <w:noProof/>
          </w:rPr>
          <w:t>I/O Signal</w:t>
        </w:r>
        <w:r>
          <w:rPr>
            <w:noProof/>
            <w:webHidden/>
          </w:rPr>
          <w:tab/>
        </w:r>
        <w:r>
          <w:rPr>
            <w:noProof/>
            <w:webHidden/>
          </w:rPr>
          <w:fldChar w:fldCharType="begin"/>
        </w:r>
        <w:r>
          <w:rPr>
            <w:noProof/>
            <w:webHidden/>
          </w:rPr>
          <w:instrText xml:space="preserve"> PAGEREF _Toc343523255 \h </w:instrText>
        </w:r>
        <w:r>
          <w:rPr>
            <w:noProof/>
            <w:webHidden/>
          </w:rPr>
        </w:r>
        <w:r>
          <w:rPr>
            <w:noProof/>
            <w:webHidden/>
          </w:rPr>
          <w:fldChar w:fldCharType="separate"/>
        </w:r>
        <w:r>
          <w:rPr>
            <w:noProof/>
            <w:webHidden/>
          </w:rPr>
          <w:t>5</w:t>
        </w:r>
        <w:r>
          <w:rPr>
            <w:noProof/>
            <w:webHidden/>
          </w:rPr>
          <w:fldChar w:fldCharType="end"/>
        </w:r>
      </w:hyperlink>
    </w:p>
    <w:p w:rsidR="00F27AE5" w:rsidRDefault="00F27AE5">
      <w:pPr>
        <w:pStyle w:val="TOC3"/>
        <w:tabs>
          <w:tab w:val="left" w:pos="1440"/>
        </w:tabs>
        <w:rPr>
          <w:rFonts w:asciiTheme="minorHAnsi" w:eastAsiaTheme="minorEastAsia" w:hAnsiTheme="minorHAnsi" w:cstheme="minorBidi"/>
          <w:noProof/>
          <w:sz w:val="22"/>
          <w:szCs w:val="22"/>
        </w:rPr>
      </w:pPr>
      <w:hyperlink w:anchor="_Toc343523256" w:history="1">
        <w:r w:rsidRPr="00D04CDE">
          <w:rPr>
            <w:rStyle w:val="Hyperlink"/>
            <w:noProof/>
          </w:rPr>
          <w:t>4.3.4</w:t>
        </w:r>
        <w:r>
          <w:rPr>
            <w:rFonts w:asciiTheme="minorHAnsi" w:eastAsiaTheme="minorEastAsia" w:hAnsiTheme="minorHAnsi" w:cstheme="minorBidi"/>
            <w:noProof/>
            <w:sz w:val="22"/>
            <w:szCs w:val="22"/>
          </w:rPr>
          <w:tab/>
        </w:r>
        <w:r w:rsidRPr="00D04CDE">
          <w:rPr>
            <w:rStyle w:val="Hyperlink"/>
            <w:noProof/>
          </w:rPr>
          <w:t>Timer</w:t>
        </w:r>
        <w:r>
          <w:rPr>
            <w:noProof/>
            <w:webHidden/>
          </w:rPr>
          <w:tab/>
        </w:r>
        <w:r>
          <w:rPr>
            <w:noProof/>
            <w:webHidden/>
          </w:rPr>
          <w:fldChar w:fldCharType="begin"/>
        </w:r>
        <w:r>
          <w:rPr>
            <w:noProof/>
            <w:webHidden/>
          </w:rPr>
          <w:instrText xml:space="preserve"> PAGEREF _Toc343523256 \h </w:instrText>
        </w:r>
        <w:r>
          <w:rPr>
            <w:noProof/>
            <w:webHidden/>
          </w:rPr>
        </w:r>
        <w:r>
          <w:rPr>
            <w:noProof/>
            <w:webHidden/>
          </w:rPr>
          <w:fldChar w:fldCharType="separate"/>
        </w:r>
        <w:r>
          <w:rPr>
            <w:noProof/>
            <w:webHidden/>
          </w:rPr>
          <w:t>6</w:t>
        </w:r>
        <w:r>
          <w:rPr>
            <w:noProof/>
            <w:webHidden/>
          </w:rPr>
          <w:fldChar w:fldCharType="end"/>
        </w:r>
      </w:hyperlink>
    </w:p>
    <w:p w:rsidR="00F27AE5" w:rsidRDefault="00F27AE5">
      <w:pPr>
        <w:pStyle w:val="TOC3"/>
        <w:tabs>
          <w:tab w:val="left" w:pos="1440"/>
        </w:tabs>
        <w:rPr>
          <w:rFonts w:asciiTheme="minorHAnsi" w:eastAsiaTheme="minorEastAsia" w:hAnsiTheme="minorHAnsi" w:cstheme="minorBidi"/>
          <w:noProof/>
          <w:sz w:val="22"/>
          <w:szCs w:val="22"/>
        </w:rPr>
      </w:pPr>
      <w:hyperlink w:anchor="_Toc343523257" w:history="1">
        <w:r w:rsidRPr="00D04CDE">
          <w:rPr>
            <w:rStyle w:val="Hyperlink"/>
            <w:noProof/>
          </w:rPr>
          <w:t>4.3.5</w:t>
        </w:r>
        <w:r>
          <w:rPr>
            <w:rFonts w:asciiTheme="minorHAnsi" w:eastAsiaTheme="minorEastAsia" w:hAnsiTheme="minorHAnsi" w:cstheme="minorBidi"/>
            <w:noProof/>
            <w:sz w:val="22"/>
            <w:szCs w:val="22"/>
          </w:rPr>
          <w:tab/>
        </w:r>
        <w:r w:rsidRPr="00D04CDE">
          <w:rPr>
            <w:rStyle w:val="Hyperlink"/>
            <w:noProof/>
          </w:rPr>
          <w:t>Queue Size of 1</w:t>
        </w:r>
        <w:r>
          <w:rPr>
            <w:noProof/>
            <w:webHidden/>
          </w:rPr>
          <w:tab/>
        </w:r>
        <w:r>
          <w:rPr>
            <w:noProof/>
            <w:webHidden/>
          </w:rPr>
          <w:fldChar w:fldCharType="begin"/>
        </w:r>
        <w:r>
          <w:rPr>
            <w:noProof/>
            <w:webHidden/>
          </w:rPr>
          <w:instrText xml:space="preserve"> PAGEREF _Toc343523257 \h </w:instrText>
        </w:r>
        <w:r>
          <w:rPr>
            <w:noProof/>
            <w:webHidden/>
          </w:rPr>
        </w:r>
        <w:r>
          <w:rPr>
            <w:noProof/>
            <w:webHidden/>
          </w:rPr>
          <w:fldChar w:fldCharType="separate"/>
        </w:r>
        <w:r>
          <w:rPr>
            <w:noProof/>
            <w:webHidden/>
          </w:rPr>
          <w:t>6</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58" w:history="1">
        <w:r w:rsidRPr="00D04CDE">
          <w:rPr>
            <w:rStyle w:val="Hyperlink"/>
            <w:noProof/>
          </w:rPr>
          <w:t>4.4</w:t>
        </w:r>
        <w:r>
          <w:rPr>
            <w:rFonts w:asciiTheme="minorHAnsi" w:eastAsiaTheme="minorEastAsia" w:hAnsiTheme="minorHAnsi" w:cstheme="minorBidi"/>
            <w:noProof/>
            <w:sz w:val="22"/>
            <w:szCs w:val="22"/>
          </w:rPr>
          <w:tab/>
        </w:r>
        <w:r w:rsidRPr="00D04CDE">
          <w:rPr>
            <w:rStyle w:val="Hyperlink"/>
            <w:noProof/>
          </w:rPr>
          <w:t>Error IO</w:t>
        </w:r>
        <w:r>
          <w:rPr>
            <w:noProof/>
            <w:webHidden/>
          </w:rPr>
          <w:tab/>
        </w:r>
        <w:r>
          <w:rPr>
            <w:noProof/>
            <w:webHidden/>
          </w:rPr>
          <w:fldChar w:fldCharType="begin"/>
        </w:r>
        <w:r>
          <w:rPr>
            <w:noProof/>
            <w:webHidden/>
          </w:rPr>
          <w:instrText xml:space="preserve"> PAGEREF _Toc343523258 \h </w:instrText>
        </w:r>
        <w:r>
          <w:rPr>
            <w:noProof/>
            <w:webHidden/>
          </w:rPr>
        </w:r>
        <w:r>
          <w:rPr>
            <w:noProof/>
            <w:webHidden/>
          </w:rPr>
          <w:fldChar w:fldCharType="separate"/>
        </w:r>
        <w:r>
          <w:rPr>
            <w:noProof/>
            <w:webHidden/>
          </w:rPr>
          <w:t>6</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59" w:history="1">
        <w:r w:rsidRPr="00D04CDE">
          <w:rPr>
            <w:rStyle w:val="Hyperlink"/>
            <w:noProof/>
          </w:rPr>
          <w:t>4.5</w:t>
        </w:r>
        <w:r>
          <w:rPr>
            <w:rFonts w:asciiTheme="minorHAnsi" w:eastAsiaTheme="minorEastAsia" w:hAnsiTheme="minorHAnsi" w:cstheme="minorBidi"/>
            <w:noProof/>
            <w:sz w:val="22"/>
            <w:szCs w:val="22"/>
          </w:rPr>
          <w:tab/>
        </w:r>
        <w:r w:rsidRPr="00D04CDE">
          <w:rPr>
            <w:rStyle w:val="Hyperlink"/>
            <w:noProof/>
          </w:rPr>
          <w:t>Printing Distance</w:t>
        </w:r>
        <w:r>
          <w:rPr>
            <w:noProof/>
            <w:webHidden/>
          </w:rPr>
          <w:tab/>
        </w:r>
        <w:r>
          <w:rPr>
            <w:noProof/>
            <w:webHidden/>
          </w:rPr>
          <w:fldChar w:fldCharType="begin"/>
        </w:r>
        <w:r>
          <w:rPr>
            <w:noProof/>
            <w:webHidden/>
          </w:rPr>
          <w:instrText xml:space="preserve"> PAGEREF _Toc343523259 \h </w:instrText>
        </w:r>
        <w:r>
          <w:rPr>
            <w:noProof/>
            <w:webHidden/>
          </w:rPr>
        </w:r>
        <w:r>
          <w:rPr>
            <w:noProof/>
            <w:webHidden/>
          </w:rPr>
          <w:fldChar w:fldCharType="separate"/>
        </w:r>
        <w:r>
          <w:rPr>
            <w:noProof/>
            <w:webHidden/>
          </w:rPr>
          <w:t>6</w:t>
        </w:r>
        <w:r>
          <w:rPr>
            <w:noProof/>
            <w:webHidden/>
          </w:rPr>
          <w:fldChar w:fldCharType="end"/>
        </w:r>
      </w:hyperlink>
    </w:p>
    <w:p w:rsidR="00F27AE5" w:rsidRDefault="00F27AE5">
      <w:pPr>
        <w:pStyle w:val="TOC1"/>
        <w:tabs>
          <w:tab w:val="left" w:pos="475"/>
          <w:tab w:val="right" w:leader="dot" w:pos="9350"/>
        </w:tabs>
        <w:rPr>
          <w:rFonts w:asciiTheme="minorHAnsi" w:eastAsiaTheme="minorEastAsia" w:hAnsiTheme="minorHAnsi" w:cstheme="minorBidi"/>
          <w:noProof/>
          <w:sz w:val="22"/>
          <w:szCs w:val="22"/>
        </w:rPr>
      </w:pPr>
      <w:hyperlink w:anchor="_Toc343523260" w:history="1">
        <w:r w:rsidRPr="00D04CDE">
          <w:rPr>
            <w:rStyle w:val="Hyperlink"/>
            <w:noProof/>
          </w:rPr>
          <w:t>5</w:t>
        </w:r>
        <w:r>
          <w:rPr>
            <w:rFonts w:asciiTheme="minorHAnsi" w:eastAsiaTheme="minorEastAsia" w:hAnsiTheme="minorHAnsi" w:cstheme="minorBidi"/>
            <w:noProof/>
            <w:sz w:val="22"/>
            <w:szCs w:val="22"/>
          </w:rPr>
          <w:tab/>
        </w:r>
        <w:r w:rsidRPr="00D04CDE">
          <w:rPr>
            <w:rStyle w:val="Hyperlink"/>
            <w:noProof/>
          </w:rPr>
          <w:t>Error Conditions</w:t>
        </w:r>
        <w:r>
          <w:rPr>
            <w:noProof/>
            <w:webHidden/>
          </w:rPr>
          <w:tab/>
        </w:r>
        <w:r>
          <w:rPr>
            <w:noProof/>
            <w:webHidden/>
          </w:rPr>
          <w:fldChar w:fldCharType="begin"/>
        </w:r>
        <w:r>
          <w:rPr>
            <w:noProof/>
            <w:webHidden/>
          </w:rPr>
          <w:instrText xml:space="preserve"> PAGEREF _Toc343523260 \h </w:instrText>
        </w:r>
        <w:r>
          <w:rPr>
            <w:noProof/>
            <w:webHidden/>
          </w:rPr>
        </w:r>
        <w:r>
          <w:rPr>
            <w:noProof/>
            <w:webHidden/>
          </w:rPr>
          <w:fldChar w:fldCharType="separate"/>
        </w:r>
        <w:r>
          <w:rPr>
            <w:noProof/>
            <w:webHidden/>
          </w:rPr>
          <w:t>7</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61" w:history="1">
        <w:r w:rsidRPr="00D04CDE">
          <w:rPr>
            <w:rStyle w:val="Hyperlink"/>
            <w:noProof/>
          </w:rPr>
          <w:t>5.1</w:t>
        </w:r>
        <w:r>
          <w:rPr>
            <w:rFonts w:asciiTheme="minorHAnsi" w:eastAsiaTheme="minorEastAsia" w:hAnsiTheme="minorHAnsi" w:cstheme="minorBidi"/>
            <w:noProof/>
            <w:sz w:val="22"/>
            <w:szCs w:val="22"/>
          </w:rPr>
          <w:tab/>
        </w:r>
        <w:r w:rsidRPr="00D04CDE">
          <w:rPr>
            <w:rStyle w:val="Hyperlink"/>
            <w:noProof/>
          </w:rPr>
          <w:t>Box Removal</w:t>
        </w:r>
        <w:r>
          <w:rPr>
            <w:noProof/>
            <w:webHidden/>
          </w:rPr>
          <w:tab/>
        </w:r>
        <w:r>
          <w:rPr>
            <w:noProof/>
            <w:webHidden/>
          </w:rPr>
          <w:fldChar w:fldCharType="begin"/>
        </w:r>
        <w:r>
          <w:rPr>
            <w:noProof/>
            <w:webHidden/>
          </w:rPr>
          <w:instrText xml:space="preserve"> PAGEREF _Toc343523261 \h </w:instrText>
        </w:r>
        <w:r>
          <w:rPr>
            <w:noProof/>
            <w:webHidden/>
          </w:rPr>
        </w:r>
        <w:r>
          <w:rPr>
            <w:noProof/>
            <w:webHidden/>
          </w:rPr>
          <w:fldChar w:fldCharType="separate"/>
        </w:r>
        <w:r>
          <w:rPr>
            <w:noProof/>
            <w:webHidden/>
          </w:rPr>
          <w:t>7</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62" w:history="1">
        <w:r w:rsidRPr="00D04CDE">
          <w:rPr>
            <w:rStyle w:val="Hyperlink"/>
            <w:noProof/>
          </w:rPr>
          <w:t>5.2</w:t>
        </w:r>
        <w:r>
          <w:rPr>
            <w:rFonts w:asciiTheme="minorHAnsi" w:eastAsiaTheme="minorEastAsia" w:hAnsiTheme="minorHAnsi" w:cstheme="minorBidi"/>
            <w:noProof/>
            <w:sz w:val="22"/>
            <w:szCs w:val="22"/>
          </w:rPr>
          <w:tab/>
        </w:r>
        <w:r w:rsidRPr="00D04CDE">
          <w:rPr>
            <w:rStyle w:val="Hyperlink"/>
            <w:noProof/>
          </w:rPr>
          <w:t>Bad Gap</w:t>
        </w:r>
        <w:r>
          <w:rPr>
            <w:noProof/>
            <w:webHidden/>
          </w:rPr>
          <w:tab/>
        </w:r>
        <w:r>
          <w:rPr>
            <w:noProof/>
            <w:webHidden/>
          </w:rPr>
          <w:fldChar w:fldCharType="begin"/>
        </w:r>
        <w:r>
          <w:rPr>
            <w:noProof/>
            <w:webHidden/>
          </w:rPr>
          <w:instrText xml:space="preserve"> PAGEREF _Toc343523262 \h </w:instrText>
        </w:r>
        <w:r>
          <w:rPr>
            <w:noProof/>
            <w:webHidden/>
          </w:rPr>
        </w:r>
        <w:r>
          <w:rPr>
            <w:noProof/>
            <w:webHidden/>
          </w:rPr>
          <w:fldChar w:fldCharType="separate"/>
        </w:r>
        <w:r>
          <w:rPr>
            <w:noProof/>
            <w:webHidden/>
          </w:rPr>
          <w:t>8</w:t>
        </w:r>
        <w:r>
          <w:rPr>
            <w:noProof/>
            <w:webHidden/>
          </w:rPr>
          <w:fldChar w:fldCharType="end"/>
        </w:r>
      </w:hyperlink>
    </w:p>
    <w:p w:rsidR="00F27AE5" w:rsidRDefault="00F27AE5">
      <w:pPr>
        <w:pStyle w:val="TOC1"/>
        <w:tabs>
          <w:tab w:val="left" w:pos="475"/>
          <w:tab w:val="right" w:leader="dot" w:pos="9350"/>
        </w:tabs>
        <w:rPr>
          <w:rFonts w:asciiTheme="minorHAnsi" w:eastAsiaTheme="minorEastAsia" w:hAnsiTheme="minorHAnsi" w:cstheme="minorBidi"/>
          <w:noProof/>
          <w:sz w:val="22"/>
          <w:szCs w:val="22"/>
        </w:rPr>
      </w:pPr>
      <w:hyperlink w:anchor="_Toc343523263" w:history="1">
        <w:r w:rsidRPr="00D04CDE">
          <w:rPr>
            <w:rStyle w:val="Hyperlink"/>
            <w:noProof/>
          </w:rPr>
          <w:t>6</w:t>
        </w:r>
        <w:r>
          <w:rPr>
            <w:rFonts w:asciiTheme="minorHAnsi" w:eastAsiaTheme="minorEastAsia" w:hAnsiTheme="minorHAnsi" w:cstheme="minorBidi"/>
            <w:noProof/>
            <w:sz w:val="22"/>
            <w:szCs w:val="22"/>
          </w:rPr>
          <w:tab/>
        </w:r>
        <w:r w:rsidRPr="00D04CDE">
          <w:rPr>
            <w:rStyle w:val="Hyperlink"/>
            <w:noProof/>
          </w:rPr>
          <w:t>Messaging</w:t>
        </w:r>
        <w:r>
          <w:rPr>
            <w:noProof/>
            <w:webHidden/>
          </w:rPr>
          <w:tab/>
        </w:r>
        <w:r>
          <w:rPr>
            <w:noProof/>
            <w:webHidden/>
          </w:rPr>
          <w:fldChar w:fldCharType="begin"/>
        </w:r>
        <w:r>
          <w:rPr>
            <w:noProof/>
            <w:webHidden/>
          </w:rPr>
          <w:instrText xml:space="preserve"> PAGEREF _Toc343523263 \h </w:instrText>
        </w:r>
        <w:r>
          <w:rPr>
            <w:noProof/>
            <w:webHidden/>
          </w:rPr>
        </w:r>
        <w:r>
          <w:rPr>
            <w:noProof/>
            <w:webHidden/>
          </w:rPr>
          <w:fldChar w:fldCharType="separate"/>
        </w:r>
        <w:r>
          <w:rPr>
            <w:noProof/>
            <w:webHidden/>
          </w:rPr>
          <w:t>9</w:t>
        </w:r>
        <w:r>
          <w:rPr>
            <w:noProof/>
            <w:webHidden/>
          </w:rPr>
          <w:fldChar w:fldCharType="end"/>
        </w:r>
      </w:hyperlink>
    </w:p>
    <w:p w:rsidR="00F27AE5" w:rsidRDefault="00F27AE5">
      <w:pPr>
        <w:pStyle w:val="TOC1"/>
        <w:tabs>
          <w:tab w:val="left" w:pos="475"/>
          <w:tab w:val="right" w:leader="dot" w:pos="9350"/>
        </w:tabs>
        <w:rPr>
          <w:rFonts w:asciiTheme="minorHAnsi" w:eastAsiaTheme="minorEastAsia" w:hAnsiTheme="minorHAnsi" w:cstheme="minorBidi"/>
          <w:noProof/>
          <w:sz w:val="22"/>
          <w:szCs w:val="22"/>
        </w:rPr>
      </w:pPr>
      <w:hyperlink w:anchor="_Toc343523264" w:history="1">
        <w:r w:rsidRPr="00D04CDE">
          <w:rPr>
            <w:rStyle w:val="Hyperlink"/>
            <w:noProof/>
          </w:rPr>
          <w:t>7</w:t>
        </w:r>
        <w:r>
          <w:rPr>
            <w:rFonts w:asciiTheme="minorHAnsi" w:eastAsiaTheme="minorEastAsia" w:hAnsiTheme="minorHAnsi" w:cstheme="minorBidi"/>
            <w:noProof/>
            <w:sz w:val="22"/>
            <w:szCs w:val="22"/>
          </w:rPr>
          <w:tab/>
        </w:r>
        <w:r w:rsidRPr="00D04CDE">
          <w:rPr>
            <w:rStyle w:val="Hyperlink"/>
            <w:noProof/>
          </w:rPr>
          <w:t>VideoJet 2120 Interface</w:t>
        </w:r>
        <w:r>
          <w:rPr>
            <w:noProof/>
            <w:webHidden/>
          </w:rPr>
          <w:tab/>
        </w:r>
        <w:r>
          <w:rPr>
            <w:noProof/>
            <w:webHidden/>
          </w:rPr>
          <w:fldChar w:fldCharType="begin"/>
        </w:r>
        <w:r>
          <w:rPr>
            <w:noProof/>
            <w:webHidden/>
          </w:rPr>
          <w:instrText xml:space="preserve"> PAGEREF _Toc343523264 \h </w:instrText>
        </w:r>
        <w:r>
          <w:rPr>
            <w:noProof/>
            <w:webHidden/>
          </w:rPr>
        </w:r>
        <w:r>
          <w:rPr>
            <w:noProof/>
            <w:webHidden/>
          </w:rPr>
          <w:fldChar w:fldCharType="separate"/>
        </w:r>
        <w:r>
          <w:rPr>
            <w:noProof/>
            <w:webHidden/>
          </w:rPr>
          <w:t>10</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65" w:history="1">
        <w:r w:rsidRPr="00D04CDE">
          <w:rPr>
            <w:rStyle w:val="Hyperlink"/>
            <w:noProof/>
          </w:rPr>
          <w:t>7.1</w:t>
        </w:r>
        <w:r>
          <w:rPr>
            <w:rFonts w:asciiTheme="minorHAnsi" w:eastAsiaTheme="minorEastAsia" w:hAnsiTheme="minorHAnsi" w:cstheme="minorBidi"/>
            <w:noProof/>
            <w:sz w:val="22"/>
            <w:szCs w:val="22"/>
          </w:rPr>
          <w:tab/>
        </w:r>
        <w:r w:rsidRPr="00D04CDE">
          <w:rPr>
            <w:rStyle w:val="Hyperlink"/>
            <w:noProof/>
          </w:rPr>
          <w:t>High Level Description</w:t>
        </w:r>
        <w:r>
          <w:rPr>
            <w:noProof/>
            <w:webHidden/>
          </w:rPr>
          <w:tab/>
        </w:r>
        <w:r>
          <w:rPr>
            <w:noProof/>
            <w:webHidden/>
          </w:rPr>
          <w:fldChar w:fldCharType="begin"/>
        </w:r>
        <w:r>
          <w:rPr>
            <w:noProof/>
            <w:webHidden/>
          </w:rPr>
          <w:instrText xml:space="preserve"> PAGEREF _Toc343523265 \h </w:instrText>
        </w:r>
        <w:r>
          <w:rPr>
            <w:noProof/>
            <w:webHidden/>
          </w:rPr>
        </w:r>
        <w:r>
          <w:rPr>
            <w:noProof/>
            <w:webHidden/>
          </w:rPr>
          <w:fldChar w:fldCharType="separate"/>
        </w:r>
        <w:r>
          <w:rPr>
            <w:noProof/>
            <w:webHidden/>
          </w:rPr>
          <w:t>10</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66" w:history="1">
        <w:r w:rsidRPr="00D04CDE">
          <w:rPr>
            <w:rStyle w:val="Hyperlink"/>
            <w:noProof/>
          </w:rPr>
          <w:t>7.2</w:t>
        </w:r>
        <w:r>
          <w:rPr>
            <w:rFonts w:asciiTheme="minorHAnsi" w:eastAsiaTheme="minorEastAsia" w:hAnsiTheme="minorHAnsi" w:cstheme="minorBidi"/>
            <w:noProof/>
            <w:sz w:val="22"/>
            <w:szCs w:val="22"/>
          </w:rPr>
          <w:tab/>
        </w:r>
        <w:r w:rsidRPr="00D04CDE">
          <w:rPr>
            <w:rStyle w:val="Hyperlink"/>
            <w:noProof/>
          </w:rPr>
          <w:t>Label Communication</w:t>
        </w:r>
        <w:r>
          <w:rPr>
            <w:noProof/>
            <w:webHidden/>
          </w:rPr>
          <w:tab/>
        </w:r>
        <w:r>
          <w:rPr>
            <w:noProof/>
            <w:webHidden/>
          </w:rPr>
          <w:fldChar w:fldCharType="begin"/>
        </w:r>
        <w:r>
          <w:rPr>
            <w:noProof/>
            <w:webHidden/>
          </w:rPr>
          <w:instrText xml:space="preserve"> PAGEREF _Toc343523266 \h </w:instrText>
        </w:r>
        <w:r>
          <w:rPr>
            <w:noProof/>
            <w:webHidden/>
          </w:rPr>
        </w:r>
        <w:r>
          <w:rPr>
            <w:noProof/>
            <w:webHidden/>
          </w:rPr>
          <w:fldChar w:fldCharType="separate"/>
        </w:r>
        <w:r>
          <w:rPr>
            <w:noProof/>
            <w:webHidden/>
          </w:rPr>
          <w:t>10</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67" w:history="1">
        <w:r w:rsidRPr="00D04CDE">
          <w:rPr>
            <w:rStyle w:val="Hyperlink"/>
            <w:noProof/>
          </w:rPr>
          <w:t>7.3</w:t>
        </w:r>
        <w:r>
          <w:rPr>
            <w:rFonts w:asciiTheme="minorHAnsi" w:eastAsiaTheme="minorEastAsia" w:hAnsiTheme="minorHAnsi" w:cstheme="minorBidi"/>
            <w:noProof/>
            <w:sz w:val="22"/>
            <w:szCs w:val="22"/>
          </w:rPr>
          <w:tab/>
        </w:r>
        <w:r w:rsidRPr="00D04CDE">
          <w:rPr>
            <w:rStyle w:val="Hyperlink"/>
            <w:noProof/>
          </w:rPr>
          <w:t>Label Flushing</w:t>
        </w:r>
        <w:r>
          <w:rPr>
            <w:noProof/>
            <w:webHidden/>
          </w:rPr>
          <w:tab/>
        </w:r>
        <w:r>
          <w:rPr>
            <w:noProof/>
            <w:webHidden/>
          </w:rPr>
          <w:fldChar w:fldCharType="begin"/>
        </w:r>
        <w:r>
          <w:rPr>
            <w:noProof/>
            <w:webHidden/>
          </w:rPr>
          <w:instrText xml:space="preserve"> PAGEREF _Toc343523267 \h </w:instrText>
        </w:r>
        <w:r>
          <w:rPr>
            <w:noProof/>
            <w:webHidden/>
          </w:rPr>
        </w:r>
        <w:r>
          <w:rPr>
            <w:noProof/>
            <w:webHidden/>
          </w:rPr>
          <w:fldChar w:fldCharType="separate"/>
        </w:r>
        <w:r>
          <w:rPr>
            <w:noProof/>
            <w:webHidden/>
          </w:rPr>
          <w:t>11</w:t>
        </w:r>
        <w:r>
          <w:rPr>
            <w:noProof/>
            <w:webHidden/>
          </w:rPr>
          <w:fldChar w:fldCharType="end"/>
        </w:r>
      </w:hyperlink>
    </w:p>
    <w:p w:rsidR="00F27AE5" w:rsidRDefault="00F27AE5">
      <w:pPr>
        <w:pStyle w:val="TOC3"/>
        <w:tabs>
          <w:tab w:val="left" w:pos="1440"/>
        </w:tabs>
        <w:rPr>
          <w:rFonts w:asciiTheme="minorHAnsi" w:eastAsiaTheme="minorEastAsia" w:hAnsiTheme="minorHAnsi" w:cstheme="minorBidi"/>
          <w:noProof/>
          <w:sz w:val="22"/>
          <w:szCs w:val="22"/>
        </w:rPr>
      </w:pPr>
      <w:hyperlink w:anchor="_Toc343523268" w:history="1">
        <w:r w:rsidRPr="00D04CDE">
          <w:rPr>
            <w:rStyle w:val="Hyperlink"/>
            <w:noProof/>
          </w:rPr>
          <w:t>7.3.1</w:t>
        </w:r>
        <w:r>
          <w:rPr>
            <w:rFonts w:asciiTheme="minorHAnsi" w:eastAsiaTheme="minorEastAsia" w:hAnsiTheme="minorHAnsi" w:cstheme="minorBidi"/>
            <w:noProof/>
            <w:sz w:val="22"/>
            <w:szCs w:val="22"/>
          </w:rPr>
          <w:tab/>
        </w:r>
        <w:r w:rsidRPr="00D04CDE">
          <w:rPr>
            <w:rStyle w:val="Hyperlink"/>
            <w:noProof/>
          </w:rPr>
          <w:t>None</w:t>
        </w:r>
        <w:r>
          <w:rPr>
            <w:noProof/>
            <w:webHidden/>
          </w:rPr>
          <w:tab/>
        </w:r>
        <w:r>
          <w:rPr>
            <w:noProof/>
            <w:webHidden/>
          </w:rPr>
          <w:fldChar w:fldCharType="begin"/>
        </w:r>
        <w:r>
          <w:rPr>
            <w:noProof/>
            <w:webHidden/>
          </w:rPr>
          <w:instrText xml:space="preserve"> PAGEREF _Toc343523268 \h </w:instrText>
        </w:r>
        <w:r>
          <w:rPr>
            <w:noProof/>
            <w:webHidden/>
          </w:rPr>
        </w:r>
        <w:r>
          <w:rPr>
            <w:noProof/>
            <w:webHidden/>
          </w:rPr>
          <w:fldChar w:fldCharType="separate"/>
        </w:r>
        <w:r>
          <w:rPr>
            <w:noProof/>
            <w:webHidden/>
          </w:rPr>
          <w:t>11</w:t>
        </w:r>
        <w:r>
          <w:rPr>
            <w:noProof/>
            <w:webHidden/>
          </w:rPr>
          <w:fldChar w:fldCharType="end"/>
        </w:r>
      </w:hyperlink>
    </w:p>
    <w:p w:rsidR="00F27AE5" w:rsidRDefault="00F27AE5">
      <w:pPr>
        <w:pStyle w:val="TOC3"/>
        <w:tabs>
          <w:tab w:val="left" w:pos="1440"/>
        </w:tabs>
        <w:rPr>
          <w:rFonts w:asciiTheme="minorHAnsi" w:eastAsiaTheme="minorEastAsia" w:hAnsiTheme="minorHAnsi" w:cstheme="minorBidi"/>
          <w:noProof/>
          <w:sz w:val="22"/>
          <w:szCs w:val="22"/>
        </w:rPr>
      </w:pPr>
      <w:hyperlink w:anchor="_Toc343523269" w:history="1">
        <w:r w:rsidRPr="00D04CDE">
          <w:rPr>
            <w:rStyle w:val="Hyperlink"/>
            <w:noProof/>
          </w:rPr>
          <w:t>7.3.2</w:t>
        </w:r>
        <w:r>
          <w:rPr>
            <w:rFonts w:asciiTheme="minorHAnsi" w:eastAsiaTheme="minorEastAsia" w:hAnsiTheme="minorHAnsi" w:cstheme="minorBidi"/>
            <w:noProof/>
            <w:sz w:val="22"/>
            <w:szCs w:val="22"/>
          </w:rPr>
          <w:tab/>
        </w:r>
        <w:r w:rsidRPr="00D04CDE">
          <w:rPr>
            <w:rStyle w:val="Hyperlink"/>
            <w:noProof/>
          </w:rPr>
          <w:t>Clear Print Queue I/O</w:t>
        </w:r>
        <w:r>
          <w:rPr>
            <w:noProof/>
            <w:webHidden/>
          </w:rPr>
          <w:tab/>
        </w:r>
        <w:r>
          <w:rPr>
            <w:noProof/>
            <w:webHidden/>
          </w:rPr>
          <w:fldChar w:fldCharType="begin"/>
        </w:r>
        <w:r>
          <w:rPr>
            <w:noProof/>
            <w:webHidden/>
          </w:rPr>
          <w:instrText xml:space="preserve"> PAGEREF _Toc343523269 \h </w:instrText>
        </w:r>
        <w:r>
          <w:rPr>
            <w:noProof/>
            <w:webHidden/>
          </w:rPr>
        </w:r>
        <w:r>
          <w:rPr>
            <w:noProof/>
            <w:webHidden/>
          </w:rPr>
          <w:fldChar w:fldCharType="separate"/>
        </w:r>
        <w:r>
          <w:rPr>
            <w:noProof/>
            <w:webHidden/>
          </w:rPr>
          <w:t>11</w:t>
        </w:r>
        <w:r>
          <w:rPr>
            <w:noProof/>
            <w:webHidden/>
          </w:rPr>
          <w:fldChar w:fldCharType="end"/>
        </w:r>
      </w:hyperlink>
    </w:p>
    <w:p w:rsidR="00F27AE5" w:rsidRDefault="00F27AE5">
      <w:pPr>
        <w:pStyle w:val="TOC3"/>
        <w:tabs>
          <w:tab w:val="left" w:pos="1440"/>
        </w:tabs>
        <w:rPr>
          <w:rFonts w:asciiTheme="minorHAnsi" w:eastAsiaTheme="minorEastAsia" w:hAnsiTheme="minorHAnsi" w:cstheme="minorBidi"/>
          <w:noProof/>
          <w:sz w:val="22"/>
          <w:szCs w:val="22"/>
        </w:rPr>
      </w:pPr>
      <w:hyperlink w:anchor="_Toc343523270" w:history="1">
        <w:r w:rsidRPr="00D04CDE">
          <w:rPr>
            <w:rStyle w:val="Hyperlink"/>
            <w:noProof/>
          </w:rPr>
          <w:t>7.3.3</w:t>
        </w:r>
        <w:r>
          <w:rPr>
            <w:rFonts w:asciiTheme="minorHAnsi" w:eastAsiaTheme="minorEastAsia" w:hAnsiTheme="minorHAnsi" w:cstheme="minorBidi"/>
            <w:noProof/>
            <w:sz w:val="22"/>
            <w:szCs w:val="22"/>
          </w:rPr>
          <w:tab/>
        </w:r>
        <w:r w:rsidRPr="00D04CDE">
          <w:rPr>
            <w:rStyle w:val="Hyperlink"/>
            <w:noProof/>
          </w:rPr>
          <w:t>Clear Print Command</w:t>
        </w:r>
        <w:r>
          <w:rPr>
            <w:noProof/>
            <w:webHidden/>
          </w:rPr>
          <w:tab/>
        </w:r>
        <w:r>
          <w:rPr>
            <w:noProof/>
            <w:webHidden/>
          </w:rPr>
          <w:fldChar w:fldCharType="begin"/>
        </w:r>
        <w:r>
          <w:rPr>
            <w:noProof/>
            <w:webHidden/>
          </w:rPr>
          <w:instrText xml:space="preserve"> PAGEREF _Toc343523270 \h </w:instrText>
        </w:r>
        <w:r>
          <w:rPr>
            <w:noProof/>
            <w:webHidden/>
          </w:rPr>
        </w:r>
        <w:r>
          <w:rPr>
            <w:noProof/>
            <w:webHidden/>
          </w:rPr>
          <w:fldChar w:fldCharType="separate"/>
        </w:r>
        <w:r>
          <w:rPr>
            <w:noProof/>
            <w:webHidden/>
          </w:rPr>
          <w:t>12</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71" w:history="1">
        <w:r w:rsidRPr="00D04CDE">
          <w:rPr>
            <w:rStyle w:val="Hyperlink"/>
            <w:noProof/>
          </w:rPr>
          <w:t>7.4</w:t>
        </w:r>
        <w:r>
          <w:rPr>
            <w:rFonts w:asciiTheme="minorHAnsi" w:eastAsiaTheme="minorEastAsia" w:hAnsiTheme="minorHAnsi" w:cstheme="minorBidi"/>
            <w:noProof/>
            <w:sz w:val="22"/>
            <w:szCs w:val="22"/>
          </w:rPr>
          <w:tab/>
        </w:r>
        <w:r w:rsidRPr="00D04CDE">
          <w:rPr>
            <w:rStyle w:val="Hyperlink"/>
            <w:noProof/>
          </w:rPr>
          <w:t>Print Activation</w:t>
        </w:r>
        <w:r>
          <w:rPr>
            <w:noProof/>
            <w:webHidden/>
          </w:rPr>
          <w:tab/>
        </w:r>
        <w:r>
          <w:rPr>
            <w:noProof/>
            <w:webHidden/>
          </w:rPr>
          <w:fldChar w:fldCharType="begin"/>
        </w:r>
        <w:r>
          <w:rPr>
            <w:noProof/>
            <w:webHidden/>
          </w:rPr>
          <w:instrText xml:space="preserve"> PAGEREF _Toc343523271 \h </w:instrText>
        </w:r>
        <w:r>
          <w:rPr>
            <w:noProof/>
            <w:webHidden/>
          </w:rPr>
        </w:r>
        <w:r>
          <w:rPr>
            <w:noProof/>
            <w:webHidden/>
          </w:rPr>
          <w:fldChar w:fldCharType="separate"/>
        </w:r>
        <w:r>
          <w:rPr>
            <w:noProof/>
            <w:webHidden/>
          </w:rPr>
          <w:t>12</w:t>
        </w:r>
        <w:r>
          <w:rPr>
            <w:noProof/>
            <w:webHidden/>
          </w:rPr>
          <w:fldChar w:fldCharType="end"/>
        </w:r>
      </w:hyperlink>
    </w:p>
    <w:p w:rsidR="00F27AE5" w:rsidRDefault="00F27AE5">
      <w:pPr>
        <w:pStyle w:val="TOC3"/>
        <w:tabs>
          <w:tab w:val="left" w:pos="1440"/>
        </w:tabs>
        <w:rPr>
          <w:rFonts w:asciiTheme="minorHAnsi" w:eastAsiaTheme="minorEastAsia" w:hAnsiTheme="minorHAnsi" w:cstheme="minorBidi"/>
          <w:noProof/>
          <w:sz w:val="22"/>
          <w:szCs w:val="22"/>
        </w:rPr>
      </w:pPr>
      <w:hyperlink w:anchor="_Toc343523272" w:history="1">
        <w:r w:rsidRPr="00D04CDE">
          <w:rPr>
            <w:rStyle w:val="Hyperlink"/>
            <w:noProof/>
          </w:rPr>
          <w:t>7.4.1</w:t>
        </w:r>
        <w:r>
          <w:rPr>
            <w:rFonts w:asciiTheme="minorHAnsi" w:eastAsiaTheme="minorEastAsia" w:hAnsiTheme="minorHAnsi" w:cstheme="minorBidi"/>
            <w:noProof/>
            <w:sz w:val="22"/>
            <w:szCs w:val="22"/>
          </w:rPr>
          <w:tab/>
        </w:r>
        <w:r w:rsidRPr="00D04CDE">
          <w:rPr>
            <w:rStyle w:val="Hyperlink"/>
            <w:noProof/>
          </w:rPr>
          <w:t>Printer Photo-eye</w:t>
        </w:r>
        <w:r>
          <w:rPr>
            <w:noProof/>
            <w:webHidden/>
          </w:rPr>
          <w:tab/>
        </w:r>
        <w:r>
          <w:rPr>
            <w:noProof/>
            <w:webHidden/>
          </w:rPr>
          <w:fldChar w:fldCharType="begin"/>
        </w:r>
        <w:r>
          <w:rPr>
            <w:noProof/>
            <w:webHidden/>
          </w:rPr>
          <w:instrText xml:space="preserve"> PAGEREF _Toc343523272 \h </w:instrText>
        </w:r>
        <w:r>
          <w:rPr>
            <w:noProof/>
            <w:webHidden/>
          </w:rPr>
        </w:r>
        <w:r>
          <w:rPr>
            <w:noProof/>
            <w:webHidden/>
          </w:rPr>
          <w:fldChar w:fldCharType="separate"/>
        </w:r>
        <w:r>
          <w:rPr>
            <w:noProof/>
            <w:webHidden/>
          </w:rPr>
          <w:t>12</w:t>
        </w:r>
        <w:r>
          <w:rPr>
            <w:noProof/>
            <w:webHidden/>
          </w:rPr>
          <w:fldChar w:fldCharType="end"/>
        </w:r>
      </w:hyperlink>
    </w:p>
    <w:p w:rsidR="00F27AE5" w:rsidRDefault="00F27AE5">
      <w:pPr>
        <w:pStyle w:val="TOC3"/>
        <w:tabs>
          <w:tab w:val="left" w:pos="1440"/>
        </w:tabs>
        <w:rPr>
          <w:rFonts w:asciiTheme="minorHAnsi" w:eastAsiaTheme="minorEastAsia" w:hAnsiTheme="minorHAnsi" w:cstheme="minorBidi"/>
          <w:noProof/>
          <w:sz w:val="22"/>
          <w:szCs w:val="22"/>
        </w:rPr>
      </w:pPr>
      <w:hyperlink w:anchor="_Toc343523273" w:history="1">
        <w:r w:rsidRPr="00D04CDE">
          <w:rPr>
            <w:rStyle w:val="Hyperlink"/>
            <w:noProof/>
          </w:rPr>
          <w:t>7.4.2</w:t>
        </w:r>
        <w:r>
          <w:rPr>
            <w:rFonts w:asciiTheme="minorHAnsi" w:eastAsiaTheme="minorEastAsia" w:hAnsiTheme="minorHAnsi" w:cstheme="minorBidi"/>
            <w:noProof/>
            <w:sz w:val="22"/>
            <w:szCs w:val="22"/>
          </w:rPr>
          <w:tab/>
        </w:r>
        <w:r w:rsidRPr="00D04CDE">
          <w:rPr>
            <w:rStyle w:val="Hyperlink"/>
            <w:noProof/>
          </w:rPr>
          <w:t>Software Control</w:t>
        </w:r>
        <w:r>
          <w:rPr>
            <w:noProof/>
            <w:webHidden/>
          </w:rPr>
          <w:tab/>
        </w:r>
        <w:r>
          <w:rPr>
            <w:noProof/>
            <w:webHidden/>
          </w:rPr>
          <w:fldChar w:fldCharType="begin"/>
        </w:r>
        <w:r>
          <w:rPr>
            <w:noProof/>
            <w:webHidden/>
          </w:rPr>
          <w:instrText xml:space="preserve"> PAGEREF _Toc343523273 \h </w:instrText>
        </w:r>
        <w:r>
          <w:rPr>
            <w:noProof/>
            <w:webHidden/>
          </w:rPr>
        </w:r>
        <w:r>
          <w:rPr>
            <w:noProof/>
            <w:webHidden/>
          </w:rPr>
          <w:fldChar w:fldCharType="separate"/>
        </w:r>
        <w:r>
          <w:rPr>
            <w:noProof/>
            <w:webHidden/>
          </w:rPr>
          <w:t>13</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74" w:history="1">
        <w:r w:rsidRPr="00D04CDE">
          <w:rPr>
            <w:rStyle w:val="Hyperlink"/>
            <w:noProof/>
          </w:rPr>
          <w:t>7.5</w:t>
        </w:r>
        <w:r>
          <w:rPr>
            <w:rFonts w:asciiTheme="minorHAnsi" w:eastAsiaTheme="minorEastAsia" w:hAnsiTheme="minorHAnsi" w:cstheme="minorBidi"/>
            <w:noProof/>
            <w:sz w:val="22"/>
            <w:szCs w:val="22"/>
          </w:rPr>
          <w:tab/>
        </w:r>
        <w:r w:rsidRPr="00D04CDE">
          <w:rPr>
            <w:rStyle w:val="Hyperlink"/>
            <w:noProof/>
          </w:rPr>
          <w:t>Printer Error Detection</w:t>
        </w:r>
        <w:r>
          <w:rPr>
            <w:noProof/>
            <w:webHidden/>
          </w:rPr>
          <w:tab/>
        </w:r>
        <w:r>
          <w:rPr>
            <w:noProof/>
            <w:webHidden/>
          </w:rPr>
          <w:fldChar w:fldCharType="begin"/>
        </w:r>
        <w:r>
          <w:rPr>
            <w:noProof/>
            <w:webHidden/>
          </w:rPr>
          <w:instrText xml:space="preserve"> PAGEREF _Toc343523274 \h </w:instrText>
        </w:r>
        <w:r>
          <w:rPr>
            <w:noProof/>
            <w:webHidden/>
          </w:rPr>
        </w:r>
        <w:r>
          <w:rPr>
            <w:noProof/>
            <w:webHidden/>
          </w:rPr>
          <w:fldChar w:fldCharType="separate"/>
        </w:r>
        <w:r>
          <w:rPr>
            <w:noProof/>
            <w:webHidden/>
          </w:rPr>
          <w:t>13</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75" w:history="1">
        <w:r w:rsidRPr="00D04CDE">
          <w:rPr>
            <w:rStyle w:val="Hyperlink"/>
            <w:noProof/>
          </w:rPr>
          <w:t>7.6</w:t>
        </w:r>
        <w:r>
          <w:rPr>
            <w:rFonts w:asciiTheme="minorHAnsi" w:eastAsiaTheme="minorEastAsia" w:hAnsiTheme="minorHAnsi" w:cstheme="minorBidi"/>
            <w:noProof/>
            <w:sz w:val="22"/>
            <w:szCs w:val="22"/>
          </w:rPr>
          <w:tab/>
        </w:r>
        <w:r w:rsidRPr="00D04CDE">
          <w:rPr>
            <w:rStyle w:val="Hyperlink"/>
            <w:noProof/>
          </w:rPr>
          <w:t>Label Ready Detection</w:t>
        </w:r>
        <w:r>
          <w:rPr>
            <w:noProof/>
            <w:webHidden/>
          </w:rPr>
          <w:tab/>
        </w:r>
        <w:r>
          <w:rPr>
            <w:noProof/>
            <w:webHidden/>
          </w:rPr>
          <w:fldChar w:fldCharType="begin"/>
        </w:r>
        <w:r>
          <w:rPr>
            <w:noProof/>
            <w:webHidden/>
          </w:rPr>
          <w:instrText xml:space="preserve"> PAGEREF _Toc343523275 \h </w:instrText>
        </w:r>
        <w:r>
          <w:rPr>
            <w:noProof/>
            <w:webHidden/>
          </w:rPr>
        </w:r>
        <w:r>
          <w:rPr>
            <w:noProof/>
            <w:webHidden/>
          </w:rPr>
          <w:fldChar w:fldCharType="separate"/>
        </w:r>
        <w:r>
          <w:rPr>
            <w:noProof/>
            <w:webHidden/>
          </w:rPr>
          <w:t>13</w:t>
        </w:r>
        <w:r>
          <w:rPr>
            <w:noProof/>
            <w:webHidden/>
          </w:rPr>
          <w:fldChar w:fldCharType="end"/>
        </w:r>
      </w:hyperlink>
    </w:p>
    <w:p w:rsidR="00F27AE5" w:rsidRDefault="00F27AE5">
      <w:pPr>
        <w:pStyle w:val="TOC2"/>
        <w:tabs>
          <w:tab w:val="left" w:pos="960"/>
        </w:tabs>
        <w:rPr>
          <w:rFonts w:asciiTheme="minorHAnsi" w:eastAsiaTheme="minorEastAsia" w:hAnsiTheme="minorHAnsi" w:cstheme="minorBidi"/>
          <w:noProof/>
          <w:sz w:val="22"/>
          <w:szCs w:val="22"/>
        </w:rPr>
      </w:pPr>
      <w:hyperlink w:anchor="_Toc343523276" w:history="1">
        <w:r w:rsidRPr="00D04CDE">
          <w:rPr>
            <w:rStyle w:val="Hyperlink"/>
            <w:noProof/>
          </w:rPr>
          <w:t>7.7</w:t>
        </w:r>
        <w:r>
          <w:rPr>
            <w:rFonts w:asciiTheme="minorHAnsi" w:eastAsiaTheme="minorEastAsia" w:hAnsiTheme="minorHAnsi" w:cstheme="minorBidi"/>
            <w:noProof/>
            <w:sz w:val="22"/>
            <w:szCs w:val="22"/>
          </w:rPr>
          <w:tab/>
        </w:r>
        <w:r w:rsidRPr="00D04CDE">
          <w:rPr>
            <w:rStyle w:val="Hyperlink"/>
            <w:noProof/>
          </w:rPr>
          <w:t>Videojet Questions and Answers</w:t>
        </w:r>
        <w:r>
          <w:rPr>
            <w:noProof/>
            <w:webHidden/>
          </w:rPr>
          <w:tab/>
        </w:r>
        <w:r>
          <w:rPr>
            <w:noProof/>
            <w:webHidden/>
          </w:rPr>
          <w:fldChar w:fldCharType="begin"/>
        </w:r>
        <w:r>
          <w:rPr>
            <w:noProof/>
            <w:webHidden/>
          </w:rPr>
          <w:instrText xml:space="preserve"> PAGEREF _Toc343523276 \h </w:instrText>
        </w:r>
        <w:r>
          <w:rPr>
            <w:noProof/>
            <w:webHidden/>
          </w:rPr>
        </w:r>
        <w:r>
          <w:rPr>
            <w:noProof/>
            <w:webHidden/>
          </w:rPr>
          <w:fldChar w:fldCharType="separate"/>
        </w:r>
        <w:r>
          <w:rPr>
            <w:noProof/>
            <w:webHidden/>
          </w:rPr>
          <w:t>13</w:t>
        </w:r>
        <w:r>
          <w:rPr>
            <w:noProof/>
            <w:webHidden/>
          </w:rPr>
          <w:fldChar w:fldCharType="end"/>
        </w:r>
      </w:hyperlink>
    </w:p>
    <w:p w:rsidR="007B471F" w:rsidRDefault="0039388C" w:rsidP="00B87571">
      <w:pPr>
        <w:pStyle w:val="BodyText"/>
      </w:pPr>
      <w:r>
        <w:fldChar w:fldCharType="end"/>
      </w:r>
    </w:p>
    <w:p w:rsidR="00921A14" w:rsidRPr="00C860CA" w:rsidRDefault="00921A14" w:rsidP="00F15FA4">
      <w:pPr>
        <w:pStyle w:val="BodyText"/>
        <w:sectPr w:rsidR="00921A14" w:rsidRPr="00C860CA" w:rsidSect="005B3D21">
          <w:headerReference w:type="default" r:id="rId14"/>
          <w:footerReference w:type="default" r:id="rId15"/>
          <w:pgSz w:w="12240" w:h="15840" w:code="1"/>
          <w:pgMar w:top="1440" w:right="1440" w:bottom="1440" w:left="1440" w:header="288" w:footer="432" w:gutter="0"/>
          <w:cols w:space="720"/>
          <w:titlePg/>
          <w:docGrid w:linePitch="360"/>
        </w:sectPr>
      </w:pPr>
    </w:p>
    <w:p w:rsidR="00202BC0" w:rsidRDefault="00870DBF" w:rsidP="00202BC0">
      <w:pPr>
        <w:pStyle w:val="Heading1"/>
        <w:rPr>
          <w:szCs w:val="28"/>
        </w:rPr>
      </w:pPr>
      <w:bookmarkStart w:id="1" w:name="_Toc343523232"/>
      <w:r>
        <w:rPr>
          <w:szCs w:val="28"/>
        </w:rPr>
        <w:lastRenderedPageBreak/>
        <w:t>Introduction</w:t>
      </w:r>
      <w:bookmarkEnd w:id="1"/>
    </w:p>
    <w:p w:rsidR="008F2CD9" w:rsidRDefault="00F57E1A" w:rsidP="0077538F">
      <w:pPr>
        <w:pStyle w:val="BodyText"/>
      </w:pPr>
      <w:r>
        <w:t>Th</w:t>
      </w:r>
      <w:r w:rsidR="00F425FC">
        <w:t>is</w:t>
      </w:r>
      <w:r>
        <w:t xml:space="preserve"> </w:t>
      </w:r>
      <w:r w:rsidR="00A81FC3">
        <w:t>Internal</w:t>
      </w:r>
      <w:r w:rsidR="00F425FC">
        <w:t xml:space="preserve"> Design Document </w:t>
      </w:r>
      <w:r w:rsidR="000339A0">
        <w:t xml:space="preserve">(IDD) </w:t>
      </w:r>
      <w:r w:rsidR="00F425FC">
        <w:t xml:space="preserve">contains the software design </w:t>
      </w:r>
      <w:r>
        <w:t xml:space="preserve">details </w:t>
      </w:r>
      <w:r w:rsidR="000339A0">
        <w:t xml:space="preserve">and Ink Jet requirements </w:t>
      </w:r>
      <w:r w:rsidR="00F425FC">
        <w:t xml:space="preserve">for </w:t>
      </w:r>
      <w:r w:rsidR="00376877">
        <w:t>using an Ink Jet Printer</w:t>
      </w:r>
      <w:r w:rsidR="00F425FC">
        <w:t xml:space="preserve">.  </w:t>
      </w:r>
      <w:r w:rsidR="00376877">
        <w:t>It</w:t>
      </w:r>
      <w:r w:rsidR="008F2CD9">
        <w:t xml:space="preserve"> provides the low level design for </w:t>
      </w:r>
      <w:r w:rsidR="00376877">
        <w:t>Conveyor layout, Automation Controller configuration, operation, and messaging</w:t>
      </w:r>
      <w:r w:rsidR="008F2CD9">
        <w:t>.</w:t>
      </w:r>
    </w:p>
    <w:p w:rsidR="0077538F" w:rsidRPr="0077538F" w:rsidRDefault="0077538F" w:rsidP="0077538F">
      <w:pPr>
        <w:pStyle w:val="Heading2"/>
      </w:pPr>
      <w:bookmarkStart w:id="2" w:name="_Toc343523233"/>
      <w:r>
        <w:t>Document Objective</w:t>
      </w:r>
      <w:bookmarkEnd w:id="2"/>
    </w:p>
    <w:p w:rsidR="00F64E35" w:rsidRDefault="00F64E35" w:rsidP="00B87571">
      <w:pPr>
        <w:pStyle w:val="BodyText"/>
      </w:pPr>
      <w:bookmarkStart w:id="3" w:name="_Toc183243064"/>
      <w:r>
        <w:t xml:space="preserve">The purpose of this document is to serve as a </w:t>
      </w:r>
      <w:r w:rsidR="008F2CD9">
        <w:t xml:space="preserve">vehicle for reviewing the design </w:t>
      </w:r>
      <w:r w:rsidR="00376877">
        <w:t>of a</w:t>
      </w:r>
      <w:r w:rsidR="0083127A">
        <w:t>n</w:t>
      </w:r>
      <w:r w:rsidR="00376877">
        <w:t xml:space="preserve"> Ink Jet based PnA system</w:t>
      </w:r>
      <w:r w:rsidR="00D00EB4">
        <w:t xml:space="preserve"> and using the standard PnA functionally without software changes</w:t>
      </w:r>
      <w:r w:rsidR="008F2CD9">
        <w:t>.</w:t>
      </w:r>
    </w:p>
    <w:p w:rsidR="00DD6455" w:rsidRDefault="00AE30F5" w:rsidP="00B87571">
      <w:pPr>
        <w:pStyle w:val="BodyText"/>
      </w:pPr>
      <w:r>
        <w:t>The int</w:t>
      </w:r>
      <w:r w:rsidR="008F2CD9">
        <w:t>ended audience for this document is predominantly the software development team</w:t>
      </w:r>
      <w:r w:rsidR="00376877">
        <w:t>, the Controls team, Hardware and Electrical groups</w:t>
      </w:r>
      <w:r w:rsidR="008F2CD9">
        <w:t>.  This is an internal document and is not intended to be distributed to the customer.</w:t>
      </w:r>
    </w:p>
    <w:p w:rsidR="00202BC0" w:rsidRDefault="009167EC" w:rsidP="00276D71">
      <w:pPr>
        <w:pStyle w:val="Heading2"/>
      </w:pPr>
      <w:bookmarkStart w:id="4" w:name="_Toc343523234"/>
      <w:bookmarkEnd w:id="3"/>
      <w:r>
        <w:t>References</w:t>
      </w:r>
      <w:bookmarkEnd w:id="4"/>
    </w:p>
    <w:p w:rsidR="00AE0069" w:rsidRDefault="00AE0069" w:rsidP="00AE0069">
      <w:pPr>
        <w:pStyle w:val="BodyText"/>
      </w:pPr>
      <w:r>
        <w:t>These requirements were gathered through meeting</w:t>
      </w:r>
      <w:r w:rsidR="00524431">
        <w:t>s and other communications methods</w:t>
      </w:r>
      <w:r>
        <w:t xml:space="preserve"> with </w:t>
      </w:r>
      <w:r w:rsidR="00524431">
        <w:t>Client</w:t>
      </w:r>
      <w:r>
        <w:t xml:space="preserve"> personnel. The final SDR was conducted </w:t>
      </w:r>
      <w:r w:rsidR="00F475DF">
        <w:t xml:space="preserve">&lt;location, date&gt; </w:t>
      </w:r>
      <w:r>
        <w:t>with the following attendance:</w:t>
      </w:r>
    </w:p>
    <w:p w:rsidR="00524431" w:rsidRDefault="00524431" w:rsidP="00AE0069">
      <w:pPr>
        <w:pStyle w:val="BodyText"/>
      </w:pPr>
      <w:r>
        <w:t>Fortna:</w:t>
      </w:r>
    </w:p>
    <w:p w:rsidR="00524431" w:rsidRDefault="00524431" w:rsidP="00AE0069">
      <w:pPr>
        <w:pStyle w:val="BodyText"/>
      </w:pPr>
      <w:r>
        <w:t>Client:</w:t>
      </w:r>
    </w:p>
    <w:p w:rsidR="00524431" w:rsidRDefault="00524431" w:rsidP="00AE0069">
      <w:pPr>
        <w:pStyle w:val="BodyText"/>
      </w:pPr>
      <w:r>
        <w:t>WMS:</w:t>
      </w:r>
    </w:p>
    <w:p w:rsidR="00366A57" w:rsidRDefault="00366A57" w:rsidP="00AE0069">
      <w:pPr>
        <w:pStyle w:val="BodyText"/>
      </w:pPr>
      <w:r>
        <w:t xml:space="preserve">Vendor: </w:t>
      </w:r>
      <w:r>
        <w:tab/>
        <w:t>[1] Videojet 2120 Service Manual Revision AA, December 2010</w:t>
      </w:r>
    </w:p>
    <w:p w:rsidR="00366A57" w:rsidRDefault="00366A57" w:rsidP="00AE0069">
      <w:pPr>
        <w:pStyle w:val="BodyText"/>
      </w:pPr>
      <w:r>
        <w:tab/>
      </w:r>
      <w:r>
        <w:tab/>
        <w:t>[2] Zipher Text Communication Protocol.</w:t>
      </w:r>
    </w:p>
    <w:p w:rsidR="00366A57" w:rsidRDefault="00366A57" w:rsidP="00AE0069">
      <w:pPr>
        <w:pStyle w:val="BodyText"/>
      </w:pPr>
      <w:r>
        <w:tab/>
      </w:r>
      <w:r>
        <w:tab/>
        <w:t xml:space="preserve">Shawn Bert </w:t>
      </w:r>
      <w:r w:rsidR="006C3E56">
        <w:t xml:space="preserve">and John Revecki </w:t>
      </w:r>
      <w:r>
        <w:t>of Videojet technical support.</w:t>
      </w:r>
    </w:p>
    <w:p w:rsidR="00B61BD7" w:rsidRDefault="00B61BD7" w:rsidP="00B61BD7">
      <w:pPr>
        <w:pStyle w:val="Heading2"/>
      </w:pPr>
      <w:bookmarkStart w:id="5" w:name="_Toc343523235"/>
      <w:r>
        <w:t>Document Conventions</w:t>
      </w:r>
      <w:bookmarkEnd w:id="5"/>
    </w:p>
    <w:p w:rsidR="00B61BD7" w:rsidRDefault="009167EC" w:rsidP="009167EC">
      <w:pPr>
        <w:pStyle w:val="Heading3"/>
      </w:pPr>
      <w:bookmarkStart w:id="6" w:name="_Toc343523236"/>
      <w:r>
        <w:t>Standard Definitions</w:t>
      </w:r>
      <w:bookmarkEnd w:id="6"/>
    </w:p>
    <w:p w:rsidR="009167EC" w:rsidRPr="009167EC" w:rsidRDefault="009167EC" w:rsidP="009167EC">
      <w:pPr>
        <w:pStyle w:val="BodyText"/>
      </w:pPr>
    </w:p>
    <w:p w:rsidR="009167EC" w:rsidRDefault="009167EC" w:rsidP="009167EC">
      <w:pPr>
        <w:pStyle w:val="Heading3"/>
      </w:pPr>
      <w:bookmarkStart w:id="7" w:name="_Toc343523237"/>
      <w:r>
        <w:t>Acronyms and Abbreviations</w:t>
      </w:r>
      <w:bookmarkEnd w:id="7"/>
    </w:p>
    <w:p w:rsidR="009E19BC" w:rsidRPr="009167EC" w:rsidRDefault="009E19BC" w:rsidP="009167EC">
      <w:pPr>
        <w:pStyle w:val="BodyText"/>
      </w:pPr>
      <w:r>
        <w:t>PnA – Print and Apply</w:t>
      </w:r>
    </w:p>
    <w:p w:rsidR="009167EC" w:rsidRDefault="009167EC" w:rsidP="009167EC">
      <w:pPr>
        <w:pStyle w:val="Heading3"/>
      </w:pPr>
      <w:bookmarkStart w:id="8" w:name="_Toc343523238"/>
      <w:r>
        <w:t>Requirements Numbering</w:t>
      </w:r>
      <w:bookmarkEnd w:id="8"/>
    </w:p>
    <w:p w:rsidR="009167EC" w:rsidRDefault="009167EC" w:rsidP="00AE0069">
      <w:pPr>
        <w:pStyle w:val="BodyText"/>
      </w:pPr>
    </w:p>
    <w:p w:rsidR="00AF4DEA" w:rsidRDefault="006E7BAE" w:rsidP="00AF4DEA">
      <w:pPr>
        <w:pStyle w:val="Heading1"/>
      </w:pPr>
      <w:bookmarkStart w:id="9" w:name="_Toc99424307"/>
      <w:bookmarkStart w:id="10" w:name="_Toc102983417"/>
      <w:bookmarkStart w:id="11" w:name="_Toc343523239"/>
      <w:bookmarkEnd w:id="9"/>
      <w:bookmarkEnd w:id="10"/>
      <w:r>
        <w:lastRenderedPageBreak/>
        <w:t>Project Overview</w:t>
      </w:r>
      <w:bookmarkEnd w:id="11"/>
    </w:p>
    <w:p w:rsidR="008B02D1" w:rsidRDefault="008B02D1" w:rsidP="00792A61">
      <w:pPr>
        <w:pStyle w:val="BodyText"/>
      </w:pPr>
      <w:r>
        <w:t>Several customers have requested the ability to print a human readable (no barcode) Zone number on each carton.</w:t>
      </w:r>
      <w:r w:rsidR="00622F61">
        <w:t xml:space="preserve">  The zone number allows associates to sort containers for cart building and put away.</w:t>
      </w:r>
    </w:p>
    <w:p w:rsidR="00D00EB4" w:rsidRDefault="008B02D1" w:rsidP="00792A61">
      <w:pPr>
        <w:pStyle w:val="BodyText"/>
      </w:pPr>
      <w:r>
        <w:t>Designing a reliable system using an Ink Jet Printer has challenges over a standard PnA system</w:t>
      </w:r>
      <w:r w:rsidR="00F425FC">
        <w:t>.</w:t>
      </w:r>
      <w:r w:rsidR="00622F61">
        <w:t xml:space="preserve">  A regular PnA system validates the label to ensure each container is track properly.  The human readable zone number will not be validated.  This could create issues especial if the cartons become out of sync.</w:t>
      </w:r>
    </w:p>
    <w:p w:rsidR="006E7BAE" w:rsidRDefault="006E7BAE" w:rsidP="006E7BAE">
      <w:pPr>
        <w:pStyle w:val="Heading2"/>
      </w:pPr>
      <w:bookmarkStart w:id="12" w:name="_Toc343523240"/>
      <w:r>
        <w:t>Conveyor System Layout</w:t>
      </w:r>
      <w:bookmarkEnd w:id="12"/>
    </w:p>
    <w:p w:rsidR="0083127A" w:rsidRPr="0083127A" w:rsidRDefault="0083127A" w:rsidP="0083127A">
      <w:pPr>
        <w:pStyle w:val="Heading3"/>
      </w:pPr>
      <w:bookmarkStart w:id="13" w:name="_Toc343523241"/>
      <w:r>
        <w:t>Typical PnA Conveyor Layout</w:t>
      </w:r>
      <w:bookmarkEnd w:id="13"/>
    </w:p>
    <w:p w:rsidR="006E7BAE" w:rsidRDefault="0083127A" w:rsidP="0008693F">
      <w:pPr>
        <w:pStyle w:val="BodyText"/>
        <w:jc w:val="center"/>
      </w:pPr>
      <w:r>
        <w:rPr>
          <w:noProof/>
        </w:rPr>
        <mc:AlternateContent>
          <mc:Choice Requires="wpc">
            <w:drawing>
              <wp:inline distT="0" distB="0" distL="0" distR="0" wp14:anchorId="6F394E14" wp14:editId="04753CF8">
                <wp:extent cx="4367284" cy="1978926"/>
                <wp:effectExtent l="0" t="0" r="0" b="2540"/>
                <wp:docPr id="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260" name="Group 260"/>
                        <wpg:cNvGrpSpPr/>
                        <wpg:grpSpPr>
                          <a:xfrm>
                            <a:off x="114929" y="623648"/>
                            <a:ext cx="794124" cy="590418"/>
                            <a:chOff x="114929" y="903132"/>
                            <a:chExt cx="794124" cy="590418"/>
                          </a:xfrm>
                        </wpg:grpSpPr>
                        <wps:wsp>
                          <wps:cNvPr id="11" name="Rectangle 11"/>
                          <wps:cNvSpPr/>
                          <wps:spPr>
                            <a:xfrm>
                              <a:off x="114944" y="903132"/>
                              <a:ext cx="794109" cy="59041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Parallelogram 14"/>
                          <wps:cNvSpPr/>
                          <wps:spPr>
                            <a:xfrm>
                              <a:off x="114929" y="904818"/>
                              <a:ext cx="342271" cy="580893"/>
                            </a:xfrm>
                            <a:prstGeom prst="parallelogram">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83127A"/>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 name="Parallelogram 15"/>
                          <wps:cNvSpPr/>
                          <wps:spPr>
                            <a:xfrm>
                              <a:off x="621102" y="904853"/>
                              <a:ext cx="287825" cy="588363"/>
                            </a:xfrm>
                            <a:prstGeom prst="parallelogram">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83127A"/>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21" name="Rectangle 21"/>
                        <wps:cNvSpPr/>
                        <wps:spPr>
                          <a:xfrm>
                            <a:off x="909068" y="625668"/>
                            <a:ext cx="314608" cy="5896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22"/>
                        <wps:cNvSpPr/>
                        <wps:spPr>
                          <a:xfrm>
                            <a:off x="1223601" y="625506"/>
                            <a:ext cx="344384" cy="58632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1568432" y="622669"/>
                            <a:ext cx="2015911" cy="590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83127A"/>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1920084" y="863528"/>
                            <a:ext cx="164592" cy="10972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Trapezoid 26"/>
                        <wps:cNvSpPr/>
                        <wps:spPr>
                          <a:xfrm rot="5400000">
                            <a:off x="1802257" y="863528"/>
                            <a:ext cx="132196" cy="109728"/>
                          </a:xfrm>
                          <a:prstGeom prst="trapezoid">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g:cNvPr id="29" name="Group 29"/>
                        <wpg:cNvGrpSpPr/>
                        <wpg:grpSpPr>
                          <a:xfrm rot="5400000">
                            <a:off x="3228153" y="1349494"/>
                            <a:ext cx="271145" cy="132080"/>
                            <a:chOff x="180000" y="180000"/>
                            <a:chExt cx="271145" cy="132080"/>
                          </a:xfrm>
                        </wpg:grpSpPr>
                        <wps:wsp>
                          <wps:cNvPr id="27" name="Rectangle 27"/>
                          <wps:cNvSpPr/>
                          <wps:spPr>
                            <a:xfrm>
                              <a:off x="286680" y="190795"/>
                              <a:ext cx="164465" cy="1092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83127A"/>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 name="Trapezoid 28"/>
                          <wps:cNvSpPr/>
                          <wps:spPr>
                            <a:xfrm rot="5400000">
                              <a:off x="168570" y="191430"/>
                              <a:ext cx="132080" cy="109220"/>
                            </a:xfrm>
                            <a:prstGeom prst="trapezoi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83127A"/>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34" name="Group 34"/>
                        <wpg:cNvGrpSpPr/>
                        <wpg:grpSpPr>
                          <a:xfrm>
                            <a:off x="1650269" y="544914"/>
                            <a:ext cx="98754" cy="842599"/>
                            <a:chOff x="3328417" y="808330"/>
                            <a:chExt cx="98754" cy="842599"/>
                          </a:xfrm>
                        </wpg:grpSpPr>
                        <wps:wsp>
                          <wps:cNvPr id="30" name="Oval 30"/>
                          <wps:cNvSpPr/>
                          <wps:spPr>
                            <a:xfrm>
                              <a:off x="3328417" y="1559846"/>
                              <a:ext cx="91083" cy="910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Straight Connector 31"/>
                          <wps:cNvCnPr>
                            <a:stCxn id="30" idx="0"/>
                          </wps:cNvCnPr>
                          <wps:spPr>
                            <a:xfrm flipV="1">
                              <a:off x="3373959" y="808330"/>
                              <a:ext cx="0" cy="7515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2" name="Straight Connector 32"/>
                          <wps:cNvCnPr/>
                          <wps:spPr>
                            <a:xfrm>
                              <a:off x="3328417" y="808330"/>
                              <a:ext cx="98754"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44" name="Text Box 44"/>
                        <wps:cNvSpPr txBox="1"/>
                        <wps:spPr>
                          <a:xfrm>
                            <a:off x="114914" y="9922"/>
                            <a:ext cx="843142" cy="43279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514C62" w:rsidRDefault="00496D06" w:rsidP="0083127A">
                              <w:pPr>
                                <w:rPr>
                                  <w:sz w:val="20"/>
                                  <w:szCs w:val="20"/>
                                </w:rPr>
                              </w:pPr>
                              <w:r w:rsidRPr="00514C62">
                                <w:rPr>
                                  <w:sz w:val="20"/>
                                  <w:szCs w:val="20"/>
                                </w:rPr>
                                <w:t>Skewed Conveyor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Straight Arrow Connector 45"/>
                        <wps:cNvCnPr>
                          <a:stCxn id="44" idx="2"/>
                          <a:endCxn id="15" idx="0"/>
                        </wps:cNvCnPr>
                        <wps:spPr>
                          <a:xfrm>
                            <a:off x="536485" y="442714"/>
                            <a:ext cx="228530" cy="1826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6" name="Text Box 44"/>
                        <wps:cNvSpPr txBox="1"/>
                        <wps:spPr>
                          <a:xfrm>
                            <a:off x="536481" y="1456276"/>
                            <a:ext cx="977317" cy="24513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514C62" w:rsidRDefault="00496D06" w:rsidP="0083127A">
                              <w:pPr>
                                <w:pStyle w:val="NormalWeb"/>
                                <w:spacing w:before="0" w:beforeAutospacing="0" w:after="0" w:afterAutospacing="0"/>
                                <w:rPr>
                                  <w:sz w:val="20"/>
                                  <w:szCs w:val="20"/>
                                </w:rPr>
                              </w:pPr>
                              <w:r w:rsidRPr="00514C62">
                                <w:rPr>
                                  <w:rFonts w:ascii="Tahoma" w:eastAsia="Times New Roman" w:hAnsi="Tahoma"/>
                                  <w:sz w:val="20"/>
                                  <w:szCs w:val="20"/>
                                </w:rPr>
                                <w:t>Servo Gapper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 name="Straight Arrow Connector 48"/>
                        <wps:cNvCnPr>
                          <a:stCxn id="46" idx="0"/>
                        </wps:cNvCnPr>
                        <wps:spPr>
                          <a:xfrm flipV="1">
                            <a:off x="1025140" y="1206053"/>
                            <a:ext cx="233271" cy="25022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53" name="Group 53"/>
                        <wpg:cNvGrpSpPr/>
                        <wpg:grpSpPr>
                          <a:xfrm>
                            <a:off x="2574625" y="1105345"/>
                            <a:ext cx="158873" cy="420598"/>
                            <a:chOff x="3233939" y="1415731"/>
                            <a:chExt cx="158873" cy="420598"/>
                          </a:xfrm>
                        </wpg:grpSpPr>
                        <wps:wsp>
                          <wps:cNvPr id="50" name="Rectangle 50"/>
                          <wps:cNvSpPr/>
                          <wps:spPr>
                            <a:xfrm>
                              <a:off x="3233939" y="1546828"/>
                              <a:ext cx="158873" cy="28950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Straight Connector 51"/>
                          <wps:cNvCnPr>
                            <a:endCxn id="50" idx="0"/>
                          </wps:cNvCnPr>
                          <wps:spPr>
                            <a:xfrm>
                              <a:off x="3313376" y="1415731"/>
                              <a:ext cx="0" cy="13109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2" name="Straight Connector 52"/>
                          <wps:cNvCnPr/>
                          <wps:spPr>
                            <a:xfrm>
                              <a:off x="3272775" y="1415731"/>
                              <a:ext cx="77671"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58" name="Straight Arrow Connector 58"/>
                        <wps:cNvCnPr/>
                        <wps:spPr>
                          <a:xfrm>
                            <a:off x="246550" y="926765"/>
                            <a:ext cx="103090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9" name="Straight Arrow Connector 59"/>
                        <wps:cNvCnPr/>
                        <wps:spPr>
                          <a:xfrm>
                            <a:off x="2189801" y="924187"/>
                            <a:ext cx="54369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1" name="Text Box 44"/>
                        <wps:cNvSpPr txBox="1"/>
                        <wps:spPr>
                          <a:xfrm>
                            <a:off x="1053611" y="9921"/>
                            <a:ext cx="925952" cy="43269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514C62" w:rsidRDefault="00496D06" w:rsidP="0083127A">
                              <w:pPr>
                                <w:pStyle w:val="NormalWeb"/>
                                <w:spacing w:before="0" w:beforeAutospacing="0" w:after="0" w:afterAutospacing="0"/>
                                <w:rPr>
                                  <w:rFonts w:ascii="Tahoma" w:eastAsia="Times New Roman" w:hAnsi="Tahoma"/>
                                  <w:sz w:val="20"/>
                                  <w:szCs w:val="20"/>
                                </w:rPr>
                              </w:pPr>
                              <w:r w:rsidRPr="00514C62">
                                <w:rPr>
                                  <w:rFonts w:ascii="Tahoma" w:eastAsia="Times New Roman" w:hAnsi="Tahoma"/>
                                  <w:sz w:val="20"/>
                                  <w:szCs w:val="20"/>
                                </w:rPr>
                                <w:t>Induction Photo-eye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2" name="Straight Arrow Connector 62"/>
                        <wps:cNvCnPr/>
                        <wps:spPr>
                          <a:xfrm>
                            <a:off x="1484682" y="442554"/>
                            <a:ext cx="202710" cy="10239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3" name="Text Box 44"/>
                        <wps:cNvSpPr txBox="1"/>
                        <wps:spPr>
                          <a:xfrm>
                            <a:off x="2045130" y="65708"/>
                            <a:ext cx="840570" cy="43247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514C62" w:rsidRDefault="00496D06" w:rsidP="0083127A">
                              <w:pPr>
                                <w:pStyle w:val="NormalWeb"/>
                                <w:spacing w:before="0" w:beforeAutospacing="0" w:after="0" w:afterAutospacing="0"/>
                                <w:rPr>
                                  <w:rFonts w:ascii="Tahoma" w:eastAsia="Times New Roman" w:hAnsi="Tahoma"/>
                                  <w:sz w:val="20"/>
                                  <w:szCs w:val="20"/>
                                </w:rPr>
                              </w:pPr>
                              <w:r w:rsidRPr="00514C62">
                                <w:rPr>
                                  <w:rFonts w:ascii="Tahoma" w:eastAsia="Times New Roman" w:hAnsi="Tahoma"/>
                                  <w:sz w:val="20"/>
                                  <w:szCs w:val="20"/>
                                </w:rPr>
                                <w:t>Induction Scanner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 name="Straight Arrow Connector 64"/>
                        <wps:cNvCnPr>
                          <a:stCxn id="63" idx="2"/>
                        </wps:cNvCnPr>
                        <wps:spPr>
                          <a:xfrm flipH="1">
                            <a:off x="2130725" y="498181"/>
                            <a:ext cx="334690" cy="3538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5" name="Text Box 44"/>
                        <wps:cNvSpPr txBox="1"/>
                        <wps:spPr>
                          <a:xfrm>
                            <a:off x="1649804" y="1573311"/>
                            <a:ext cx="1040951" cy="33248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83127A">
                              <w:pPr>
                                <w:pStyle w:val="NormalWeb"/>
                                <w:spacing w:before="0" w:beforeAutospacing="0" w:after="0" w:afterAutospacing="0"/>
                              </w:pPr>
                              <w:r>
                                <w:rPr>
                                  <w:rFonts w:ascii="Tahoma" w:eastAsia="Times New Roman" w:hAnsi="Tahoma"/>
                                </w:rPr>
                                <w:t>Label Printer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6" name="Straight Arrow Connector 66"/>
                        <wps:cNvCnPr>
                          <a:stCxn id="65" idx="0"/>
                          <a:endCxn id="50" idx="1"/>
                        </wps:cNvCnPr>
                        <wps:spPr>
                          <a:xfrm flipV="1">
                            <a:off x="2170280" y="1381193"/>
                            <a:ext cx="404345" cy="19211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3" name="Text Box 44"/>
                        <wps:cNvSpPr txBox="1"/>
                        <wps:spPr>
                          <a:xfrm>
                            <a:off x="2770108" y="1689165"/>
                            <a:ext cx="1526803" cy="25564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83127A">
                              <w:pPr>
                                <w:pStyle w:val="NormalWeb"/>
                                <w:spacing w:before="0" w:beforeAutospacing="0" w:after="0" w:afterAutospacing="0"/>
                              </w:pPr>
                              <w:r>
                                <w:rPr>
                                  <w:rFonts w:ascii="Tahoma" w:eastAsia="Times New Roman" w:hAnsi="Tahoma"/>
                                </w:rPr>
                                <w:t>Verification Scanner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4" name="Straight Arrow Connector 74"/>
                        <wps:cNvCnPr>
                          <a:stCxn id="73" idx="0"/>
                        </wps:cNvCnPr>
                        <wps:spPr>
                          <a:xfrm flipH="1" flipV="1">
                            <a:off x="3439117" y="1521783"/>
                            <a:ext cx="94286" cy="16738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9" o:spid="_x0000_s1026" editas="canvas" style="width:343.9pt;height:155.8pt;mso-position-horizontal-relative:char;mso-position-vertical-relative:line" coordsize="43668,19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">
                <v:shape id="_x0000_s1027" type="#_x0000_t75" style="position:absolute;width:43668;height:19786;visibility:visible;mso-wrap-style:square">
                  <v:fill o:detectmouseclick="t"/>
                  <v:path o:connecttype="none"/>
                </v:shape>
                <v:group id="Group 260" o:spid="_x0000_s1028" style="position:absolute;left:1149;top:6236;width:7941;height:5904" coordorigin="1149,9031" coordsize="7941,59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NPh6AwwAAANwAAAAP&#10;AAAAAAAAAAAAAAAAAKoCAABkcnMvZG93bnJldi54bWxQSwUGAAAAAAQABAD6AAAAmgMAAAAA&#10;">
                  <v:rect id="Rectangle 11" o:spid="_x0000_s1029" style="position:absolute;left:1149;top:9031;width:7941;height:59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nABsIA&#10;AADbAAAADwAAAGRycy9kb3ducmV2LnhtbERPTWvCQBC9C/6HZYTedGMPRVJXUUEQaoUYW+ht2B2T&#10;aHY2ZFdN++u7guBtHu9zpvPO1uJKra8cKxiPEhDE2pmKCwWHfD2cgPAB2WDtmBT8kof5rN+bYmrc&#10;jTO67kMhYgj7FBWUITSplF6XZNGPXEMcuaNrLYYI20KaFm8x3NbyNUnepMWKY0OJDa1K0uf9xSqg&#10;r+9T9vfzoXdbvXAZr0K+zD+Vehl0i3cQgbrwFD/cGxPnj+H+SzxAz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mcAGwgAAANsAAAAPAAAAAAAAAAAAAAAAAJgCAABkcnMvZG93&#10;bnJldi54bWxQSwUGAAAAAAQABAD1AAAAhwMAAAAA&#10;" filled="f" strokecolor="#243f60 [1604]" strokeweight="2p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4" o:spid="_x0000_s1030" type="#_x0000_t7" style="position:absolute;left:1149;top:9048;width:3423;height:5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2PnMIA&#10;AADbAAAADwAAAGRycy9kb3ducmV2LnhtbERPTWvCQBC9F/oflil4qxujlBLdiBVEhR6q9eBxzI5J&#10;MDub7m40/nu3UOhtHu9zZvPeNOJKzteWFYyGCQjiwuqaSwWH79XrOwgfkDU2lknBnTzM8+enGWba&#10;3nhH130oRQxhn6GCKoQ2k9IXFRn0Q9sSR+5sncEQoSuldniL4aaRaZK8SYM1x4YKW1pWVFz2nVGw&#10;dR/jiezG6cY1n+ny62R/kvVRqcFLv5iCCNSHf/Gfe6Pj/An8/hIPk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3Y+cwgAAANsAAAAPAAAAAAAAAAAAAAAAAJgCAABkcnMvZG93&#10;bnJldi54bWxQSwUGAAAAAAQABAD1AAAAhwMAAAAA&#10;" filled="f" strokecolor="#243f60 [1604]" strokeweight="2pt">
                    <v:textbox>
                      <w:txbxContent>
                        <w:p w:rsidR="00496D06" w:rsidRDefault="00496D06" w:rsidP="0083127A"/>
                      </w:txbxContent>
                    </v:textbox>
                  </v:shape>
                  <v:shape id="Parallelogram 15" o:spid="_x0000_s1031" type="#_x0000_t7" style="position:absolute;left:6211;top:9048;width:2878;height:58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EqB8MA&#10;AADbAAAADwAAAGRycy9kb3ducmV2LnhtbERPTWvCQBC9F/oflil4001jWyS6hjYgteDBqgePY3ZM&#10;gtnZdHfV9N+7BaG3ebzPmeW9acWFnG8sK3geJSCIS6sbrhTstovhBIQPyBpby6Tglzzk88eHGWba&#10;XvmbLptQiRjCPkMFdQhdJqUvazLoR7YjjtzROoMhQldJ7fAaw00r0yR5kwYbjg01dlTUVJ42Z6Pg&#10;y32MX+R5nC5du0qL9cH+JJ97pQZP/fsURKA+/Ivv7qWO81/h75d4gJ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EqB8MAAADbAAAADwAAAAAAAAAAAAAAAACYAgAAZHJzL2Rv&#10;d25yZXYueG1sUEsFBgAAAAAEAAQA9QAAAIgDAAAAAA==&#10;" filled="f" strokecolor="#243f60 [1604]" strokeweight="2pt">
                    <v:textbox>
                      <w:txbxContent>
                        <w:p w:rsidR="00496D06" w:rsidRDefault="00496D06" w:rsidP="0083127A"/>
                      </w:txbxContent>
                    </v:textbox>
                  </v:shape>
                </v:group>
                <v:rect id="Rectangle 21" o:spid="_x0000_s1032" style="position:absolute;left:9090;top:6256;width:3146;height:58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3ulcMA&#10;AADbAAAADwAAAGRycy9kb3ducmV2LnhtbESPzWrDMBCE74W8g9hAb7XsEFrjRAkhUBp6KY3zAIu1&#10;sZ1YKyPJP+3TV4VCj8PMfMNs97PpxEjOt5YVZEkKgriyuuVawaV8fcpB+ICssbNMCr7Iw363eNhi&#10;oe3EnzSeQy0ihH2BCpoQ+kJKXzVk0Ce2J47e1TqDIUpXS+1winDTyVWaPkuDLceFBns6NlTdz4NR&#10;YLOP8F5O64Fpcm95e6u675dcqcflfNiACDSH//Bf+6QVrDL4/RJ/gN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Q3ulcMAAADbAAAADwAAAAAAAAAAAAAAAACYAgAAZHJzL2Rv&#10;d25yZXYueG1sUEsFBgAAAAAEAAQA9QAAAIgDAAAAAA==&#10;" fillcolor="#4f81bd [3204]" strokecolor="#243f60 [1604]" strokeweight="2pt"/>
                <v:rect id="Rectangle 22" o:spid="_x0000_s1033" style="position:absolute;left:12236;top:6255;width:3443;height:58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9w4sMA&#10;AADbAAAADwAAAGRycy9kb3ducmV2LnhtbESPzWrDMBCE74G+g9hCbrEcU1rjRgmlUFpyCY3zAIu1&#10;tZ1YKyPJP8nTR4VCj8PMfMNsdrPpxEjOt5YVrJMUBHFldcu1glP5scpB+ICssbNMCq7kYbd9WGyw&#10;0HbibxqPoRYRwr5ABU0IfSGlrxoy6BPbE0fvxzqDIUpXS+1winDTySxNn6XBluNCgz29N1RdjoNR&#10;YNeHsC+np4Fpcp95e66620uu1PJxfnsFEWgO/+G/9pdWkGXw+yX+ALm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d9w4sMAAADbAAAADwAAAAAAAAAAAAAAAACYAgAAZHJzL2Rv&#10;d25yZXYueG1sUEsFBgAAAAAEAAQA9QAAAIgDAAAAAA==&#10;" fillcolor="#4f81bd [3204]" strokecolor="#243f60 [1604]" strokeweight="2pt"/>
                <v:rect id="Rectangle 23" o:spid="_x0000_s1034" style="position:absolute;left:15684;top:6226;width:20159;height:59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sxV8UA&#10;AADbAAAADwAAAGRycy9kb3ducmV2LnhtbESPQWvCQBSE70L/w/IKvZlNLYikrmKFgmAVYlrB22P3&#10;mcRm34bsVtP+elcQehxm5htmOu9tI87U+dqxguckBUGsnam5VPBZvA8nIHxANtg4JgW/5GE+exhM&#10;MTPuwjmdd6EUEcI+QwVVCG0mpdcVWfSJa4mjd3SdxRBlV0rT4SXCbSNHaTqWFmuOCxW2tKxIf+9+&#10;rAL62p/yv8Nabz/0wuW8DMVbsVHq6bFfvIII1If/8L29MgpGL3D7En+An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azFXxQAAANsAAAAPAAAAAAAAAAAAAAAAAJgCAABkcnMv&#10;ZG93bnJldi54bWxQSwUGAAAAAAQABAD1AAAAigMAAAAA&#10;" filled="f" strokecolor="#243f60 [1604]" strokeweight="2pt">
                  <v:textbox>
                    <w:txbxContent>
                      <w:p w:rsidR="00496D06" w:rsidRDefault="00496D06" w:rsidP="0083127A"/>
                    </w:txbxContent>
                  </v:textbox>
                </v:rect>
                <v:rect id="Rectangle 25" o:spid="_x0000_s1035" style="position:absolute;left:19200;top:8635;width:1646;height:10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4MuMUA&#10;AADbAAAADwAAAGRycy9kb3ducmV2LnhtbESPQWvCQBSE70L/w/IKvZlNhYqkrmKFgmAVYlrB22P3&#10;mcRm34bsVtP+elcQehxm5htmOu9tI87U+dqxguckBUGsnam5VPBZvA8nIHxANtg4JgW/5GE+exhM&#10;MTPuwjmdd6EUEcI+QwVVCG0mpdcVWfSJa4mjd3SdxRBlV0rT4SXCbSNHaTqWFmuOCxW2tKxIf+9+&#10;rAL62p/yv8Nabz/0wuW8DMVbsVHq6bFfvIII1If/8L29MgpGL3D7En+An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zgy4xQAAANsAAAAPAAAAAAAAAAAAAAAAAJgCAABkcnMv&#10;ZG93bnJldi54bWxQSwUGAAAAAAQABAD1AAAAigMAAAAA&#10;" filled="f" strokecolor="#243f60 [1604]" strokeweight="2pt"/>
                <v:shape id="Trapezoid 26" o:spid="_x0000_s1036" style="position:absolute;left:18022;top:8634;width:1322;height:1098;rotation:90;visibility:visible;mso-wrap-style:square;v-text-anchor:middle" coordsize="132196,109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74XsQA&#10;AADbAAAADwAAAGRycy9kb3ducmV2LnhtbESPS2vDMBCE74H8B7GF3BK5DkmMG8WEgqEUemgekONi&#10;rR/UWhlJTtx/XxUKPQ4z8w2zLybTizs531lW8LxKQBBXVnfcKLicy2UGwgdkjb1lUvBNHorDfLbH&#10;XNsHf9L9FBoRIexzVNCGMORS+qolg35lB+Lo1dYZDFG6RmqHjwg3vUyTZCsNdhwXWhzotaXq6zQa&#10;Bbd1N2abizab93pXuutNph+1VGrxNB1fQASawn/4r/2mFaRb+P0Sf4A8/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F7EAAAA2wAAAA8AAAAAAAAAAAAAAAAAmAIAAGRycy9k&#10;b3ducmV2LnhtbFBLBQYAAAAABAAEAPUAAACJAwAAAAA=&#10;" path="m,109728l27432,r77332,l132196,109728,,109728xe" filled="f" strokecolor="#243f60 [1604]" strokeweight="2pt">
                  <v:path arrowok="t" o:connecttype="custom" o:connectlocs="0,109728;27432,0;104764,0;132196,109728;0,109728" o:connectangles="0,0,0,0,0"/>
                </v:shape>
                <v:group id="Group 29" o:spid="_x0000_s1037" style="position:absolute;left:32281;top:13494;width:2712;height:1321;rotation:90" coordorigin="180000,180000" coordsize="271145,132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1oZgfwwAAANsAAAAP&#10;AAAAAAAAAAAAAAAAAKoCAABkcnMvZG93bnJldi54bWxQSwUGAAAAAAQABAD6AAAAmgMAAAAA&#10;">
                  <v:rect id="Rectangle 27" o:spid="_x0000_s1038" style="position:absolute;left:286680;top:190795;width:164465;height:1092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A3VMUA&#10;AADbAAAADwAAAGRycy9kb3ducmV2LnhtbESPQWvCQBSE70L/w/IKvZlNPVRJXcUKBcEqxLSCt8fu&#10;M4nNvg3Zrab99a4g9DjMzDfMdN7bRpyp87VjBc9JCoJYO1NzqeCzeB9OQPiAbLBxTAp+ycN89jCY&#10;YmbchXM670IpIoR9hgqqENpMSq8rsugT1xJH7+g6iyHKrpSmw0uE20aO0vRFWqw5LlTY0rIi/b37&#10;sQroa3/K/w5rvf3QC5fzMhRvxUapp8d+8QoiUB/+w/f2yigYjeH2Jf4AOb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UDdUxQAAANsAAAAPAAAAAAAAAAAAAAAAAJgCAABkcnMv&#10;ZG93bnJldi54bWxQSwUGAAAAAAQABAD1AAAAigMAAAAA&#10;" filled="f" strokecolor="#243f60 [1604]" strokeweight="2pt">
                    <v:textbox>
                      <w:txbxContent>
                        <w:p w:rsidR="00496D06" w:rsidRDefault="00496D06" w:rsidP="0083127A"/>
                      </w:txbxContent>
                    </v:textbox>
                  </v:rect>
                  <v:shape id="Trapezoid 28" o:spid="_x0000_s1039" style="position:absolute;left:168570;top:191430;width:132080;height:109220;rotation:90;visibility:visible;mso-wrap-style:square;v-text-anchor:middle" coordsize="132080,1092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obssAA&#10;AADbAAAADwAAAGRycy9kb3ducmV2LnhtbERPz0/CMBS+m/A/NI/Em3Rb1MBYIYSIepTB7i/roxus&#10;r2OtMP97ezDx+OX7XaxH24kbDb51rCCdJSCIa6dbNgqOh93THIQPyBo7x6TghzysV5OHAnPt7ryn&#10;WxmMiCHsc1TQhNDnUvq6IYt+5nriyJ3cYDFEOBipB7zHcNvJLElepcWWY0ODPW0bqi/lt1XwsXu7&#10;vsjzgoNZZKbafqXv6XOl1ON03CxBBBrDv/jP/akVZHFs/BJ/gFz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4obssAAAADbAAAADwAAAAAAAAAAAAAAAACYAgAAZHJzL2Rvd25y&#10;ZXYueG1sUEsFBgAAAAAEAAQA9QAAAIUDAAAAAA==&#10;" adj="-11796480,,5400" path="m,109220l27305,r77470,l132080,109220,,109220xe" filled="f" strokecolor="#243f60 [1604]" strokeweight="2pt">
                    <v:stroke joinstyle="miter"/>
                    <v:formulas/>
                    <v:path arrowok="t" o:connecttype="custom" o:connectlocs="0,109220;27305,0;104775,0;132080,109220;0,109220" o:connectangles="0,0,0,0,0" textboxrect="0,0,132080,109220"/>
                    <v:textbox>
                      <w:txbxContent>
                        <w:p w:rsidR="00496D06" w:rsidRDefault="00496D06" w:rsidP="0083127A"/>
                      </w:txbxContent>
                    </v:textbox>
                  </v:shape>
                </v:group>
                <v:group id="Group 34" o:spid="_x0000_s1040" style="position:absolute;left:16502;top:5449;width:988;height:8426" coordorigin="33284,8083" coordsize="987,8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oval id="Oval 30" o:spid="_x0000_s1041" style="position:absolute;left:33284;top:15598;width:911;height:9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8d8MA&#10;AADbAAAADwAAAGRycy9kb3ducmV2LnhtbERPy2rCQBTdC/7DcAU3YiZaCBIdRQWl0C5aH6i7S+aa&#10;BDN3Ymaqab++syh0eTjv2aI1lXhQ40rLCkZRDII4s7rkXMFhvxlOQDiPrLGyTAq+ycFi3u3MMNX2&#10;yZ/02PlchBB2KSoovK9TKV1WkEEX2Zo4cFfbGPQBNrnUDT5DuKnkOI4TabDk0FBgTeuCstvuyyi4&#10;JJsVJx9vA36vXbY6bvHnfLor1e+1yykIT63/F/+5X7WCl7A+fAk/Q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L8d8MAAADbAAAADwAAAAAAAAAAAAAAAACYAgAAZHJzL2Rv&#10;d25yZXYueG1sUEsFBgAAAAAEAAQA9QAAAIgDAAAAAA==&#10;" fillcolor="#4f81bd [3204]" strokecolor="#243f60 [1604]" strokeweight="2pt"/>
                  <v:line id="Straight Connector 31" o:spid="_x0000_s1042" style="position:absolute;flip:y;visibility:visible;mso-wrap-style:square" from="33739,8083" to="33739,15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A2BcUAAADbAAAADwAAAGRycy9kb3ducmV2LnhtbESPT2vCQBTE74LfYXlCb3UTFVuiq4gg&#10;DQr9Yz14fGSfSTD7Ns1uTfTTd4WCx2FmfsPMl52pxIUaV1pWEA8jEMSZ1SXnCg7fm+dXEM4ja6ws&#10;k4IrOVgu+r05Jtq2/EWXvc9FgLBLUEHhfZ1I6bKCDLqhrYmDd7KNQR9kk0vdYBvgppKjKJpKgyWH&#10;hQJrWheUnfe/RkGa8nZ7483HMf78efPjcvc+aV+Uehp0qxkIT51/hP/bqVYwjuH+JfwA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UA2BcUAAADbAAAADwAAAAAAAAAA&#10;AAAAAAChAgAAZHJzL2Rvd25yZXYueG1sUEsFBgAAAAAEAAQA+QAAAJMDAAAAAA==&#10;" strokecolor="#4579b8 [3044]"/>
                  <v:line id="Straight Connector 32" o:spid="_x0000_s1043" style="position:absolute;visibility:visible;mso-wrap-style:square" from="33284,8083" to="34271,80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eaFMQAAADbAAAADwAAAGRycy9kb3ducmV2LnhtbESPUWvCQBCE3wv9D8cW+lYvjSgaPUUK&#10;grR9qfoD1tw2Ceb20rtVY3+9Vyj4OMzMN8x82btWnSnExrOB10EGirj0tuHKwH63fpmAioJssfVM&#10;Bq4UYbl4fJhjYf2Fv+i8lUolCMcCDdQiXaF1LGtyGAe+I07etw8OJclQaRvwkuCu1XmWjbXDhtNC&#10;jR291VQetydn4OfjcxOvhzaX8ej3/RhWk6kMozHPT/1qBkqol3v4v72xBoY5/H1JP0Av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15oUxAAAANsAAAAPAAAAAAAAAAAA&#10;AAAAAKECAABkcnMvZG93bnJldi54bWxQSwUGAAAAAAQABAD5AAAAkgMAAAAA&#10;" strokecolor="#4579b8 [3044]"/>
                </v:group>
                <v:shapetype id="_x0000_t202" coordsize="21600,21600" o:spt="202" path="m,l,21600r21600,l21600,xe">
                  <v:stroke joinstyle="miter"/>
                  <v:path gradientshapeok="t" o:connecttype="rect"/>
                </v:shapetype>
                <v:shape id="Text Box 44" o:spid="_x0000_s1044" type="#_x0000_t202" style="position:absolute;left:1149;top:99;width:8431;height:4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tuxsYA&#10;AADbAAAADwAAAGRycy9kb3ducmV2LnhtbESPT2vCQBTE70K/w/IKXopu6t8SXUWkteJNoy29PbLP&#10;JDT7NmS3Sfz23ULB4zAzv2GW686UoqHaFZYVPA8jEMSp1QVnCs7J2+AFhPPIGkvLpOBGDtarh94S&#10;Y21bPlJz8pkIEHYxKsi9r2IpXZqTQTe0FXHwrrY26IOsM6lrbAPclHIURTNpsOCwkGNF25zS79OP&#10;UfD1lH0eXLe7tOPpuHp9b5L5h06U6j92mwUIT52/h//be61gMoG/L+EH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mtuxsYAAADbAAAADwAAAAAAAAAAAAAAAACYAgAAZHJz&#10;L2Rvd25yZXYueG1sUEsFBgAAAAAEAAQA9QAAAIsDAAAAAA==&#10;" fillcolor="white [3201]" stroked="f" strokeweight=".5pt">
                  <v:textbox>
                    <w:txbxContent>
                      <w:p w:rsidR="00496D06" w:rsidRPr="00514C62" w:rsidRDefault="00496D06" w:rsidP="0083127A">
                        <w:pPr>
                          <w:rPr>
                            <w:sz w:val="20"/>
                            <w:szCs w:val="20"/>
                          </w:rPr>
                        </w:pPr>
                        <w:r w:rsidRPr="00514C62">
                          <w:rPr>
                            <w:sz w:val="20"/>
                            <w:szCs w:val="20"/>
                          </w:rPr>
                          <w:t>Skewed Conveyor</w:t>
                        </w:r>
                      </w:p>
                    </w:txbxContent>
                  </v:textbox>
                </v:shape>
                <v:shapetype id="_x0000_t32" coordsize="21600,21600" o:spt="32" o:oned="t" path="m,l21600,21600e" filled="f">
                  <v:path arrowok="t" fillok="f" o:connecttype="none"/>
                  <o:lock v:ext="edit" shapetype="t"/>
                </v:shapetype>
                <v:shape id="Straight Arrow Connector 45" o:spid="_x0000_s1045" type="#_x0000_t32" style="position:absolute;left:5364;top:4427;width:2286;height:18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zOU8IAAADbAAAADwAAAGRycy9kb3ducmV2LnhtbESPQYvCMBSE7wv+h/AEb2uqa6VUo4hQ&#10;1qvuLujt2TzbYvNSmlTrvzeCsMdhZr5hluve1OJGrassK5iMIxDEudUVFwp+f7LPBITzyBpry6Tg&#10;QQ7Wq8HHElNt77yn28EXIkDYpaig9L5JpXR5SQbd2DbEwbvY1qAPsi2kbvEe4KaW0yiaS4MVh4US&#10;G9qWlF8PnVHwdTn334nfyCQ72m3XxXH8l52UGg37zQKEp97/h9/tnVYwi+H1JfwAuXo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ZzOU8IAAADbAAAADwAAAAAAAAAAAAAA&#10;AAChAgAAZHJzL2Rvd25yZXYueG1sUEsFBgAAAAAEAAQA+QAAAJADAAAAAA==&#10;" strokecolor="#4579b8 [3044]">
                  <v:stroke endarrow="open"/>
                </v:shape>
                <v:shape id="Text Box 44" o:spid="_x0000_s1046" type="#_x0000_t202" style="position:absolute;left:5364;top:14562;width:9773;height:2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VVKsYA&#10;AADbAAAADwAAAGRycy9kb3ducmV2LnhtbESPQWvCQBSE70L/w/IKXkQ31aoluopIa8WbRlt6e2Sf&#10;SWj2bchuk/jvu4WCx2FmvmGW686UoqHaFZYVPI0iEMSp1QVnCs7J2/AFhPPIGkvLpOBGDtarh94S&#10;Y21bPlJz8pkIEHYxKsi9r2IpXZqTQTeyFXHwrrY26IOsM6lrbAPclHIcRTNpsOCwkGNF25zS79OP&#10;UfA1yD4Prttd2sl0Ur2+N8n8QydK9R+7zQKEp87fw//tvVbwPIO/L+EH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fVVKsYAAADbAAAADwAAAAAAAAAAAAAAAACYAgAAZHJz&#10;L2Rvd25yZXYueG1sUEsFBgAAAAAEAAQA9QAAAIsDAAAAAA==&#10;" fillcolor="white [3201]" stroked="f" strokeweight=".5pt">
                  <v:textbox>
                    <w:txbxContent>
                      <w:p w:rsidR="00496D06" w:rsidRPr="00514C62" w:rsidRDefault="00496D06" w:rsidP="0083127A">
                        <w:pPr>
                          <w:pStyle w:val="NormalWeb"/>
                          <w:spacing w:before="0" w:beforeAutospacing="0" w:after="0" w:afterAutospacing="0"/>
                          <w:rPr>
                            <w:sz w:val="20"/>
                            <w:szCs w:val="20"/>
                          </w:rPr>
                        </w:pPr>
                        <w:r w:rsidRPr="00514C62">
                          <w:rPr>
                            <w:rFonts w:ascii="Tahoma" w:eastAsia="Times New Roman" w:hAnsi="Tahoma"/>
                            <w:sz w:val="20"/>
                            <w:szCs w:val="20"/>
                          </w:rPr>
                          <w:t>Servo Gapper</w:t>
                        </w:r>
                      </w:p>
                    </w:txbxContent>
                  </v:textbox>
                </v:shape>
                <v:shape id="Straight Arrow Connector 48" o:spid="_x0000_s1047" type="#_x0000_t32" style="position:absolute;left:10251;top:12060;width:2333;height:250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NWw8IAAADbAAAADwAAAGRycy9kb3ducmV2LnhtbERPTUvDQBC9C/0PyxR6s5tKFIndllIR&#10;lIKStiC9TbNjEszOht1tE/+9cxA8Pt73cj26Tl0pxNazgcU8A0VcedtybeB4eLl9BBUTssXOMxn4&#10;oQjr1eRmiYX1A5d03adaSQjHAg00KfWF1rFqyGGc+55YuC8fHCaBodY24CDhrtN3WfagHbYsDQ32&#10;tG2o+t5fnJQ85+X97nN3zqncfAznt9N7CidjZtNx8wQq0Zj+xX/uV2sgl7HyRX6AXv0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qNWw8IAAADbAAAADwAAAAAAAAAAAAAA&#10;AAChAgAAZHJzL2Rvd25yZXYueG1sUEsFBgAAAAAEAAQA+QAAAJADAAAAAA==&#10;" strokecolor="#4579b8 [3044]">
                  <v:stroke endarrow="open"/>
                </v:shape>
                <v:group id="Group 53" o:spid="_x0000_s1048" style="position:absolute;left:25746;top:11053;width:1588;height:4206" coordorigin="32339,14157" coordsize="1588,42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rect id="Rectangle 50" o:spid="_x0000_s1049" style="position:absolute;left:32339;top:15468;width:1589;height:28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c4c8AA&#10;AADbAAAADwAAAGRycy9kb3ducmV2LnhtbERP3WrCMBS+H+wdwhl4N9MOnaUaiwjDsRuZ+gCH5th2&#10;a05Kkv64p18uBC8/vv9NMZlWDOR8Y1lBOk9AEJdWN1wpuJw/XjMQPiBrbC2Tght5KLbPTxvMtR35&#10;m4ZTqEQMYZ+jgjqELpfSlzUZ9HPbEUfuap3BEKGrpHY4xnDTyrckeZcGG44NNXa0r6n8PfVGgU2P&#10;4es8Lnqm0R2y5qds/1aZUrOXabcGEWgKD/Hd/akVLOP6+CX+ALn9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kc4c8AAAADbAAAADwAAAAAAAAAAAAAAAACYAgAAZHJzL2Rvd25y&#10;ZXYueG1sUEsFBgAAAAAEAAQA9QAAAIUDAAAAAA==&#10;" fillcolor="#4f81bd [3204]" strokecolor="#243f60 [1604]" strokeweight="2pt"/>
                  <v:line id="Straight Connector 51" o:spid="_x0000_s1050" style="position:absolute;visibility:visible;mso-wrap-style:square" from="33133,14157" to="33133,154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rhw8QAAADbAAAADwAAAGRycy9kb3ducmV2LnhtbESPUWsCMRCE3wv9D2ELvtWcimJPo0hB&#10;EO1LbX/A9rLeHV4212TV019vCgUfh5n5hpkvO9eoM4VYezYw6GegiAtvay4NfH+tX6egoiBbbDyT&#10;gStFWC6en+aYW3/hTzrvpVQJwjFHA5VIm2sdi4ocxr5viZN38MGhJBlKbQNeEtw1ephlE+2w5rRQ&#10;YUvvFRXH/ckZ+N19bOL1pxnKZHzbHsNq+iajaEzvpVvNQAl18gj/tzfWwHgAf1/SD9CL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2uHDxAAAANsAAAAPAAAAAAAAAAAA&#10;AAAAAKECAABkcnMvZG93bnJldi54bWxQSwUGAAAAAAQABAD5AAAAkgMAAAAA&#10;" strokecolor="#4579b8 [3044]"/>
                  <v:line id="Straight Connector 52" o:spid="_x0000_s1051" style="position:absolute;visibility:visible;mso-wrap-style:square" from="32727,14157" to="33504,14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h/tMQAAADbAAAADwAAAGRycy9kb3ducmV2LnhtbESPUWvCQBCE3wv9D8cWfKsXI4pGT5FC&#10;QWxfav0Ba25Ngrm99G6r0V/fKxT6OMzMN8xy3btWXSjExrOB0TADRVx623Bl4PD5+jwDFQXZYuuZ&#10;DNwownr1+LDEwvorf9BlL5VKEI4FGqhFukLrWNbkMA59R5y8kw8OJclQaRvwmuCu1XmWTbXDhtNC&#10;jR291FSe99/OwNfb+zbejm0u08l9dw6b2VzG0ZjBU79ZgBLq5T/8195aA5Mcfr+kH6B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CH+0xAAAANsAAAAPAAAAAAAAAAAA&#10;AAAAAKECAABkcnMvZG93bnJldi54bWxQSwUGAAAAAAQABAD5AAAAkgMAAAAA&#10;" strokecolor="#4579b8 [3044]"/>
                </v:group>
                <v:shape id="Straight Arrow Connector 58" o:spid="_x0000_s1052" type="#_x0000_t32" style="position:absolute;left:2465;top:9267;width:1030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T3EL4AAADbAAAADwAAAGRycy9kb3ducmV2LnhtbERPy4rCMBTdC/5DuIK7MVXpUKpRRCgz&#10;W1+gu2tzbYvNTWlSrX9vFoLLw3kv172pxYNaV1lWMJ1EIIhzqysuFBwP2U8CwnlkjbVlUvAiB+vV&#10;cLDEVNsn7+ix94UIIexSVFB636RSurwkg25iG+LA3Wxr0AfYFlK3+AzhppazKPqVBisODSU2tC0p&#10;v+87o2B+u/Z/id/IJDvbbdfFcXzKLkqNR/1mAcJT77/ij/tfK4jD2PAl/AC5eg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qRPcQvgAAANsAAAAPAAAAAAAAAAAAAAAAAKEC&#10;AABkcnMvZG93bnJldi54bWxQSwUGAAAAAAQABAD5AAAAjAMAAAAA&#10;" strokecolor="#4579b8 [3044]">
                  <v:stroke endarrow="open"/>
                </v:shape>
                <v:shape id="Straight Arrow Connector 59" o:spid="_x0000_s1053" type="#_x0000_t32" style="position:absolute;left:21898;top:9241;width:54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hSi8IAAADbAAAADwAAAGRycy9kb3ducmV2LnhtbESPQYvCMBSE7wv+h/AEb2uqS5dajSJC&#10;Wa+6u6C3Z/Nsi81LaVKt/94IgsdhZr5hFqve1OJKrassK5iMIxDEudUVFwr+frPPBITzyBpry6Tg&#10;Tg5Wy8HHAlNtb7yj694XIkDYpaig9L5JpXR5SQbd2DbEwTvb1qAPsi2kbvEW4KaW0yj6lgYrDgsl&#10;NrQpKb/sO6Pg63zqfxK/lkl2sJuui+P4PzsqNRr26zkIT71/h1/trVYQz+D5JfwAuX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QhSi8IAAADbAAAADwAAAAAAAAAAAAAA&#10;AAChAgAAZHJzL2Rvd25yZXYueG1sUEsFBgAAAAAEAAQA+QAAAJADAAAAAA==&#10;" strokecolor="#4579b8 [3044]">
                  <v:stroke endarrow="open"/>
                </v:shape>
                <v:shape id="Text Box 44" o:spid="_x0000_s1054" type="#_x0000_t202" style="position:absolute;left:10536;top:99;width:9259;height:43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RPsYA&#10;AADbAAAADwAAAGRycy9kb3ducmV2LnhtbESPT2vCQBTE74V+h+UVeil1Y0VboqsU8R/emmjF2yP7&#10;TEKzb0N2TdJv3xWEHoeZ+Q0zW/SmEi01rrSsYDiIQBBnVpecKzik69cPEM4ja6wsk4JfcrCYPz7M&#10;MNa24y9qE5+LAGEXo4LC+zqW0mUFGXQDWxMH72Ibgz7IJpe6wS7ATSXfomgiDZYcFgqsaVlQ9pNc&#10;jYLzS37au35z7EbjUb3atun7t06Ven7qP6cgPPX+P3xv77SCyRBuX8IP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RPsYAAADbAAAADwAAAAAAAAAAAAAAAACYAgAAZHJz&#10;L2Rvd25yZXYueG1sUEsFBgAAAAAEAAQA9QAAAIsDAAAAAA==&#10;" fillcolor="white [3201]" stroked="f" strokeweight=".5pt">
                  <v:textbox>
                    <w:txbxContent>
                      <w:p w:rsidR="00496D06" w:rsidRPr="00514C62" w:rsidRDefault="00496D06" w:rsidP="0083127A">
                        <w:pPr>
                          <w:pStyle w:val="NormalWeb"/>
                          <w:spacing w:before="0" w:beforeAutospacing="0" w:after="0" w:afterAutospacing="0"/>
                          <w:rPr>
                            <w:rFonts w:ascii="Tahoma" w:eastAsia="Times New Roman" w:hAnsi="Tahoma"/>
                            <w:sz w:val="20"/>
                            <w:szCs w:val="20"/>
                          </w:rPr>
                        </w:pPr>
                        <w:r w:rsidRPr="00514C62">
                          <w:rPr>
                            <w:rFonts w:ascii="Tahoma" w:eastAsia="Times New Roman" w:hAnsi="Tahoma"/>
                            <w:sz w:val="20"/>
                            <w:szCs w:val="20"/>
                          </w:rPr>
                          <w:t>Induction Photo-eye</w:t>
                        </w:r>
                      </w:p>
                    </w:txbxContent>
                  </v:textbox>
                </v:shape>
                <v:shape id="Straight Arrow Connector 62" o:spid="_x0000_s1055" type="#_x0000_t32" style="position:absolute;left:14846;top:4425;width:2027;height:10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AKR8MAAADbAAAADwAAAGRycy9kb3ducmV2LnhtbESPwWrDMBBE74X+g9hCbrXcBAfjWgkh&#10;YNprkwba29ZaW6bWylhy4v59FAj0OMzMG6bczrYXZxp951jBS5KCIK6d7rhV8HmsnnMQPiBr7B2T&#10;gj/ysN08PpRYaHfhDzofQisihH2BCkwIQyGlrw1Z9IkbiKPXuNFiiHJspR7xEuG2l8s0XUuLHccF&#10;gwPtDdW/h8kqWDU/81sedjKvvtx+mrIsO1XfSi2e5t0riEBz+A/f2+9awXoJty/xB8jN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XACkfDAAAA2wAAAA8AAAAAAAAAAAAA&#10;AAAAoQIAAGRycy9kb3ducmV2LnhtbFBLBQYAAAAABAAEAPkAAACRAwAAAAA=&#10;" strokecolor="#4579b8 [3044]">
                  <v:stroke endarrow="open"/>
                </v:shape>
                <v:shape id="Text Box 44" o:spid="_x0000_s1056" type="#_x0000_t202" style="position:absolute;left:20451;top:657;width:8406;height:4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eq0sUA&#10;AADbAAAADwAAAGRycy9kb3ducmV2LnhtbESPQWvCQBSE7wX/w/KEXopubKiV6CpSWi3earTF2yP7&#10;TILZtyG7TeK/dwsFj8PMfMMsVr2pREuNKy0rmIwjEMSZ1SXnCg7px2gGwnlkjZVlUnAlB6vl4GGB&#10;ibYdf1G797kIEHYJKii8rxMpXVaQQTe2NXHwzrYx6INscqkb7ALcVPI5iqbSYMlhocCa3grKLvtf&#10;o+D0lP/sXL85dvFLXL9v2/T1W6dKPQ779RyEp97fw//tT61gGsPfl/AD5P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N6rSxQAAANsAAAAPAAAAAAAAAAAAAAAAAJgCAABkcnMv&#10;ZG93bnJldi54bWxQSwUGAAAAAAQABAD1AAAAigMAAAAA&#10;" fillcolor="white [3201]" stroked="f" strokeweight=".5pt">
                  <v:textbox>
                    <w:txbxContent>
                      <w:p w:rsidR="00496D06" w:rsidRPr="00514C62" w:rsidRDefault="00496D06" w:rsidP="0083127A">
                        <w:pPr>
                          <w:pStyle w:val="NormalWeb"/>
                          <w:spacing w:before="0" w:beforeAutospacing="0" w:after="0" w:afterAutospacing="0"/>
                          <w:rPr>
                            <w:rFonts w:ascii="Tahoma" w:eastAsia="Times New Roman" w:hAnsi="Tahoma"/>
                            <w:sz w:val="20"/>
                            <w:szCs w:val="20"/>
                          </w:rPr>
                        </w:pPr>
                        <w:r w:rsidRPr="00514C62">
                          <w:rPr>
                            <w:rFonts w:ascii="Tahoma" w:eastAsia="Times New Roman" w:hAnsi="Tahoma"/>
                            <w:sz w:val="20"/>
                            <w:szCs w:val="20"/>
                          </w:rPr>
                          <w:t>Induction Scanner</w:t>
                        </w:r>
                      </w:p>
                    </w:txbxContent>
                  </v:textbox>
                </v:shape>
                <v:shape id="Straight Arrow Connector 64" o:spid="_x0000_s1057" type="#_x0000_t32" style="position:absolute;left:21307;top:4981;width:3347;height:353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sApsQAAADbAAAADwAAAGRycy9kb3ducmV2LnhtbESPX2vCMBTF3wd+h3AF32bq6GRUo4hj&#10;sCE4qoL4dm2ubbG5KUm03bdfhMEeD+fPjzNf9qYRd3K+tqxgMk5AEBdW11wqOOw/nt9A+ICssbFM&#10;Cn7Iw3IxeJpjpm3HOd13oRRxhH2GCqoQ2kxKX1Rk0I9tSxy9i3UGQ5SulNphF8dNI1+SZCoN1hwJ&#10;Fba0rqi47m4mQt7T/HVz3JxTylff3fnrtA3upNRo2K9mIAL14T/81/7UCqYpPL7E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WwCmxAAAANsAAAAPAAAAAAAAAAAA&#10;AAAAAKECAABkcnMvZG93bnJldi54bWxQSwUGAAAAAAQABAD5AAAAkgMAAAAA&#10;" strokecolor="#4579b8 [3044]">
                  <v:stroke endarrow="open"/>
                </v:shape>
                <v:shape id="Text Box 44" o:spid="_x0000_s1058" type="#_x0000_t202" style="position:absolute;left:16498;top:15733;width:10409;height:33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KXPcYA&#10;AADbAAAADwAAAGRycy9kb3ducmV2LnhtbESPS2vDMBCE74H+B7GFXkIityEPnCihlLYJudXOg9wW&#10;a2ObWitjqbbz76tCoMdhZr5hVpveVKKlxpWWFTyPIxDEmdUl5woO6cdoAcJ5ZI2VZVJwIweb9cNg&#10;hbG2HX9Rm/hcBAi7GBUU3texlC4ryKAb25o4eFfbGPRBNrnUDXYBbir5EkUzabDksFBgTW8FZd/J&#10;j1FwGebnves/j91kOqnft206P+lUqafH/nUJwlPv/8P39k4rmE3h70v4AX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pKXPcYAAADbAAAADwAAAAAAAAAAAAAAAACYAgAAZHJz&#10;L2Rvd25yZXYueG1sUEsFBgAAAAAEAAQA9QAAAIsDAAAAAA==&#10;" fillcolor="white [3201]" stroked="f" strokeweight=".5pt">
                  <v:textbox>
                    <w:txbxContent>
                      <w:p w:rsidR="00496D06" w:rsidRDefault="00496D06" w:rsidP="0083127A">
                        <w:pPr>
                          <w:pStyle w:val="NormalWeb"/>
                          <w:spacing w:before="0" w:beforeAutospacing="0" w:after="0" w:afterAutospacing="0"/>
                        </w:pPr>
                        <w:r>
                          <w:rPr>
                            <w:rFonts w:ascii="Tahoma" w:eastAsia="Times New Roman" w:hAnsi="Tahoma"/>
                          </w:rPr>
                          <w:t>Label Printer</w:t>
                        </w:r>
                      </w:p>
                    </w:txbxContent>
                  </v:textbox>
                </v:shape>
                <v:shape id="Straight Arrow Connector 66" o:spid="_x0000_s1059" type="#_x0000_t32" style="position:absolute;left:21702;top:13811;width:4044;height:192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U7SsQAAADbAAAADwAAAGRycy9kb3ducmV2LnhtbESPX2vCMBTF3wd+h3AF32bqcGVUo4hD&#10;cAgbVUF8uzbXttjclCTa7tsvg8EeD+fPjzNf9qYRD3K+tqxgMk5AEBdW11wqOB42z28gfEDW2Fgm&#10;Bd/kYbkYPM0x07bjnB77UIo4wj5DBVUIbSalLyoy6Me2JY7e1TqDIUpXSu2wi+OmkS9JkkqDNUdC&#10;hS2tKypu+7uJkPdp/ro77S5Tyldf3eXj/BncWanRsF/NQATqw3/4r73VCtIUfr/EHyA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3xTtKxAAAANsAAAAPAAAAAAAAAAAA&#10;AAAAAKECAABkcnMvZG93bnJldi54bWxQSwUGAAAAAAQABAD5AAAAkgMAAAAA&#10;" strokecolor="#4579b8 [3044]">
                  <v:stroke endarrow="open"/>
                </v:shape>
                <v:shape id="Text Box 44" o:spid="_x0000_s1060" type="#_x0000_t202" style="position:absolute;left:27701;top:16891;width:15268;height:25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48D8YA&#10;AADbAAAADwAAAGRycy9kb3ducmV2LnhtbESPT2vCQBTE7wW/w/IEL0U3bahK6ipS6h96q2kVb4/s&#10;axLMvg3ZNYnf3i0Uehxm5jfMYtWbSrTUuNKygqdJBII4s7rkXMFXuhnPQTiPrLGyTApu5GC1HDws&#10;MNG2409qDz4XAcIuQQWF93UipcsKMugmtiYO3o9tDPogm1zqBrsAN5V8jqKpNFhyWCiwpreCssvh&#10;ahScH/PTh+u33138EtfvuzadHXWq1GjYr19BeOr9f/ivvdcKZjH8fgk/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48D8YAAADbAAAADwAAAAAAAAAAAAAAAACYAgAAZHJz&#10;L2Rvd25yZXYueG1sUEsFBgAAAAAEAAQA9QAAAIsDAAAAAA==&#10;" fillcolor="white [3201]" stroked="f" strokeweight=".5pt">
                  <v:textbox>
                    <w:txbxContent>
                      <w:p w:rsidR="00496D06" w:rsidRDefault="00496D06" w:rsidP="0083127A">
                        <w:pPr>
                          <w:pStyle w:val="NormalWeb"/>
                          <w:spacing w:before="0" w:beforeAutospacing="0" w:after="0" w:afterAutospacing="0"/>
                        </w:pPr>
                        <w:r>
                          <w:rPr>
                            <w:rFonts w:ascii="Tahoma" w:eastAsia="Times New Roman" w:hAnsi="Tahoma"/>
                          </w:rPr>
                          <w:t>Verification Scanner</w:t>
                        </w:r>
                      </w:p>
                    </w:txbxContent>
                  </v:textbox>
                </v:shape>
                <v:shape id="Straight Arrow Connector 74" o:spid="_x0000_s1061" type="#_x0000_t32" style="position:absolute;left:34391;top:15217;width:943;height:167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8VOMQAAADbAAAADwAAAGRycy9kb3ducmV2LnhtbESPzWoCQRCE7wHfYWjBm86qSQyro4gg&#10;xEMImh+vzUy7u7jTs+y0unn7TEDIsaiqr6jFqvO1ulIbq8AGxqMMFLENruLCwOfHdvgCKgqywzow&#10;GfihCKtl72GBuQs33tP1IIVKEI45GihFmlzraEvyGEehIU7eKbQeJcm20K7FW4L7Wk+y7Fl7rDgt&#10;lNjQpiR7Ply8gUs4va2/3Gz6PT7Kzlayeyf7ZMyg363noIQ6+Q/f26/OwOwR/r6kH6C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zxU4xAAAANsAAAAPAAAAAAAAAAAA&#10;AAAAAKECAABkcnMvZG93bnJldi54bWxQSwUGAAAAAAQABAD5AAAAkgMAAAAA&#10;" strokecolor="#4579b8 [3044]">
                  <v:stroke endarrow="open"/>
                </v:shape>
                <w10:anchorlock/>
              </v:group>
            </w:pict>
          </mc:Fallback>
        </mc:AlternateContent>
      </w:r>
    </w:p>
    <w:p w:rsidR="0008693F" w:rsidRDefault="0008693F" w:rsidP="0008693F">
      <w:pPr>
        <w:pStyle w:val="Heading3"/>
      </w:pPr>
      <w:bookmarkStart w:id="14" w:name="_Ref343522788"/>
      <w:bookmarkStart w:id="15" w:name="_Toc343523242"/>
      <w:r>
        <w:t>Recommended Ink Jet Conveyor Layout</w:t>
      </w:r>
      <w:bookmarkEnd w:id="14"/>
      <w:bookmarkEnd w:id="15"/>
    </w:p>
    <w:p w:rsidR="0008693F" w:rsidRDefault="0008693F" w:rsidP="00CC2C71">
      <w:pPr>
        <w:pStyle w:val="BodyText"/>
        <w:jc w:val="center"/>
      </w:pPr>
      <w:r>
        <w:rPr>
          <w:noProof/>
        </w:rPr>
        <mc:AlternateContent>
          <mc:Choice Requires="wpc">
            <w:drawing>
              <wp:inline distT="0" distB="0" distL="0" distR="0" wp14:anchorId="7A4CEE0F" wp14:editId="7455B7E6">
                <wp:extent cx="4708478" cy="2194024"/>
                <wp:effectExtent l="0" t="0" r="0" b="0"/>
                <wp:docPr id="105" name="Canvas 10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2" name="Group 12"/>
                        <wpg:cNvGrpSpPr/>
                        <wpg:grpSpPr>
                          <a:xfrm>
                            <a:off x="787618" y="791060"/>
                            <a:ext cx="794109" cy="590550"/>
                            <a:chOff x="94361" y="891931"/>
                            <a:chExt cx="794109" cy="590550"/>
                          </a:xfrm>
                        </wpg:grpSpPr>
                        <wps:wsp>
                          <wps:cNvPr id="13" name="Rectangle 13"/>
                          <wps:cNvSpPr/>
                          <wps:spPr>
                            <a:xfrm>
                              <a:off x="94361" y="891931"/>
                              <a:ext cx="794109" cy="590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Parallelogram 20"/>
                          <wps:cNvSpPr/>
                          <wps:spPr>
                            <a:xfrm>
                              <a:off x="94361" y="894510"/>
                              <a:ext cx="405130" cy="586692"/>
                            </a:xfrm>
                            <a:prstGeom prst="parallelogram">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08693F"/>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 name="Parallelogram 33"/>
                          <wps:cNvSpPr/>
                          <wps:spPr>
                            <a:xfrm>
                              <a:off x="401435" y="891931"/>
                              <a:ext cx="405130" cy="590550"/>
                            </a:xfrm>
                            <a:prstGeom prst="parallelogram">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08693F"/>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75" name="Rectangle 75"/>
                        <wps:cNvSpPr/>
                        <wps:spPr>
                          <a:xfrm>
                            <a:off x="115030" y="798065"/>
                            <a:ext cx="314608" cy="5896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Rectangle 76"/>
                        <wps:cNvSpPr/>
                        <wps:spPr>
                          <a:xfrm>
                            <a:off x="429563" y="797903"/>
                            <a:ext cx="344384" cy="58632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Rectangle 77"/>
                        <wps:cNvSpPr/>
                        <wps:spPr>
                          <a:xfrm>
                            <a:off x="1568200" y="791060"/>
                            <a:ext cx="2178110" cy="590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08693F"/>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 name="Rectangle 78"/>
                        <wps:cNvSpPr/>
                        <wps:spPr>
                          <a:xfrm>
                            <a:off x="1920084" y="1032321"/>
                            <a:ext cx="164592" cy="10972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Trapezoid 79"/>
                        <wps:cNvSpPr/>
                        <wps:spPr>
                          <a:xfrm rot="5400000">
                            <a:off x="1802257" y="1032321"/>
                            <a:ext cx="132196" cy="109728"/>
                          </a:xfrm>
                          <a:prstGeom prst="trapezoid">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g:cNvPr id="83" name="Group 83"/>
                        <wpg:cNvGrpSpPr/>
                        <wpg:grpSpPr>
                          <a:xfrm>
                            <a:off x="1631135" y="707286"/>
                            <a:ext cx="98754" cy="842599"/>
                            <a:chOff x="3328417" y="808330"/>
                            <a:chExt cx="98754" cy="842599"/>
                          </a:xfrm>
                          <a:scene3d>
                            <a:camera prst="orthographicFront">
                              <a:rot lat="0" lon="0" rev="21299999"/>
                            </a:camera>
                            <a:lightRig rig="threePt" dir="t"/>
                          </a:scene3d>
                        </wpg:grpSpPr>
                        <wps:wsp>
                          <wps:cNvPr id="84" name="Oval 84"/>
                          <wps:cNvSpPr/>
                          <wps:spPr>
                            <a:xfrm>
                              <a:off x="3328417" y="1559846"/>
                              <a:ext cx="91083" cy="910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Straight Connector 85"/>
                          <wps:cNvCnPr/>
                          <wps:spPr>
                            <a:xfrm flipV="1">
                              <a:off x="3373959" y="808330"/>
                              <a:ext cx="0" cy="7515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6" name="Straight Connector 86"/>
                          <wps:cNvCnPr/>
                          <wps:spPr>
                            <a:xfrm>
                              <a:off x="3328417" y="808330"/>
                              <a:ext cx="98754"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87" name="Text Box 87"/>
                        <wps:cNvSpPr txBox="1"/>
                        <wps:spPr>
                          <a:xfrm>
                            <a:off x="163753" y="317456"/>
                            <a:ext cx="1242505" cy="29971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514C62" w:rsidRDefault="00496D06" w:rsidP="0008693F">
                              <w:pPr>
                                <w:rPr>
                                  <w:sz w:val="20"/>
                                  <w:szCs w:val="20"/>
                                </w:rPr>
                              </w:pPr>
                              <w:r w:rsidRPr="00514C62">
                                <w:rPr>
                                  <w:sz w:val="20"/>
                                  <w:szCs w:val="20"/>
                                </w:rPr>
                                <w:t>Skewed Conveyor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 name="Straight Arrow Connector 88"/>
                        <wps:cNvCnPr/>
                        <wps:spPr>
                          <a:xfrm>
                            <a:off x="985232" y="617400"/>
                            <a:ext cx="88068" cy="18572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9" name="Text Box 44"/>
                        <wps:cNvSpPr txBox="1"/>
                        <wps:spPr>
                          <a:xfrm>
                            <a:off x="278707" y="1721120"/>
                            <a:ext cx="1058774" cy="28865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70A65" w:rsidRDefault="00496D06" w:rsidP="0008693F">
                              <w:pPr>
                                <w:pStyle w:val="NormalWeb"/>
                                <w:spacing w:before="0" w:beforeAutospacing="0" w:after="0" w:afterAutospacing="0"/>
                                <w:rPr>
                                  <w:sz w:val="20"/>
                                  <w:szCs w:val="20"/>
                                </w:rPr>
                              </w:pPr>
                              <w:r w:rsidRPr="00F70A65">
                                <w:rPr>
                                  <w:rFonts w:ascii="Tahoma" w:eastAsia="Times New Roman" w:hAnsi="Tahoma"/>
                                  <w:sz w:val="20"/>
                                  <w:szCs w:val="20"/>
                                </w:rPr>
                                <w:t>Servo Gapper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0" name="Straight Arrow Connector 90"/>
                        <wps:cNvCnPr>
                          <a:stCxn id="89" idx="0"/>
                        </wps:cNvCnPr>
                        <wps:spPr>
                          <a:xfrm flipH="1" flipV="1">
                            <a:off x="699372" y="1387400"/>
                            <a:ext cx="108722" cy="3337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91" name="Group 91"/>
                        <wpg:cNvGrpSpPr/>
                        <wpg:grpSpPr>
                          <a:xfrm>
                            <a:off x="3359428" y="1341892"/>
                            <a:ext cx="158873" cy="420598"/>
                            <a:chOff x="3233939" y="1415731"/>
                            <a:chExt cx="158873" cy="420598"/>
                          </a:xfrm>
                        </wpg:grpSpPr>
                        <wps:wsp>
                          <wps:cNvPr id="92" name="Rectangle 92"/>
                          <wps:cNvSpPr/>
                          <wps:spPr>
                            <a:xfrm>
                              <a:off x="3233939" y="1546828"/>
                              <a:ext cx="158873" cy="28950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Straight Connector 93"/>
                          <wps:cNvCnPr/>
                          <wps:spPr>
                            <a:xfrm>
                              <a:off x="3313376" y="1415731"/>
                              <a:ext cx="0" cy="13109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4" name="Straight Connector 94"/>
                          <wps:cNvCnPr/>
                          <wps:spPr>
                            <a:xfrm>
                              <a:off x="3272775" y="1415731"/>
                              <a:ext cx="77671"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95" name="Straight Arrow Connector 95"/>
                        <wps:cNvCnPr/>
                        <wps:spPr>
                          <a:xfrm>
                            <a:off x="246550" y="1095558"/>
                            <a:ext cx="103090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6" name="Straight Arrow Connector 96"/>
                        <wps:cNvCnPr/>
                        <wps:spPr>
                          <a:xfrm>
                            <a:off x="2189801" y="1092980"/>
                            <a:ext cx="54369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7" name="Text Box 44"/>
                        <wps:cNvSpPr txBox="1"/>
                        <wps:spPr>
                          <a:xfrm>
                            <a:off x="934161" y="33842"/>
                            <a:ext cx="1393808" cy="27144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514C62" w:rsidRDefault="00496D06" w:rsidP="0008693F">
                              <w:pPr>
                                <w:pStyle w:val="NormalWeb"/>
                                <w:spacing w:before="0" w:beforeAutospacing="0" w:after="0" w:afterAutospacing="0"/>
                                <w:rPr>
                                  <w:rFonts w:ascii="Tahoma" w:eastAsia="Times New Roman" w:hAnsi="Tahoma"/>
                                  <w:sz w:val="20"/>
                                  <w:szCs w:val="20"/>
                                </w:rPr>
                              </w:pPr>
                              <w:r w:rsidRPr="00514C62">
                                <w:rPr>
                                  <w:rFonts w:ascii="Tahoma" w:eastAsia="Times New Roman" w:hAnsi="Tahoma"/>
                                  <w:sz w:val="20"/>
                                  <w:szCs w:val="20"/>
                                </w:rPr>
                                <w:t>Induction Photo-eye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 name="Straight Arrow Connector 98"/>
                        <wps:cNvCnPr>
                          <a:stCxn id="97" idx="2"/>
                        </wps:cNvCnPr>
                        <wps:spPr>
                          <a:xfrm>
                            <a:off x="1631065" y="305284"/>
                            <a:ext cx="45404" cy="38508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9" name="Text Box 44"/>
                        <wps:cNvSpPr txBox="1"/>
                        <wps:spPr>
                          <a:xfrm>
                            <a:off x="2114044" y="276202"/>
                            <a:ext cx="809863" cy="4209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514C62" w:rsidRDefault="00496D06" w:rsidP="0008693F">
                              <w:pPr>
                                <w:pStyle w:val="NormalWeb"/>
                                <w:spacing w:before="0" w:beforeAutospacing="0" w:after="0" w:afterAutospacing="0"/>
                                <w:rPr>
                                  <w:rFonts w:ascii="Tahoma" w:eastAsia="Times New Roman" w:hAnsi="Tahoma"/>
                                  <w:sz w:val="20"/>
                                  <w:szCs w:val="20"/>
                                </w:rPr>
                              </w:pPr>
                              <w:r w:rsidRPr="00514C62">
                                <w:rPr>
                                  <w:rFonts w:ascii="Tahoma" w:eastAsia="Times New Roman" w:hAnsi="Tahoma"/>
                                  <w:sz w:val="20"/>
                                  <w:szCs w:val="20"/>
                                </w:rPr>
                                <w:t>Induction Scanner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0" name="Straight Arrow Connector 100"/>
                        <wps:cNvCnPr>
                          <a:stCxn id="99" idx="2"/>
                        </wps:cNvCnPr>
                        <wps:spPr>
                          <a:xfrm flipH="1">
                            <a:off x="2084416" y="697132"/>
                            <a:ext cx="434560" cy="32357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01" name="Text Box 44"/>
                        <wps:cNvSpPr txBox="1"/>
                        <wps:spPr>
                          <a:xfrm>
                            <a:off x="3359406" y="1920060"/>
                            <a:ext cx="1170500" cy="27213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70A65" w:rsidRDefault="00496D06" w:rsidP="0008693F">
                              <w:pPr>
                                <w:pStyle w:val="NormalWeb"/>
                                <w:spacing w:before="0" w:beforeAutospacing="0" w:after="0" w:afterAutospacing="0"/>
                                <w:rPr>
                                  <w:sz w:val="20"/>
                                  <w:szCs w:val="20"/>
                                </w:rPr>
                              </w:pPr>
                              <w:r w:rsidRPr="00F70A65">
                                <w:rPr>
                                  <w:rFonts w:ascii="Tahoma" w:eastAsia="Times New Roman" w:hAnsi="Tahoma"/>
                                  <w:sz w:val="20"/>
                                  <w:szCs w:val="20"/>
                                </w:rPr>
                                <w:t>Ink Jet Printer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2" name="Straight Arrow Connector 102"/>
                        <wps:cNvCnPr>
                          <a:stCxn id="101" idx="0"/>
                        </wps:cNvCnPr>
                        <wps:spPr>
                          <a:xfrm flipH="1" flipV="1">
                            <a:off x="3554980" y="1720716"/>
                            <a:ext cx="389676" cy="19934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106" name="Group 106"/>
                        <wpg:cNvGrpSpPr/>
                        <wpg:grpSpPr>
                          <a:xfrm>
                            <a:off x="2892500" y="683541"/>
                            <a:ext cx="98425" cy="842007"/>
                            <a:chOff x="0" y="0"/>
                            <a:chExt cx="98754" cy="842599"/>
                          </a:xfrm>
                          <a:scene3d>
                            <a:camera prst="orthographicFront">
                              <a:rot lat="0" lon="0" rev="21299999"/>
                            </a:camera>
                            <a:lightRig rig="threePt" dir="t"/>
                          </a:scene3d>
                        </wpg:grpSpPr>
                        <wps:wsp>
                          <wps:cNvPr id="107" name="Oval 107"/>
                          <wps:cNvSpPr/>
                          <wps:spPr>
                            <a:xfrm>
                              <a:off x="0" y="751516"/>
                              <a:ext cx="91083" cy="910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08693F"/>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8" name="Straight Connector 108"/>
                          <wps:cNvCnPr/>
                          <wps:spPr>
                            <a:xfrm flipV="1">
                              <a:off x="45542" y="0"/>
                              <a:ext cx="0" cy="7515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9" name="Straight Connector 109"/>
                          <wps:cNvCnPr/>
                          <wps:spPr>
                            <a:xfrm>
                              <a:off x="0" y="0"/>
                              <a:ext cx="98754"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110" name="Text Box 44"/>
                        <wps:cNvSpPr txBox="1"/>
                        <wps:spPr>
                          <a:xfrm>
                            <a:off x="1813042" y="1768031"/>
                            <a:ext cx="1366264" cy="24138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70A65" w:rsidRDefault="00496D06" w:rsidP="0008693F">
                              <w:pPr>
                                <w:pStyle w:val="NormalWeb"/>
                                <w:spacing w:before="0" w:beforeAutospacing="0" w:after="0" w:afterAutospacing="0"/>
                                <w:rPr>
                                  <w:sz w:val="20"/>
                                  <w:szCs w:val="20"/>
                                </w:rPr>
                              </w:pPr>
                              <w:r w:rsidRPr="00F70A65">
                                <w:rPr>
                                  <w:rFonts w:ascii="Tahoma" w:eastAsia="Times New Roman" w:hAnsi="Tahoma"/>
                                  <w:sz w:val="20"/>
                                  <w:szCs w:val="20"/>
                                </w:rPr>
                                <w:t>Induction Photo-eye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1" name="Straight Arrow Connector 111"/>
                        <wps:cNvCnPr>
                          <a:stCxn id="110" idx="0"/>
                        </wps:cNvCnPr>
                        <wps:spPr>
                          <a:xfrm flipV="1">
                            <a:off x="2496089" y="1530891"/>
                            <a:ext cx="326087" cy="2371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14" name="Straight Connector 114"/>
                        <wps:cNvCnPr/>
                        <wps:spPr>
                          <a:xfrm flipV="1">
                            <a:off x="3084303" y="690227"/>
                            <a:ext cx="0" cy="750427"/>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115" name="Straight Connector 115"/>
                        <wps:cNvCnPr/>
                        <wps:spPr>
                          <a:xfrm>
                            <a:off x="3039206" y="690227"/>
                            <a:ext cx="9779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6" name="Straight Connector 116"/>
                        <wps:cNvCnPr/>
                        <wps:spPr>
                          <a:xfrm>
                            <a:off x="3041727" y="1441063"/>
                            <a:ext cx="9715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7" name="Text Box 44"/>
                        <wps:cNvSpPr txBox="1"/>
                        <wps:spPr>
                          <a:xfrm>
                            <a:off x="2937156" y="33806"/>
                            <a:ext cx="743978" cy="41631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70A65" w:rsidRDefault="00496D06" w:rsidP="00CC2C71">
                              <w:pPr>
                                <w:pStyle w:val="NormalWeb"/>
                                <w:spacing w:before="0" w:beforeAutospacing="0" w:after="0" w:afterAutospacing="0"/>
                                <w:rPr>
                                  <w:rFonts w:ascii="Tahoma" w:eastAsia="Times New Roman" w:hAnsi="Tahoma"/>
                                  <w:sz w:val="20"/>
                                  <w:szCs w:val="20"/>
                                </w:rPr>
                              </w:pPr>
                              <w:r w:rsidRPr="00F70A65">
                                <w:rPr>
                                  <w:rFonts w:ascii="Tahoma" w:eastAsia="Times New Roman" w:hAnsi="Tahoma"/>
                                  <w:sz w:val="20"/>
                                  <w:szCs w:val="20"/>
                                </w:rPr>
                                <w:t>Update</w:t>
                              </w:r>
                            </w:p>
                            <w:p w:rsidR="00496D06" w:rsidRPr="00F70A65" w:rsidRDefault="00496D06" w:rsidP="00CC2C71">
                              <w:pPr>
                                <w:pStyle w:val="NormalWeb"/>
                                <w:spacing w:before="0" w:beforeAutospacing="0" w:after="0" w:afterAutospacing="0"/>
                                <w:rPr>
                                  <w:sz w:val="20"/>
                                  <w:szCs w:val="20"/>
                                </w:rPr>
                              </w:pPr>
                              <w:r w:rsidRPr="00F70A65">
                                <w:rPr>
                                  <w:rFonts w:ascii="Tahoma" w:eastAsia="Times New Roman" w:hAnsi="Tahoma"/>
                                  <w:sz w:val="20"/>
                                  <w:szCs w:val="20"/>
                                </w:rPr>
                                <w:t>Point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8" name="Straight Arrow Connector 118"/>
                        <wps:cNvCnPr>
                          <a:stCxn id="117" idx="2"/>
                        </wps:cNvCnPr>
                        <wps:spPr>
                          <a:xfrm flipH="1">
                            <a:off x="3083533" y="450123"/>
                            <a:ext cx="225566" cy="23983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119" name="Group 119"/>
                        <wpg:cNvGrpSpPr/>
                        <wpg:grpSpPr>
                          <a:xfrm>
                            <a:off x="3299782" y="678650"/>
                            <a:ext cx="98425" cy="841378"/>
                            <a:chOff x="0" y="0"/>
                            <a:chExt cx="98754" cy="842599"/>
                          </a:xfrm>
                          <a:scene3d>
                            <a:camera prst="orthographicFront">
                              <a:rot lat="0" lon="0" rev="21299999"/>
                            </a:camera>
                            <a:lightRig rig="threePt" dir="t"/>
                          </a:scene3d>
                        </wpg:grpSpPr>
                        <wps:wsp>
                          <wps:cNvPr id="120" name="Oval 120"/>
                          <wps:cNvSpPr/>
                          <wps:spPr>
                            <a:xfrm>
                              <a:off x="0" y="751516"/>
                              <a:ext cx="91083" cy="910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B23433">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1" name="Straight Connector 121"/>
                          <wps:cNvCnPr/>
                          <wps:spPr>
                            <a:xfrm flipV="1">
                              <a:off x="45542" y="0"/>
                              <a:ext cx="0" cy="7515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2" name="Straight Connector 122"/>
                          <wps:cNvCnPr/>
                          <wps:spPr>
                            <a:xfrm>
                              <a:off x="0" y="0"/>
                              <a:ext cx="98754"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123" name="Text Box 44"/>
                        <wps:cNvSpPr txBox="1"/>
                        <wps:spPr>
                          <a:xfrm>
                            <a:off x="3681408" y="140036"/>
                            <a:ext cx="884783" cy="40967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70A65" w:rsidRDefault="00496D06" w:rsidP="00B23433">
                              <w:pPr>
                                <w:pStyle w:val="NormalWeb"/>
                                <w:spacing w:before="0" w:beforeAutospacing="0" w:after="0" w:afterAutospacing="0"/>
                                <w:rPr>
                                  <w:rFonts w:ascii="Tahoma" w:eastAsia="Times New Roman" w:hAnsi="Tahoma"/>
                                  <w:sz w:val="20"/>
                                  <w:szCs w:val="20"/>
                                </w:rPr>
                              </w:pPr>
                              <w:r w:rsidRPr="00F70A65">
                                <w:rPr>
                                  <w:rFonts w:ascii="Tahoma" w:eastAsia="Times New Roman" w:hAnsi="Tahoma"/>
                                  <w:sz w:val="20"/>
                                  <w:szCs w:val="20"/>
                                </w:rPr>
                                <w:t xml:space="preserve">Ink Jet </w:t>
                              </w:r>
                            </w:p>
                            <w:p w:rsidR="00496D06" w:rsidRPr="00F70A65" w:rsidRDefault="00496D06" w:rsidP="00B23433">
                              <w:pPr>
                                <w:pStyle w:val="NormalWeb"/>
                                <w:spacing w:before="0" w:beforeAutospacing="0" w:after="0" w:afterAutospacing="0"/>
                                <w:rPr>
                                  <w:sz w:val="20"/>
                                  <w:szCs w:val="20"/>
                                </w:rPr>
                              </w:pPr>
                              <w:r w:rsidRPr="00F70A65">
                                <w:rPr>
                                  <w:rFonts w:ascii="Tahoma" w:eastAsia="Times New Roman" w:hAnsi="Tahoma"/>
                                  <w:sz w:val="20"/>
                                  <w:szCs w:val="20"/>
                                </w:rPr>
                                <w:t>Printer PE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4" name="Straight Arrow Connector 124"/>
                        <wps:cNvCnPr/>
                        <wps:spPr>
                          <a:xfrm flipH="1">
                            <a:off x="3438865" y="549821"/>
                            <a:ext cx="243003" cy="13565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105" o:spid="_x0000_s1062" editas="canvas" style="width:370.75pt;height:172.75pt;mso-position-horizontal-relative:char;mso-position-vertical-relative:line" coordsize="47078,21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">
                <v:shape id="_x0000_s1063" type="#_x0000_t75" style="position:absolute;width:47078;height:21939;visibility:visible;mso-wrap-style:square">
                  <v:fill o:detectmouseclick="t"/>
                  <v:path o:connecttype="none"/>
                </v:shape>
                <v:group id="Group 12" o:spid="_x0000_s1064" style="position:absolute;left:7876;top:7910;width:7941;height:5906" coordorigin="943,8919" coordsize="7941,59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rect id="Rectangle 13" o:spid="_x0000_s1065" style="position:absolute;left:943;top:8919;width:7941;height:5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f76sIA&#10;AADbAAAADwAAAGRycy9kb3ducmV2LnhtbERP32vCMBB+F/Y/hBv4pukmjFGN4oSBoBNqN8G3Iznb&#10;anMpTdTqX78Ig73dx/fzJrPO1uJCra8cK3gZJiCItTMVFwq+88/BOwgfkA3WjknBjTzMpk+9CabG&#10;XTmjyzYUIoawT1FBGUKTSul1SRb90DXEkTu41mKIsC2kafEaw20tX5PkTVqsODaU2NCiJH3anq0C&#10;+tkds/t+pTdrPXcZL0L+kX8p1X/u5mMQgbrwL/5zL02cP4LHL/EAO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B/vqwgAAANsAAAAPAAAAAAAAAAAAAAAAAJgCAABkcnMvZG93&#10;bnJldi54bWxQSwUGAAAAAAQABAD1AAAAhwMAAAAA&#10;" filled="f" strokecolor="#243f60 [1604]" strokeweight="2pt"/>
                  <v:shape id="Parallelogram 20" o:spid="_x0000_s1066" type="#_x0000_t7" style="position:absolute;left:943;top:8945;width:4051;height:58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pDIsEA&#10;AADbAAAADwAAAGRycy9kb3ducmV2LnhtbERPTYvCMBC9C/6HMII3TbcuslSjrIKo4EFdDx7HZrYt&#10;20xqErX7781B8Ph439N5a2pxJ+crywo+hgkI4tzqigsFp5/V4AuED8gaa8uk4J88zGfdzhQzbR98&#10;oPsxFCKGsM9QQRlCk0np85IM+qFtiCP3a53BEKErpHb4iOGmlmmSjKXBimNDiQ0tS8r/jjejYOsW&#10;o095G6UbV+/S5f5ir8n6rFS/135PQARqw1v8cm+0gjSuj1/iD5C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KQyLBAAAA2wAAAA8AAAAAAAAAAAAAAAAAmAIAAGRycy9kb3du&#10;cmV2LnhtbFBLBQYAAAAABAAEAPUAAACGAwAAAAA=&#10;" filled="f" strokecolor="#243f60 [1604]" strokeweight="2pt">
                    <v:textbox>
                      <w:txbxContent>
                        <w:p w:rsidR="00496D06" w:rsidRDefault="00496D06" w:rsidP="0008693F"/>
                      </w:txbxContent>
                    </v:textbox>
                  </v:shape>
                  <v:shape id="Parallelogram 33" o:spid="_x0000_s1067" type="#_x0000_t7" style="position:absolute;left:4014;top:8919;width:4051;height:5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FLiMUA&#10;AADbAAAADwAAAGRycy9kb3ducmV2LnhtbESPT2vCQBTE74V+h+UJvenGRIpEV2kFqYKH+ufg8TX7&#10;moRm38bdVeO3dwWhx2FmfsNM551pxIWcry0rGA4SEMSF1TWXCg77ZX8MwgdkjY1lUnAjD/PZ68sU&#10;c22vvKXLLpQiQtjnqKAKoc2l9EVFBv3AtsTR+7XOYIjSlVI7vEa4aWSaJO/SYM1xocKWFhUVf7uz&#10;UbB2n9lInrN05ZpNuvj+safk66jUW6/7mIAI1IX/8LO90gqyDB5f4g+Q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gUuIxQAAANsAAAAPAAAAAAAAAAAAAAAAAJgCAABkcnMv&#10;ZG93bnJldi54bWxQSwUGAAAAAAQABAD1AAAAigMAAAAA&#10;" filled="f" strokecolor="#243f60 [1604]" strokeweight="2pt">
                    <v:textbox>
                      <w:txbxContent>
                        <w:p w:rsidR="00496D06" w:rsidRDefault="00496D06" w:rsidP="0008693F"/>
                      </w:txbxContent>
                    </v:textbox>
                  </v:shape>
                </v:group>
                <v:rect id="Rectangle 75" o:spid="_x0000_s1068" style="position:absolute;left:1150;top:7980;width:3146;height:58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XHi8MA&#10;AADbAAAADwAAAGRycy9kb3ducmV2LnhtbESP22rDMBBE3wv5B7GFvDWySy7GjWJCobTkJeTyAYu1&#10;sd1aKyPJl/brq0Chj8PMnGG2xWRaMZDzjWUF6SIBQVxa3XCl4Hp5e8pA+ICssbVMCr7JQ7GbPWwx&#10;13bkEw3nUIkIYZ+jgjqELpfSlzUZ9AvbEUfvZp3BEKWrpHY4Rrhp5XOSrKXBhuNCjR291lR+nXuj&#10;wKbHcLiMy55pdO9Z81m2P5tMqfnjtH8BEWgK/+G/9odWsFnB/Uv8AXL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YXHi8MAAADbAAAADwAAAAAAAAAAAAAAAACYAgAAZHJzL2Rv&#10;d25yZXYueG1sUEsFBgAAAAAEAAQA9QAAAIgDAAAAAA==&#10;" fillcolor="#4f81bd [3204]" strokecolor="#243f60 [1604]" strokeweight="2pt"/>
                <v:rect id="Rectangle 76" o:spid="_x0000_s1069" style="position:absolute;left:4295;top:7979;width:3444;height:58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Z/MIA&#10;AADbAAAADwAAAGRycy9kb3ducmV2LnhtbESP0YrCMBRE3wX/IVzBN01dREvXKCLIii+Ldj/g0lzb&#10;anNTkmirX79ZWPBxmJkzzGrTm0Y8yPnasoLZNAFBXFhdc6ngJ99PUhA+IGtsLJOCJ3nYrIeDFWba&#10;dnyixzmUIkLYZ6igCqHNpPRFRQb91LbE0btYZzBE6UqpHXYRbhr5kSQLabDmuFBhS7uKitv5bhTY&#10;2Xc45t38ztS5r7S+Fs1rmSo1HvXbTxCB+vAO/7cPWsFyAX9f4g+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V1n8wgAAANsAAAAPAAAAAAAAAAAAAAAAAJgCAABkcnMvZG93&#10;bnJldi54bWxQSwUGAAAAAAQABAD1AAAAhwMAAAAA&#10;" fillcolor="#4f81bd [3204]" strokecolor="#243f60 [1604]" strokeweight="2pt"/>
                <v:rect id="Rectangle 77" o:spid="_x0000_s1070" style="position:absolute;left:15682;top:7910;width:21781;height:59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MYScUA&#10;AADbAAAADwAAAGRycy9kb3ducmV2LnhtbESPQWvCQBSE7wX/w/IK3ppNe1BJXUUFoaAWYtpCb4/d&#10;1yQ1+zZkV43+ercg9DjMzDfMdN7bRpyo87VjBc9JCoJYO1NzqeCjWD9NQPiAbLBxTAou5GE+GzxM&#10;MTPuzDmd9qEUEcI+QwVVCG0mpdcVWfSJa4mj9+M6iyHKrpSmw3OE20a+pOlIWqw5LlTY0qoifdgf&#10;rQL6/PrNr98b/b7VC5fzKhTLYqfU8LFfvIII1If/8L39ZhSMx/D3Jf4AO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4xhJxQAAANsAAAAPAAAAAAAAAAAAAAAAAJgCAABkcnMv&#10;ZG93bnJldi54bWxQSwUGAAAAAAQABAD1AAAAigMAAAAA&#10;" filled="f" strokecolor="#243f60 [1604]" strokeweight="2pt">
                  <v:textbox>
                    <w:txbxContent>
                      <w:p w:rsidR="00496D06" w:rsidRDefault="00496D06" w:rsidP="0008693F"/>
                    </w:txbxContent>
                  </v:textbox>
                </v:rect>
                <v:rect id="Rectangle 78" o:spid="_x0000_s1071" style="position:absolute;left:19200;top:10323;width:1646;height:10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yMO8IA&#10;AADbAAAADwAAAGRycy9kb3ducmV2LnhtbERPz2vCMBS+D/wfwhN2m6k7uFGNooIwcBNqVfD2SJ5t&#10;tXkpTaadf/1yEDx+fL8ns87W4kqtrxwrGA4SEMTamYoLBbt89fYJwgdkg7VjUvBHHmbT3ssEU+Nu&#10;nNF1GwoRQ9inqKAMoUml9Loki37gGuLInVxrMUTYFtK0eIvhtpbvSTKSFiuODSU2tCxJX7a/VgHt&#10;D+fsflzrzbeeu4yXIV/kP0q99rv5GESgLjzFD/eXUfARx8Yv8QfI6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fIw7wgAAANsAAAAPAAAAAAAAAAAAAAAAAJgCAABkcnMvZG93&#10;bnJldi54bWxQSwUGAAAAAAQABAD1AAAAhwMAAAAA&#10;" filled="f" strokecolor="#243f60 [1604]" strokeweight="2pt"/>
                <v:shape id="Trapezoid 79" o:spid="_x0000_s1072" style="position:absolute;left:18022;top:10322;width:1322;height:1098;rotation:90;visibility:visible;mso-wrap-style:square;v-text-anchor:middle" coordsize="132196,109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JDMcMA&#10;AADbAAAADwAAAGRycy9kb3ducmV2LnhtbESPS4sCMRCE74L/IbSwN83o4ms0yrIgLAseHBU8NpOe&#10;B046QxJ19t9vBMFjUVVfUettZxpxJ+drywrGowQEcW51zaWC03E3XIDwAVljY5kU/JGH7abfW2Oq&#10;7YMPdM9CKSKEfYoKqhDaVEqfV2TQj2xLHL3COoMhSldK7fAR4aaRkySZSYM1x4UKW/quKL9mN6Pg&#10;8lnfFtOTNtPfYr5z54uc7Aup1Meg+1qBCNSFd/jV/tEK5kt4fok/QG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lJDMcMAAADbAAAADwAAAAAAAAAAAAAAAACYAgAAZHJzL2Rv&#10;d25yZXYueG1sUEsFBgAAAAAEAAQA9QAAAIgDAAAAAA==&#10;" path="m,109728l27432,r77332,l132196,109728,,109728xe" filled="f" strokecolor="#243f60 [1604]" strokeweight="2pt">
                  <v:path arrowok="t" o:connecttype="custom" o:connectlocs="0,109728;27432,0;104764,0;132196,109728;0,109728" o:connectangles="0,0,0,0,0"/>
                </v:shape>
                <v:group id="Group 83" o:spid="_x0000_s1073" style="position:absolute;left:16311;top:7072;width:987;height:8426" coordorigin="33284,8083" coordsize="987,8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eXJ6sQAAADbAAAA&#10;DwAAAAAAAAAAAAAAAACqAgAAZHJzL2Rvd25yZXYueG1sUEsFBgAAAAAEAAQA+gAAAJsDAAAAAA==&#10;">
                  <v:oval id="Oval 84" o:spid="_x0000_s1074" style="position:absolute;left:33284;top:15598;width:911;height:9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Yzk8UA&#10;AADbAAAADwAAAGRycy9kb3ducmV2LnhtbESPT2vCQBTE74V+h+UVvIhuKiVIdJVaUAR78C/a2yP7&#10;moRm38bsqtFP7wpCj8PM/IYZjhtTijPVrrCs4L0bgSBOrS44U7DdTDt9EM4jaywtk4IrORiPXl+G&#10;mGh74RWd1z4TAcIuQQW591UipUtzMui6tiIO3q+tDfog60zqGi8BbkrZi6JYGiw4LORY0VdO6d/6&#10;ZBT8xNMJx8tFm78rl052M7wd9kelWm/N5wCEp8b/h5/tuVbQ/4DHl/AD5Og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jOTxQAAANsAAAAPAAAAAAAAAAAAAAAAAJgCAABkcnMv&#10;ZG93bnJldi54bWxQSwUGAAAAAAQABAD1AAAAigMAAAAA&#10;" fillcolor="#4f81bd [3204]" strokecolor="#243f60 [1604]" strokeweight="2pt"/>
                  <v:line id="Straight Connector 85" o:spid="_x0000_s1075" style="position:absolute;flip:y;visibility:visible;mso-wrap-style:square" from="33739,8083" to="33739,15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T54cUAAADbAAAADwAAAGRycy9kb3ducmV2LnhtbESPT2vCQBTE7wW/w/KE3urGalWiq0hB&#10;Giz4/+DxkX0mwezbmF1N2k/fLRR6HGbmN8xs0ZpSPKh2hWUF/V4Egji1uuBMwem4epmAcB5ZY2mZ&#10;FHyRg8W88zTDWNuG9/Q4+EwECLsYFeTeV7GULs3JoOvZijh4F1sb9EHWmdQ1NgFuSvkaRSNpsOCw&#10;kGNF7zml18PdKEgSXq+/ebU993e3Dz8oPjfDZqzUc7ddTkF4av1/+K+daAWTN/j9En6An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cT54cUAAADbAAAADwAAAAAAAAAA&#10;AAAAAAChAgAAZHJzL2Rvd25yZXYueG1sUEsFBgAAAAAEAAQA+QAAAJMDAAAAAA==&#10;" strokecolor="#4579b8 [3044]"/>
                  <v:line id="Straight Connector 86" o:spid="_x0000_s1076" style="position:absolute;visibility:visible;mso-wrap-style:square" from="33284,8083" to="34271,80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NV8MQAAADbAAAADwAAAGRycy9kb3ducmV2LnhtbESPUWvCQBCE3wv9D8cW+lYvVRrS1FNE&#10;EKT6UtsfsM1tk2BuL71bNfrre0LBx2FmvmGm88F16kghtp4NPI8yUMSVty3XBr4+V08FqCjIFjvP&#10;ZOBMEeaz+7spltaf+IOOO6lVgnAs0UAj0pdax6ohh3Hke+Lk/fjgUJIMtbYBTwnuOj3Oslw7bDkt&#10;NNjTsqFqvzs4A7+b7Tqev7ux5C+X931YFK8yicY8PgyLN1BCg9zC/+21NVDkcP2SfoCe/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U1XwxAAAANsAAAAPAAAAAAAAAAAA&#10;AAAAAKECAABkcnMvZG93bnJldi54bWxQSwUGAAAAAAQABAD5AAAAkgMAAAAA&#10;" strokecolor="#4579b8 [3044]"/>
                </v:group>
                <v:shape id="Text Box 87" o:spid="_x0000_s1077" type="#_x0000_t202" style="position:absolute;left:1637;top:3174;width:12425;height:29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BKK8YA&#10;AADbAAAADwAAAGRycy9kb3ducmV2LnhtbESPT2vCQBTE74V+h+UVvEjdtFKV1FWk1D94M6mW3h7Z&#10;1ySYfRuyaxK/vVsQehxm5jfMfNmbSrTUuNKygpdRBII4s7rkXMFXun6egXAeWWNlmRRcycFy8fgw&#10;x1jbjg/UJj4XAcIuRgWF93UspcsKMuhGtiYO3q9tDPogm1zqBrsAN5V8jaKJNFhyWCiwpo+CsnNy&#10;MQp+hvn33vWbYzd+G9ef2zadnnSq1OCpX72D8NT7//C9vdMKZlP4+xJ+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QBKK8YAAADbAAAADwAAAAAAAAAAAAAAAACYAgAAZHJz&#10;L2Rvd25yZXYueG1sUEsFBgAAAAAEAAQA9QAAAIsDAAAAAA==&#10;" fillcolor="white [3201]" stroked="f" strokeweight=".5pt">
                  <v:textbox>
                    <w:txbxContent>
                      <w:p w:rsidR="00496D06" w:rsidRPr="00514C62" w:rsidRDefault="00496D06" w:rsidP="0008693F">
                        <w:pPr>
                          <w:rPr>
                            <w:sz w:val="20"/>
                            <w:szCs w:val="20"/>
                          </w:rPr>
                        </w:pPr>
                        <w:r w:rsidRPr="00514C62">
                          <w:rPr>
                            <w:sz w:val="20"/>
                            <w:szCs w:val="20"/>
                          </w:rPr>
                          <w:t>Skewed Conveyor</w:t>
                        </w:r>
                      </w:p>
                    </w:txbxContent>
                  </v:textbox>
                </v:shape>
                <v:shape id="Straight Arrow Connector 88" o:spid="_x0000_s1078" type="#_x0000_t32" style="position:absolute;left:9852;top:6174;width:881;height:18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CTbV78AAADbAAAADwAAAGRycy9kb3ducmV2LnhtbERPy4rCMBTdD/gP4Q6403SUSumYighF&#10;t75Ad9fm9sE0N6VJtf79ZDEwy8N5rzejacWTetdYVvA1j0AQF1Y3XCm4nPNZAsJ5ZI2tZVLwJgeb&#10;bPKxxlTbFx/pefKVCCHsUlRQe9+lUrqiJoNubjviwJW2N+gD7Cupe3yFcNPKRRStpMGGQ0ONHe1q&#10;Kn5Og1GwLB/jPvFbmeQ3uxuGOI6v+V2p6ee4/QbhafT/4j/3QStIwtjwJfwAmf0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CTbV78AAADbAAAADwAAAAAAAAAAAAAAAACh&#10;AgAAZHJzL2Rvd25yZXYueG1sUEsFBgAAAAAEAAQA+QAAAI0DAAAAAA==&#10;" strokecolor="#4579b8 [3044]">
                  <v:stroke endarrow="open"/>
                </v:shape>
                <v:shape id="Text Box 44" o:spid="_x0000_s1079" type="#_x0000_t202" style="position:absolute;left:2787;top:17211;width:10587;height:28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N7wsYA&#10;AADbAAAADwAAAGRycy9kb3ducmV2LnhtbESPQWvCQBSE74L/YXmCF9FNK201ukop2kpvNbbi7ZF9&#10;JsHs25Bdk/TfdwuCx2FmvmGW686UoqHaFZYVPEwiEMSp1QVnCg7JdjwD4TyyxtIyKfglB+tVv7fE&#10;WNuWv6jZ+0wECLsYFeTeV7GULs3JoJvYijh4Z1sb9EHWmdQ1tgFuSvkYRc/SYMFhIceK3nJKL/ur&#10;UXAaZcdP171/t9OnabX5aJKXH50oNRx0rwsQnjp/D9/aO61gNof/L+EH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9N7wsYAAADbAAAADwAAAAAAAAAAAAAAAACYAgAAZHJz&#10;L2Rvd25yZXYueG1sUEsFBgAAAAAEAAQA9QAAAIsDAAAAAA==&#10;" fillcolor="white [3201]" stroked="f" strokeweight=".5pt">
                  <v:textbox>
                    <w:txbxContent>
                      <w:p w:rsidR="00496D06" w:rsidRPr="00F70A65" w:rsidRDefault="00496D06" w:rsidP="0008693F">
                        <w:pPr>
                          <w:pStyle w:val="NormalWeb"/>
                          <w:spacing w:before="0" w:beforeAutospacing="0" w:after="0" w:afterAutospacing="0"/>
                          <w:rPr>
                            <w:sz w:val="20"/>
                            <w:szCs w:val="20"/>
                          </w:rPr>
                        </w:pPr>
                        <w:r w:rsidRPr="00F70A65">
                          <w:rPr>
                            <w:rFonts w:ascii="Tahoma" w:eastAsia="Times New Roman" w:hAnsi="Tahoma"/>
                            <w:sz w:val="20"/>
                            <w:szCs w:val="20"/>
                          </w:rPr>
                          <w:t>Servo Gapper</w:t>
                        </w:r>
                      </w:p>
                    </w:txbxContent>
                  </v:textbox>
                </v:shape>
                <v:shape id="Straight Arrow Connector 90" o:spid="_x0000_s1080" type="#_x0000_t32" style="position:absolute;left:6993;top:13874;width:1087;height:333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1wcEAAADbAAAADwAAAGRycy9kb3ducmV2LnhtbERPS2sCMRC+C/0PYQq9aVZLra5GEaFQ&#10;D6VofVyHZNxd3EyWzajbf98cCh4/vvd82fla3aiNVWADw0EGitgGV3FhYP/z0Z+AioLssA5MBn4p&#10;wnLx1Jtj7sKdt3TbSaFSCMccDZQiTa51tCV5jIPQECfuHFqPkmBbaNfiPYX7Wo+ybKw9VpwaSmxo&#10;XZK97K7ewDWcv1YH9/56HJ5kYyvZfJN9M+bluVvNQAl18hD/uz+dgWlan76kH6AX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PXBwQAAANsAAAAPAAAAAAAAAAAAAAAA&#10;AKECAABkcnMvZG93bnJldi54bWxQSwUGAAAAAAQABAD5AAAAjwMAAAAA&#10;" strokecolor="#4579b8 [3044]">
                  <v:stroke endarrow="open"/>
                </v:shape>
                <v:group id="Group 91" o:spid="_x0000_s1081" style="position:absolute;left:33594;top:13418;width:1589;height:4206" coordorigin="32339,14157" coordsize="1588,42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6Jk28UAAADbAAAADwAAAGRycy9kb3ducmV2LnhtbESPT2vCQBTE7wW/w/KE&#10;3ppNlJYas4pILT2EQlUQb4/sMwlm34bsNn++fbdQ6HGYmd8w2XY0jeipc7VlBUkUgyAurK65VHA+&#10;HZ5eQTiPrLGxTAomcrDdzB4yTLUd+Iv6oy9FgLBLUUHlfZtK6YqKDLrItsTBu9nOoA+yK6XucAhw&#10;08hFHL9IgzWHhQpb2ldU3I/fRsH7gMNumbz1+f22n66n589LnpBSj/NxtwbhafT/4b/2h1awS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iZNvFAAAA2wAA&#10;AA8AAAAAAAAAAAAAAAAAqgIAAGRycy9kb3ducmV2LnhtbFBLBQYAAAAABAAEAPoAAACcAwAAAAA=&#10;">
                  <v:rect id="Rectangle 92" o:spid="_x0000_s1082" style="position:absolute;left:32339;top:15468;width:1589;height:28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C5BcMA&#10;AADbAAAADwAAAGRycy9kb3ducmV2LnhtbESPzWrDMBCE74W8g9hAb40cUxrHjWJKIST0EvLzAIu1&#10;td1aKyPJP+nTV4FCj8PMfMNsism0YiDnG8sKlosEBHFpdcOVgutl95SB8AFZY2uZFNzIQ7GdPWww&#10;13bkEw3nUIkIYZ+jgjqELpfSlzUZ9AvbEUfv0zqDIUpXSe1wjHDTyjRJXqTBhuNCjR2911R+n3uj&#10;wC6P4eMyPvdMo9tnzVfZ/qwypR7n09sriEBT+A//tQ9awTqF+5f4A+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mC5BcMAAADbAAAADwAAAAAAAAAAAAAAAACYAgAAZHJzL2Rv&#10;d25yZXYueG1sUEsFBgAAAAAEAAQA9QAAAIgDAAAAAA==&#10;" fillcolor="#4f81bd [3204]" strokecolor="#243f60 [1604]" strokeweight="2pt"/>
                  <v:line id="Straight Connector 93" o:spid="_x0000_s1083" style="position:absolute;visibility:visible;mso-wrap-style:square" from="33133,14157" to="33133,154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1gtcQAAADbAAAADwAAAGRycy9kb3ducmV2LnhtbESPUWvCQBCE3wv9D8cWfKsXlUpMPUUK&#10;BdG+aPsDtrk1Ceb20rutRn99ryD4OMzMN8x82btWnSjExrOB0TADRVx623Bl4Ovz/TkHFQXZYuuZ&#10;DFwownLx+DDHwvoz7+i0l0olCMcCDdQiXaF1LGtyGIe+I07ewQeHkmSotA14TnDX6nGWTbXDhtNC&#10;jR291VQe97/OwM/2Yx0v3+1Ypi/XzTGs8plMojGDp371Ckqol3v41l5bA7MJ/H9JP0Av/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WC1xAAAANsAAAAPAAAAAAAAAAAA&#10;AAAAAKECAABkcnMvZG93bnJldi54bWxQSwUGAAAAAAQABAD5AAAAkgMAAAAA&#10;" strokecolor="#4579b8 [3044]"/>
                  <v:line id="Straight Connector 94" o:spid="_x0000_s1084" style="position:absolute;visibility:visible;mso-wrap-style:square" from="32727,14157" to="33504,14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T4wcQAAADbAAAADwAAAGRycy9kb3ducmV2LnhtbESPUWsCMRCE3wv9D2ELfau5ahU9jSIF&#10;QWpf1P6A7WW9O7xsrslWz/56UxB8HGbmG2a26FyjThRi7dnAay8DRVx4W3Np4Gu/ehmDioJssfFM&#10;Bi4UYTF/fJhhbv2Zt3TaSakShGOOBiqRNtc6FhU5jD3fEifv4INDSTKU2gY8J7hrdD/LRtphzWmh&#10;wpbeKyqOu19n4GfzuY6X76Yvo+HfxzEsxxMZRGOen7rlFJRQJ/fwrb22BiZv8P8l/QA9v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FPjBxAAAANsAAAAPAAAAAAAAAAAA&#10;AAAAAKECAABkcnMvZG93bnJldi54bWxQSwUGAAAAAAQABAD5AAAAkgMAAAAA&#10;" strokecolor="#4579b8 [3044]"/>
                </v:group>
                <v:shape id="Straight Arrow Connector 95" o:spid="_x0000_s1085" type="#_x0000_t32" style="position:absolute;left:2465;top:10955;width:1030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iFMIAAADbAAAADwAAAGRycy9kb3ducmV2LnhtbESPQYvCMBSE7wv+h/AEb2uqS5dajSJC&#10;Wa+6u6C3Z/Nsi81LaVKt/94IgsdhZr5hFqve1OJKrassK5iMIxDEudUVFwr+frPPBITzyBpry6Tg&#10;Tg5Wy8HHAlNtb7yj694XIkDYpaig9L5JpXR5SQbd2DbEwTvb1qAPsi2kbvEW4KaW0yj6lgYrDgsl&#10;NrQpKb/sO6Pg63zqfxK/lkl2sJuui+P4PzsqNRr26zkIT71/h1/trVYwi+H5JfwAuX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ziFMIAAADbAAAADwAAAAAAAAAAAAAA&#10;AAChAgAAZHJzL2Rvd25yZXYueG1sUEsFBgAAAAAEAAQA+QAAAJADAAAAAA==&#10;" strokecolor="#4579b8 [3044]">
                  <v:stroke endarrow="open"/>
                </v:shape>
                <v:shape id="Straight Arrow Connector 96" o:spid="_x0000_s1086" type="#_x0000_t32" style="position:absolute;left:21898;top:10929;width:54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58Y8QAAADbAAAADwAAAGRycy9kb3ducmV2LnhtbESPQWuDQBSE74H+h+UVckvWNhiszUZE&#10;kPaaNIX29uq+qNR9K+5q7L/PBgI9DjPzDbPLZtOJiQbXWlbwtI5AEFdWt1wrOH2UqwSE88gaO8uk&#10;4I8cZPuHxQ5TbS98oOnoaxEg7FJU0Hjfp1K6qiGDbm174uCd7WDQBznUUg94CXDTyeco2kqDLYeF&#10;BnsqGqp+j6NRsDn/zG+Jz2VSftliHOM4/iy/lVo+zvkrCE+z/w/f2+9awcsWbl/CD5D7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LnxjxAAAANsAAAAPAAAAAAAAAAAA&#10;AAAAAKECAABkcnMvZG93bnJldi54bWxQSwUGAAAAAAQABAD5AAAAkgMAAAAA&#10;" strokecolor="#4579b8 [3044]">
                  <v:stroke endarrow="open"/>
                </v:shape>
                <v:shape id="Text Box 44" o:spid="_x0000_s1087" type="#_x0000_t202" style="position:absolute;left:9341;top:338;width:13938;height:2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nc9sYA&#10;AADbAAAADwAAAGRycy9kb3ducmV2LnhtbESPQWvCQBSE70L/w/IKXkQ3Vao2uopIa8WbRlt6e2Sf&#10;SWj2bchuk/jvu4WCx2FmvmGW686UoqHaFZYVPI0iEMSp1QVnCs7J23AOwnlkjaVlUnAjB+vVQ2+J&#10;sbYtH6k5+UwECLsYFeTeV7GULs3JoBvZijh4V1sb9EHWmdQ1tgFuSjmOoqk0WHBYyLGibU7p9+nH&#10;KPgaZJ8H1+0u7eR5Ur2+N8nsQydK9R+7zQKEp87fw//tvVbwMoO/L+EH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Nnc9sYAAADbAAAADwAAAAAAAAAAAAAAAACYAgAAZHJz&#10;L2Rvd25yZXYueG1sUEsFBgAAAAAEAAQA9QAAAIsDAAAAAA==&#10;" fillcolor="white [3201]" stroked="f" strokeweight=".5pt">
                  <v:textbox>
                    <w:txbxContent>
                      <w:p w:rsidR="00496D06" w:rsidRPr="00514C62" w:rsidRDefault="00496D06" w:rsidP="0008693F">
                        <w:pPr>
                          <w:pStyle w:val="NormalWeb"/>
                          <w:spacing w:before="0" w:beforeAutospacing="0" w:after="0" w:afterAutospacing="0"/>
                          <w:rPr>
                            <w:rFonts w:ascii="Tahoma" w:eastAsia="Times New Roman" w:hAnsi="Tahoma"/>
                            <w:sz w:val="20"/>
                            <w:szCs w:val="20"/>
                          </w:rPr>
                        </w:pPr>
                        <w:r w:rsidRPr="00514C62">
                          <w:rPr>
                            <w:rFonts w:ascii="Tahoma" w:eastAsia="Times New Roman" w:hAnsi="Tahoma"/>
                            <w:sz w:val="20"/>
                            <w:szCs w:val="20"/>
                          </w:rPr>
                          <w:t>Induction Photo-eye</w:t>
                        </w:r>
                      </w:p>
                    </w:txbxContent>
                  </v:textbox>
                </v:shape>
                <v:shape id="Straight Arrow Connector 98" o:spid="_x0000_s1088" type="#_x0000_t32" style="position:absolute;left:16310;top:3052;width:454;height:385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f1NisEAAADbAAAADwAAAGRycy9kb3ducmV2LnhtbERPy0rDQBTdC/7DcIXuzERLJKaZhFII&#10;um2toLvbzM0DM3dCZtLGv+8sCl0ezjsvFzOIM02ut6zgJYpBENdW99wqOH5VzykI55E1DpZJwT85&#10;KIvHhxwzbS+8p/PBtyKEsMtQQef9mEnp6o4MusiOxIFr7GTQBzi1Uk94CeFmkK9x/CYN9hwaOhxp&#10;11H9d5iNgnVzWj5Sv5Vp9WN385wkyXf1q9TqadluQHha/F18c39qBe9hbPgSfoAsr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U2KwQAAANsAAAAPAAAAAAAAAAAAAAAA&#10;AKECAABkcnMvZG93bnJldi54bWxQSwUGAAAAAAQABAD5AAAAjwMAAAAA&#10;" strokecolor="#4579b8 [3044]">
                  <v:stroke endarrow="open"/>
                </v:shape>
                <v:shape id="Text Box 44" o:spid="_x0000_s1089" type="#_x0000_t202" style="position:absolute;left:21140;top:2762;width:8099;height:42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rtH8YA&#10;AADbAAAADwAAAGRycy9kb3ducmV2LnhtbESPT2vCQBTE74LfYXmCF9FNK/1jdJVStJXeaqzi7ZF9&#10;JsHs25Bdk/TbdwuCx2FmfsMsVp0pRUO1KywreJhEIIhTqwvOFOyTzfgVhPPIGkvLpOCXHKyW/d4C&#10;Y21b/qZm5zMRIOxiVJB7X8VSujQng25iK+LgnW1t0AdZZ1LX2Aa4KeVjFD1LgwWHhRwres8pveyu&#10;RsFplB2/XPfx006fptX6s0leDjpRajjo3uYgPHX+Hr61t1rBbAb/X8IP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grtH8YAAADbAAAADwAAAAAAAAAAAAAAAACYAgAAZHJz&#10;L2Rvd25yZXYueG1sUEsFBgAAAAAEAAQA9QAAAIsDAAAAAA==&#10;" fillcolor="white [3201]" stroked="f" strokeweight=".5pt">
                  <v:textbox>
                    <w:txbxContent>
                      <w:p w:rsidR="00496D06" w:rsidRPr="00514C62" w:rsidRDefault="00496D06" w:rsidP="0008693F">
                        <w:pPr>
                          <w:pStyle w:val="NormalWeb"/>
                          <w:spacing w:before="0" w:beforeAutospacing="0" w:after="0" w:afterAutospacing="0"/>
                          <w:rPr>
                            <w:rFonts w:ascii="Tahoma" w:eastAsia="Times New Roman" w:hAnsi="Tahoma"/>
                            <w:sz w:val="20"/>
                            <w:szCs w:val="20"/>
                          </w:rPr>
                        </w:pPr>
                        <w:r w:rsidRPr="00514C62">
                          <w:rPr>
                            <w:rFonts w:ascii="Tahoma" w:eastAsia="Times New Roman" w:hAnsi="Tahoma"/>
                            <w:sz w:val="20"/>
                            <w:szCs w:val="20"/>
                          </w:rPr>
                          <w:t>Induction Scanner</w:t>
                        </w:r>
                      </w:p>
                    </w:txbxContent>
                  </v:textbox>
                </v:shape>
                <v:shape id="Straight Arrow Connector 100" o:spid="_x0000_s1090" type="#_x0000_t32" style="position:absolute;left:20844;top:6971;width:4345;height:323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Pk/8UAAADcAAAADwAAAGRycy9kb3ducmV2LnhtbESPTWvCQBCG74X+h2UKvdVNxZYSXUUq&#10;hRahJSqItzE7JsHsbNjdmvjvnUOhtxnm/Xhmthhcqy4UYuPZwPMoA0VcettwZWC3/Xh6AxUTssXW&#10;Mxm4UoTF/P5uhrn1PRd02aRKSQjHHA3UKXW51rGsyWEc+Y5YbicfHCZZQ6VtwF7CXavHWfaqHTYs&#10;DTV29F5Ted78OilZTYqX9X59nFCx/OmPX4fvFA7GPD4MyymoREP6F/+5P63gZ4Ivz8gEe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HPk/8UAAADcAAAADwAAAAAAAAAA&#10;AAAAAAChAgAAZHJzL2Rvd25yZXYueG1sUEsFBgAAAAAEAAQA+QAAAJMDAAAAAA==&#10;" strokecolor="#4579b8 [3044]">
                  <v:stroke endarrow="open"/>
                </v:shape>
                <v:shape id="Text Box 44" o:spid="_x0000_s1091" type="#_x0000_t202" style="position:absolute;left:33594;top:19200;width:11705;height:27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yaZcQA&#10;AADcAAAADwAAAGRycy9kb3ducmV2LnhtbERPS2vCQBC+C/6HZQpepG6sVEvqKiLVijeTPuhtyE6T&#10;YHY2ZNck/fduQfA2H99zluveVKKlxpWWFUwnEQjizOqScwUf6e7xBYTzyBory6TgjxysV8PBEmNt&#10;Oz5Rm/hchBB2MSoovK9jKV1WkEE3sTVx4H5tY9AH2ORSN9iFcFPJpyiaS4Mlh4YCa9oWlJ2Ti1Hw&#10;M86/j67ff3az51n99t6miy+dKjV66DevIDz1/i6+uQ86zI+m8P9MuEC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8mmXEAAAA3AAAAA8AAAAAAAAAAAAAAAAAmAIAAGRycy9k&#10;b3ducmV2LnhtbFBLBQYAAAAABAAEAPUAAACJAwAAAAA=&#10;" fillcolor="white [3201]" stroked="f" strokeweight=".5pt">
                  <v:textbox>
                    <w:txbxContent>
                      <w:p w:rsidR="00496D06" w:rsidRPr="00F70A65" w:rsidRDefault="00496D06" w:rsidP="0008693F">
                        <w:pPr>
                          <w:pStyle w:val="NormalWeb"/>
                          <w:spacing w:before="0" w:beforeAutospacing="0" w:after="0" w:afterAutospacing="0"/>
                          <w:rPr>
                            <w:sz w:val="20"/>
                            <w:szCs w:val="20"/>
                          </w:rPr>
                        </w:pPr>
                        <w:r w:rsidRPr="00F70A65">
                          <w:rPr>
                            <w:rFonts w:ascii="Tahoma" w:eastAsia="Times New Roman" w:hAnsi="Tahoma"/>
                            <w:sz w:val="20"/>
                            <w:szCs w:val="20"/>
                          </w:rPr>
                          <w:t>Ink Jet Printer</w:t>
                        </w:r>
                      </w:p>
                    </w:txbxContent>
                  </v:textbox>
                </v:shape>
                <v:shape id="Straight Arrow Connector 102" o:spid="_x0000_s1092" type="#_x0000_t32" style="position:absolute;left:35549;top:17207;width:3897;height:199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1NssIAAADcAAAADwAAAGRycy9kb3ducmV2LnhtbERPTWvCQBC9C/0PyxR6MxsV25K6igiC&#10;HqRUW70Ou2MSmp0N2VHTf98tFLzN433ObNH7Rl2pi3VgA6MsB0Vsg6u5NPB5WA9fQUVBdtgEJgM/&#10;FGExfxjMsHDhxh903UupUgjHAg1UIm2hdbQVeYxZaIkTdw6dR0mwK7Xr8JbCfaPHef6sPdacGips&#10;aVWR/d5fvIFLOO+WX+5lchydZGtr2b6TnRrz9Ngv30AJ9XIX/7s3Ls3Px/D3TLpAz3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P1NssIAAADcAAAADwAAAAAAAAAAAAAA&#10;AAChAgAAZHJzL2Rvd25yZXYueG1sUEsFBgAAAAAEAAQA+QAAAJADAAAAAA==&#10;" strokecolor="#4579b8 [3044]">
                  <v:stroke endarrow="open"/>
                </v:shape>
                <v:group id="Group 106" o:spid="_x0000_s1093" style="position:absolute;left:28925;top:6835;width:984;height:8420" coordsize="987,8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thp7PCAAAA3AAAAA8A&#10;AAAAAAAAAAAAAAAAqgIAAGRycy9kb3ducmV2LnhtbFBLBQYAAAAABAAEAPoAAACZAwAAAAA=&#10;">
                  <v:oval id="Oval 107" o:spid="_x0000_s1094" style="position:absolute;top:7515;width:910;height:9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Pb08UA&#10;AADcAAAADwAAAGRycy9kb3ducmV2LnhtbERPTWvCQBC9F/oflil4Ed3UQ5ToJtSCItiD2op6G7LT&#10;JDQ7m2ZXTfvru4LQ2zze58yyztTiQq2rLCt4HkYgiHOrKy4UfLwvBhMQziNrrC2Tgh9ykKWPDzNM&#10;tL3yli47X4gQwi5BBaX3TSKly0sy6Ia2IQ7cp20N+gDbQuoWryHc1HIURbE0WHFoKLGh15Lyr93Z&#10;KDjFiznHm3Wf3xqXz/dL/D0evpXqPXUvUxCeOv8vvrtXOsyPxnB7Jlwg0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A9vTxQAAANwAAAAPAAAAAAAAAAAAAAAAAJgCAABkcnMv&#10;ZG93bnJldi54bWxQSwUGAAAAAAQABAD1AAAAigMAAAAA&#10;" fillcolor="#4f81bd [3204]" strokecolor="#243f60 [1604]" strokeweight="2pt">
                    <v:textbox>
                      <w:txbxContent>
                        <w:p w:rsidR="00496D06" w:rsidRDefault="00496D06" w:rsidP="0008693F"/>
                      </w:txbxContent>
                    </v:textbox>
                  </v:oval>
                  <v:line id="Straight Connector 108" o:spid="_x0000_s1095" style="position:absolute;flip:y;visibility:visible;mso-wrap-style:square" from="455,0" to="455,7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uoQMcAAADcAAAADwAAAGRycy9kb3ducmV2LnhtbESPT2vCQBDF7wW/wzIFb3VjlbakriIF&#10;MSj0j/XgcchOk9DsbMyuJvrpnUOhtxnem/d+M1v0rlZnakPl2cB4lIAizr2tuDCw/149vIAKEdli&#10;7ZkMXCjAYj64m2FqfcdfdN7FQkkIhxQNlDE2qdYhL8lhGPmGWLQf3zqMsraFti12Eu5q/ZgkT9ph&#10;xdJQYkNvJeW/u5MzkGW82Vx59XEYfx7XcVJt36fdszHD+375CipSH//Nf9eZFfxEaOUZmUDP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Ma6hAxwAAANwAAAAPAAAAAAAA&#10;AAAAAAAAAKECAABkcnMvZG93bnJldi54bWxQSwUGAAAAAAQABAD5AAAAlQMAAAAA&#10;" strokecolor="#4579b8 [3044]"/>
                  <v:line id="Straight Connector 109" o:spid="_x0000_s1096" style="position:absolute;visibility:visible;mso-wrap-style:square" from="0,0" to="9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wF78IAAADcAAAADwAAAGRycy9kb3ducmV2LnhtbERPzWoCMRC+F3yHMEJvNaui6NYoUihI&#10;20vVBxg3093FzWRNRl379KZQ8DYf3+8sVp1r1IVCrD0bGA4yUMSFtzWXBva795cZqCjIFhvPZOBG&#10;EVbL3tMCc+uv/E2XrZQqhXDM0UAl0uZax6Iih3HgW+LE/fjgUBIMpbYBryncNXqUZVPtsObUUGFL&#10;bxUVx+3ZGTh9fm3i7dCMZDr5/TiG9Wwu42jMc79bv4IS6uQh/ndvbJqfzeHvmXSBXt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swF78IAAADcAAAADwAAAAAAAAAAAAAA&#10;AAChAgAAZHJzL2Rvd25yZXYueG1sUEsFBgAAAAAEAAQA+QAAAJADAAAAAA==&#10;" strokecolor="#4579b8 [3044]"/>
                </v:group>
                <v:shape id="Text Box 44" o:spid="_x0000_s1097" type="#_x0000_t202" style="position:absolute;left:18130;top:17680;width:13663;height:2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mpI8cA&#10;AADcAAAADwAAAGRycy9kb3ducmV2LnhtbESPzUvDQBDF70L/h2UKXsRualFLzKaI+EVvNv2gtyE7&#10;JsHsbMiuSfzvnYPgbYb35r3fZJvJtWqgPjSeDSwXCSji0tuGKwP74uV6DSpEZIutZzLwQwE2+ewi&#10;w9T6kT9o2MVKSQiHFA3UMXap1qGsyWFY+I5YtE/fO4yy9pW2PY4S7lp9kyR32mHD0lBjR081lV+7&#10;b2fgfFWdtmF6PYyr21X3/DYU90dbGHM5nx4fQEWa4r/57/rdCv5S8OUZmU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LpqSPHAAAA3AAAAA8AAAAAAAAAAAAAAAAAmAIAAGRy&#10;cy9kb3ducmV2LnhtbFBLBQYAAAAABAAEAPUAAACMAwAAAAA=&#10;" fillcolor="white [3201]" stroked="f" strokeweight=".5pt">
                  <v:textbox>
                    <w:txbxContent>
                      <w:p w:rsidR="00496D06" w:rsidRPr="00F70A65" w:rsidRDefault="00496D06" w:rsidP="0008693F">
                        <w:pPr>
                          <w:pStyle w:val="NormalWeb"/>
                          <w:spacing w:before="0" w:beforeAutospacing="0" w:after="0" w:afterAutospacing="0"/>
                          <w:rPr>
                            <w:sz w:val="20"/>
                            <w:szCs w:val="20"/>
                          </w:rPr>
                        </w:pPr>
                        <w:r w:rsidRPr="00F70A65">
                          <w:rPr>
                            <w:rFonts w:ascii="Tahoma" w:eastAsia="Times New Roman" w:hAnsi="Tahoma"/>
                            <w:sz w:val="20"/>
                            <w:szCs w:val="20"/>
                          </w:rPr>
                          <w:t>Induction Photo-eye</w:t>
                        </w:r>
                      </w:p>
                    </w:txbxContent>
                  </v:textbox>
                </v:shape>
                <v:shape id="Straight Arrow Connector 111" o:spid="_x0000_s1098" type="#_x0000_t32" style="position:absolute;left:24960;top:15308;width:3261;height:237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bXucYAAADcAAAADwAAAGRycy9kb3ducmV2LnhtbESPQWvCQBCF7wX/wzKCt7pJsVKiq4hS&#10;sAgtUUG8jdkxCWZnw+7WpP++WxB6m+G9ed+b+bI3jbiT87VlBek4AUFcWF1zqeB4eH9+A+EDssbG&#10;Min4IQ/LxeBpjpm2Hed034dSxBD2GSqoQmgzKX1RkUE/ti1x1K7WGQxxdaXUDrsYbhr5kiRTabDm&#10;SKiwpXVFxW3/bSJkM8lfd6fdZUL56qu7fJw/gzsrNRr2qxmIQH34Nz+utzrWT1P4eyZO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7m17nGAAAA3AAAAA8AAAAAAAAA&#10;AAAAAAAAoQIAAGRycy9kb3ducmV2LnhtbFBLBQYAAAAABAAEAPkAAACUAwAAAAA=&#10;" strokecolor="#4579b8 [3044]">
                  <v:stroke endarrow="open"/>
                </v:shape>
                <v:line id="Straight Connector 114" o:spid="_x0000_s1099" style="position:absolute;flip:y;visibility:visible;mso-wrap-style:square" from="30843,6902" to="30843,14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k64MIAAADcAAAADwAAAGRycy9kb3ducmV2LnhtbERPTWvCQBC9C/0PyxS8SN2NFJHoKrVV&#10;KOjFVD0P2TEJZmfT7Krpv+8Kgrd5vM+ZLTpbiyu1vnKsIRkqEMS5MxUXGvY/67cJCB+QDdaOScMf&#10;eVjMX3ozTI278Y6uWShEDGGfooYyhCaV0uclWfRD1xBH7uRaiyHCtpCmxVsMt7UcKTWWFiuODSU2&#10;9FlSfs4uVsNhuRkdv05qTGprs2S73A/C70rr/mv3MQURqAtP8cP9beL85B3uz8QL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1k64MIAAADcAAAADwAAAAAAAAAAAAAA&#10;AAChAgAAZHJzL2Rvd25yZXYueG1sUEsFBgAAAAAEAAQA+QAAAJADAAAAAA==&#10;" strokecolor="#4579b8 [3044]">
                  <v:stroke dashstyle="3 1"/>
                </v:line>
                <v:line id="Straight Connector 115" o:spid="_x0000_s1100" style="position:absolute;visibility:visible;mso-wrap-style:square" from="30392,6902" to="31369,69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iZN8IAAADcAAAADwAAAGRycy9kb3ducmV2LnhtbERPzWoCMRC+F/oOYQrealZFsatRpCCI&#10;9lLbB5huxt3FzWSbjLr69KZQ8DYf3+/Ml51r1JlCrD0bGPQzUMSFtzWXBr6/1q9TUFGQLTaeycCV&#10;IiwXz09zzK2/8Ced91KqFMIxRwOVSJtrHYuKHMa+b4kTd/DBoSQYSm0DXlK4a/QwyybaYc2pocKW&#10;3isqjvuTM/C7+9jE608zlMn4tj2G1fRNRtGY3ku3moES6uQh/ndvbJo/GMPfM+kCvb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liZN8IAAADcAAAADwAAAAAAAAAAAAAA&#10;AAChAgAAZHJzL2Rvd25yZXYueG1sUEsFBgAAAAAEAAQA+QAAAJADAAAAAA==&#10;" strokecolor="#4579b8 [3044]"/>
                <v:line id="Straight Connector 116" o:spid="_x0000_s1101" style="position:absolute;visibility:visible;mso-wrap-style:square" from="30417,14410" to="31388,144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oHQMIAAADcAAAADwAAAGRycy9kb3ducmV2LnhtbERPzWrCQBC+C32HZQredKOlwaauIoIg&#10;2ou2DzDNTpNgdjbdnWr06bsFobf5+H5nvuxdq84UYuPZwGScgSIuvW24MvDxvhnNQEVBtth6JgNX&#10;irBcPAzmWFh/4QOdj1KpFMKxQAO1SFdoHcuaHMax74gT9+WDQ0kwVNoGvKRw1+ppluXaYcOpocaO&#10;1jWVp+OPM/C9f9vG62c7lfz5tjuF1exFnqIxw8d+9QpKqJd/8d29tWn+JIe/Z9IFevE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ooHQMIAAADcAAAADwAAAAAAAAAAAAAA&#10;AAChAgAAZHJzL2Rvd25yZXYueG1sUEsFBgAAAAAEAAQA+QAAAJADAAAAAA==&#10;" strokecolor="#4579b8 [3044]"/>
                <v:shape id="Text Box 44" o:spid="_x0000_s1102" type="#_x0000_t202" style="position:absolute;left:29371;top:338;width:7440;height:4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AxV8QA&#10;AADcAAAADwAAAGRycy9kb3ducmV2LnhtbERPS2vCQBC+C/0Pywi9iG6s+CC6SiltLd402uJtyI5J&#10;aHY2ZLdJ/PddQfA2H99zVpvOlKKh2hWWFYxHEQji1OqCMwXH5GO4AOE8ssbSMim4koPN+qm3wljb&#10;lvfUHHwmQgi7GBXk3lexlC7NyaAb2Yo4cBdbG/QB1pnUNbYh3JTyJYpm0mDBoSHHit5ySn8Pf0bB&#10;eZD97Fz3eWon00n1vm2S+bdOlHrud69LEJ46/xDf3V86zB/P4fZMuE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0AMVfEAAAA3AAAAA8AAAAAAAAAAAAAAAAAmAIAAGRycy9k&#10;b3ducmV2LnhtbFBLBQYAAAAABAAEAPUAAACJAwAAAAA=&#10;" fillcolor="white [3201]" stroked="f" strokeweight=".5pt">
                  <v:textbox>
                    <w:txbxContent>
                      <w:p w:rsidR="00496D06" w:rsidRPr="00F70A65" w:rsidRDefault="00496D06" w:rsidP="00CC2C71">
                        <w:pPr>
                          <w:pStyle w:val="NormalWeb"/>
                          <w:spacing w:before="0" w:beforeAutospacing="0" w:after="0" w:afterAutospacing="0"/>
                          <w:rPr>
                            <w:rFonts w:ascii="Tahoma" w:eastAsia="Times New Roman" w:hAnsi="Tahoma"/>
                            <w:sz w:val="20"/>
                            <w:szCs w:val="20"/>
                          </w:rPr>
                        </w:pPr>
                        <w:r w:rsidRPr="00F70A65">
                          <w:rPr>
                            <w:rFonts w:ascii="Tahoma" w:eastAsia="Times New Roman" w:hAnsi="Tahoma"/>
                            <w:sz w:val="20"/>
                            <w:szCs w:val="20"/>
                          </w:rPr>
                          <w:t>Update</w:t>
                        </w:r>
                      </w:p>
                      <w:p w:rsidR="00496D06" w:rsidRPr="00F70A65" w:rsidRDefault="00496D06" w:rsidP="00CC2C71">
                        <w:pPr>
                          <w:pStyle w:val="NormalWeb"/>
                          <w:spacing w:before="0" w:beforeAutospacing="0" w:after="0" w:afterAutospacing="0"/>
                          <w:rPr>
                            <w:sz w:val="20"/>
                            <w:szCs w:val="20"/>
                          </w:rPr>
                        </w:pPr>
                        <w:r w:rsidRPr="00F70A65">
                          <w:rPr>
                            <w:rFonts w:ascii="Tahoma" w:eastAsia="Times New Roman" w:hAnsi="Tahoma"/>
                            <w:sz w:val="20"/>
                            <w:szCs w:val="20"/>
                          </w:rPr>
                          <w:t>Point</w:t>
                        </w:r>
                      </w:p>
                    </w:txbxContent>
                  </v:textbox>
                </v:shape>
                <v:shape id="Straight Arrow Connector 118" o:spid="_x0000_s1103" type="#_x0000_t32" style="position:absolute;left:30835;top:4501;width:2255;height:239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9x+JMUAAADcAAAADwAAAGRycy9kb3ducmV2LnhtbESPTWvCQBCG74X+h2UKvdWNxZYSXUVa&#10;Ci2CJVYQb2N2TEKzs2F3a+K/dw6Ctxnm/Xhmthhcq04UYuPZwHiUgSIuvW24MrD9/Xx6AxUTssXW&#10;Mxk4U4TF/P5uhrn1PRd02qRKSQjHHA3UKXW51rGsyWEc+Y5YbkcfHCZZQ6VtwF7CXaufs+xVO2xY&#10;Gmrs6L2m8m/z76TkY1K8rHarw4SK5U9/+N6vU9gb8/gwLKegEg3pJr66v6zgj4VWnpEJ9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9x+JMUAAADcAAAADwAAAAAAAAAA&#10;AAAAAAChAgAAZHJzL2Rvd25yZXYueG1sUEsFBgAAAAAEAAQA+QAAAJMDAAAAAA==&#10;" strokecolor="#4579b8 [3044]">
                  <v:stroke endarrow="open"/>
                </v:shape>
                <v:group id="Group 119" o:spid="_x0000_s1104" style="position:absolute;left:32997;top:6786;width:985;height:8414" coordsize="987,8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yelHMQAAADcAAAADwAAAGRycy9kb3ducmV2LnhtbERPS2vCQBC+F/wPywi9&#10;NZsoLTVmFZFaegiFqiDehuyYBLOzIbvN4993C4Xe5uN7TrYdTSN66lxtWUESxSCIC6trLhWcT4en&#10;VxDOI2tsLJOCiRxsN7OHDFNtB/6i/uhLEULYpaig8r5NpXRFRQZdZFviwN1sZ9AH2JVSdziEcNPI&#10;RRy/SIM1h4YKW9pXVNyP30bB+4DDbpm89fn9tp+up+fPS56QUo/zcbcG4Wn0/+I/94cO85MV/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yelHMQAAADcAAAA&#10;DwAAAAAAAAAAAAAAAACqAgAAZHJzL2Rvd25yZXYueG1sUEsFBgAAAAAEAAQA+gAAAJsDAAAAAA==&#10;">
                  <v:oval id="Oval 120" o:spid="_x0000_s1105" style="position:absolute;top:7515;width:910;height:9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8fx8cA&#10;AADcAAAADwAAAGRycy9kb3ducmV2LnhtbESPQWvCQBCF7wX/wzJCL6Vu6iGU1FVUUAQ9WLVUb0N2&#10;TILZ2TS71dhf3zkUepvhvXnvm9Gkc7W6UhsqzwZeBgko4tzbigsDh/3i+RVUiMgWa89k4E4BJuPe&#10;wwgz62/8TtddLJSEcMjQQBljk2kd8pIchoFviEU7+9ZhlLUttG3xJuGu1sMkSbXDiqWhxIbmJeWX&#10;3bczcEoXM0636yfeNCGffSzx5/j5Zcxjv5u+gYrUxX/z3/XKCv5Q8OUZmUCP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9fH8fHAAAA3AAAAA8AAAAAAAAAAAAAAAAAmAIAAGRy&#10;cy9kb3ducmV2LnhtbFBLBQYAAAAABAAEAPUAAACMAwAAAAA=&#10;" fillcolor="#4f81bd [3204]" strokecolor="#243f60 [1604]" strokeweight="2pt">
                    <v:textbox>
                      <w:txbxContent>
                        <w:p w:rsidR="00496D06" w:rsidRDefault="00496D06" w:rsidP="00B23433">
                          <w:pPr>
                            <w:pStyle w:val="NormalWeb"/>
                            <w:spacing w:before="0" w:beforeAutospacing="0" w:after="0" w:afterAutospacing="0"/>
                          </w:pPr>
                          <w:r>
                            <w:rPr>
                              <w:rFonts w:ascii="Tahoma" w:eastAsia="Times New Roman" w:hAnsi="Tahoma"/>
                            </w:rPr>
                            <w:t> </w:t>
                          </w:r>
                        </w:p>
                      </w:txbxContent>
                    </v:textbox>
                  </v:oval>
                  <v:line id="Straight Connector 121" o:spid="_x0000_s1106" style="position:absolute;flip:y;visibility:visible;mso-wrap-style:square" from="455,0" to="455,7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RdvcQAAADcAAAADwAAAGRycy9kb3ducmV2LnhtbERPS2vCQBC+F/oflhF6M5vYUiW6SilI&#10;gwXfB49DdkyC2dk0uzVpf71bEHqbj+85s0VvanGl1lWWFSRRDII4t7riQsHxsBxOQDiPrLG2TAp+&#10;yMFi/vgww1Tbjnd03ftChBB2KSoovW9SKV1ekkEX2YY4cGfbGvQBtoXULXYh3NRyFMev0mDFoaHE&#10;ht5Lyi/7b6Mgy3i1+uXl5pRsvz78c/W5funGSj0N+rcpCE+9/xff3ZkO80cJ/D0TLp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5F29xAAAANwAAAAPAAAAAAAAAAAA&#10;AAAAAKECAABkcnMvZG93bnJldi54bWxQSwUGAAAAAAQABAD5AAAAkgMAAAAA&#10;" strokecolor="#4579b8 [3044]"/>
                  <v:line id="Straight Connector 122" o:spid="_x0000_s1107" style="position:absolute;visibility:visible;mso-wrap-style:square" from="0,0" to="9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93L/sIAAADcAAAADwAAAGRycy9kb3ducmV2LnhtbERPzWrCQBC+C32HZQredNMURaOrSKEg&#10;tpfaPsCYHZNgdjbdnWrs07uFgrf5+H5nue5dq84UYuPZwNM4A0VcettwZeDr83U0AxUF2WLrmQxc&#10;KcJ69TBYYmH9hT/ovJdKpRCOBRqoRbpC61jW5DCOfUecuKMPDiXBUGkb8JLCXavzLJtqhw2nhho7&#10;eqmpPO1/nIHvt/dtvB7aXKaT390pbGZzeY7GDB/7zQKUUC938b97a9P8PIe/Z9IFe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93L/sIAAADcAAAADwAAAAAAAAAAAAAA&#10;AAChAgAAZHJzL2Rvd25yZXYueG1sUEsFBgAAAAAEAAQA+QAAAJADAAAAAA==&#10;" strokecolor="#4579b8 [3044]"/>
                </v:group>
                <v:shape id="Text Box 44" o:spid="_x0000_s1108" type="#_x0000_t202" style="position:absolute;left:36814;top:1400;width:8847;height:4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f96cQA&#10;AADcAAAADwAAAGRycy9kb3ducmV2LnhtbERPS2vCQBC+C/6HZYReRDc1tJXoKqX0Id402uJtyI5J&#10;MDsbstsk/fduQfA2H99zluveVKKlxpWWFTxOIxDEmdUl5woO6cdkDsJ5ZI2VZVLwRw7Wq+FgiYm2&#10;He+o3ftchBB2CSoovK8TKV1WkEE3tTVx4M62MegDbHKpG+xCuKnkLIqepcGSQ0OBNb0VlF32v0bB&#10;aZz/bF3/eezip7h+/2rTl2+dKvUw6l8XIDz1/i6+uTc6zJ/F8P9MuEC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X/enEAAAA3AAAAA8AAAAAAAAAAAAAAAAAmAIAAGRycy9k&#10;b3ducmV2LnhtbFBLBQYAAAAABAAEAPUAAACJAwAAAAA=&#10;" fillcolor="white [3201]" stroked="f" strokeweight=".5pt">
                  <v:textbox>
                    <w:txbxContent>
                      <w:p w:rsidR="00496D06" w:rsidRPr="00F70A65" w:rsidRDefault="00496D06" w:rsidP="00B23433">
                        <w:pPr>
                          <w:pStyle w:val="NormalWeb"/>
                          <w:spacing w:before="0" w:beforeAutospacing="0" w:after="0" w:afterAutospacing="0"/>
                          <w:rPr>
                            <w:rFonts w:ascii="Tahoma" w:eastAsia="Times New Roman" w:hAnsi="Tahoma"/>
                            <w:sz w:val="20"/>
                            <w:szCs w:val="20"/>
                          </w:rPr>
                        </w:pPr>
                        <w:r w:rsidRPr="00F70A65">
                          <w:rPr>
                            <w:rFonts w:ascii="Tahoma" w:eastAsia="Times New Roman" w:hAnsi="Tahoma"/>
                            <w:sz w:val="20"/>
                            <w:szCs w:val="20"/>
                          </w:rPr>
                          <w:t xml:space="preserve">Ink Jet </w:t>
                        </w:r>
                      </w:p>
                      <w:p w:rsidR="00496D06" w:rsidRPr="00F70A65" w:rsidRDefault="00496D06" w:rsidP="00B23433">
                        <w:pPr>
                          <w:pStyle w:val="NormalWeb"/>
                          <w:spacing w:before="0" w:beforeAutospacing="0" w:after="0" w:afterAutospacing="0"/>
                          <w:rPr>
                            <w:sz w:val="20"/>
                            <w:szCs w:val="20"/>
                          </w:rPr>
                        </w:pPr>
                        <w:r w:rsidRPr="00F70A65">
                          <w:rPr>
                            <w:rFonts w:ascii="Tahoma" w:eastAsia="Times New Roman" w:hAnsi="Tahoma"/>
                            <w:sz w:val="20"/>
                            <w:szCs w:val="20"/>
                          </w:rPr>
                          <w:t>Printer PE</w:t>
                        </w:r>
                      </w:p>
                    </w:txbxContent>
                  </v:textbox>
                </v:shape>
                <v:shape id="Straight Arrow Connector 124" o:spid="_x0000_s1109" type="#_x0000_t32" style="position:absolute;left:34388;top:5498;width:2430;height:135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2+nMYAAADcAAAADwAAAGRycy9kb3ducmV2LnhtbESPQWvCQBCF7wX/wzKCt7pR0lKiq4il&#10;YBEsUUG8jdkxCWZnw+7WpP/eLRR6m+G9ed+b+bI3jbiT87VlBZNxAoK4sLrmUsHx8PH8BsIHZI2N&#10;ZVLwQx6Wi8HTHDNtO87pvg+liCHsM1RQhdBmUvqiIoN+bFviqF2tMxji6kqpHXYx3DRymiSv0mDN&#10;kVBhS+uKitv+20TIe5q/bE/bS0r56qu7fJ53wZ2VGg371QxEoD78m/+uNzrWn6bw+0ycQC4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D9vpzGAAAA3AAAAA8AAAAAAAAA&#10;AAAAAAAAoQIAAGRycy9kb3ducmV2LnhtbFBLBQYAAAAABAAEAPkAAACUAwAAAAA=&#10;" strokecolor="#4579b8 [3044]">
                  <v:stroke endarrow="open"/>
                </v:shape>
                <w10:anchorlock/>
              </v:group>
            </w:pict>
          </mc:Fallback>
        </mc:AlternateContent>
      </w:r>
    </w:p>
    <w:p w:rsidR="0008693F" w:rsidRPr="00792A61" w:rsidRDefault="00CC2C71" w:rsidP="0008693F">
      <w:pPr>
        <w:pStyle w:val="BodyText"/>
      </w:pPr>
      <w:r>
        <w:t>Note: Swap of Servo Gapper section and Skewed Conveyor.</w:t>
      </w:r>
      <w:r w:rsidR="00B23433">
        <w:t xml:space="preserve">  Induction Photo-eyes are angled.</w:t>
      </w:r>
    </w:p>
    <w:p w:rsidR="00202BC0" w:rsidRDefault="00202BC0" w:rsidP="00AE0069">
      <w:pPr>
        <w:pStyle w:val="Heading2"/>
      </w:pPr>
      <w:bookmarkStart w:id="16" w:name="_Toc183243068"/>
      <w:bookmarkStart w:id="17" w:name="_Toc343523243"/>
      <w:r w:rsidRPr="00AE0069">
        <w:lastRenderedPageBreak/>
        <w:t>High Level Summary</w:t>
      </w:r>
      <w:bookmarkEnd w:id="16"/>
      <w:bookmarkEnd w:id="17"/>
    </w:p>
    <w:p w:rsidR="00CC2C71" w:rsidRDefault="00B23433" w:rsidP="00CC2C71">
      <w:pPr>
        <w:pStyle w:val="BodyText"/>
      </w:pPr>
      <w:r>
        <w:t>The goal of the conveyor layout is to guarantee good justification for the Ink Jet Printer and that only one print job is sent to the printer at a time.</w:t>
      </w:r>
    </w:p>
    <w:p w:rsidR="00B23433" w:rsidRDefault="00086837" w:rsidP="00CC2C71">
      <w:pPr>
        <w:pStyle w:val="BodyText"/>
      </w:pPr>
      <w:r>
        <w:t>The container is gapped at the Servo Gapper and is then justified to the side with the Ink Jet Printer.  The Servo Gapper and the skewed rollers are swapped to prevent skewing when containers back up before the Servo Gapper and to correct the skew introduced by the container going over the Servo Gapper.</w:t>
      </w:r>
    </w:p>
    <w:p w:rsidR="000852A5" w:rsidRDefault="000852A5" w:rsidP="00CC2C71">
      <w:pPr>
        <w:pStyle w:val="BodyText"/>
      </w:pPr>
      <w:r>
        <w:t>The PnA conveyor will be split into two logical Shifters in the Automation Controller software.  Physically a single belt can be used.</w:t>
      </w:r>
      <w:r w:rsidR="00B75D44">
        <w:t xml:space="preserve">  The first Shifter will be from the first Induction Photo-eye to the second Induction Photo-eye.  The second Shifter will be from the second Induction Photo-eye to the end of the PnA belt.</w:t>
      </w:r>
    </w:p>
    <w:p w:rsidR="00086837" w:rsidRDefault="00086837" w:rsidP="00CC2C71">
      <w:pPr>
        <w:pStyle w:val="BodyText"/>
      </w:pPr>
      <w:r>
        <w:t>The container passes the first Induction Photo-eye</w:t>
      </w:r>
      <w:r w:rsidR="00D00EB4">
        <w:t xml:space="preserve"> and the Automation Controller software will start tracking the container.  The scanner will scan the LPN or SKU of the container and send a LRM (Label Request Message) to Level 2.  The LRM message response will inform the Automation Controller if the container requires printing.  If printing is required an LMI (Label Image Message) message will also be received containing the data to be sent to the printer.</w:t>
      </w:r>
      <w:r w:rsidR="000852A5">
        <w:t xml:space="preserve">  The LPN and the printer data will be held in the tracking </w:t>
      </w:r>
      <w:r w:rsidR="00A66895">
        <w:t xml:space="preserve">information </w:t>
      </w:r>
      <w:r w:rsidR="000852A5">
        <w:t>by the Automation Controller software.</w:t>
      </w:r>
    </w:p>
    <w:p w:rsidR="000852A5" w:rsidRDefault="00B75D44" w:rsidP="00CC2C71">
      <w:pPr>
        <w:pStyle w:val="BodyText"/>
      </w:pPr>
      <w:r>
        <w:t>The container will cross the second Induction Photo-eye and pick up the tracking from the first Shifter.  The container will cross the logical update point and transmit the data to the Ink Jet Printer.</w:t>
      </w:r>
    </w:p>
    <w:p w:rsidR="00B23433" w:rsidRDefault="00B75D44" w:rsidP="00CC2C71">
      <w:pPr>
        <w:pStyle w:val="BodyText"/>
      </w:pPr>
      <w:r>
        <w:t>The container will cross the Ink Jet Printer’s photo-eye and the printer will print the Zone number on the container as it passes.</w:t>
      </w:r>
    </w:p>
    <w:p w:rsidR="00A83F72" w:rsidRDefault="00A83F72" w:rsidP="00CC2C71">
      <w:pPr>
        <w:pStyle w:val="BodyText"/>
      </w:pPr>
      <w:r>
        <w:t>Two significant differences between a standard Print and Apply Line and an Inkjet Print and Apply Line are</w:t>
      </w:r>
    </w:p>
    <w:p w:rsidR="00A83F72" w:rsidRDefault="00A83F72" w:rsidP="00A83F72">
      <w:pPr>
        <w:pStyle w:val="BodyText"/>
        <w:numPr>
          <w:ilvl w:val="0"/>
          <w:numId w:val="28"/>
        </w:numPr>
      </w:pPr>
      <w:r>
        <w:t>The need to either not send a LVM message or always send a successful LVM message.</w:t>
      </w:r>
    </w:p>
    <w:p w:rsidR="00A83F72" w:rsidRPr="00CC2C71" w:rsidRDefault="00A83F72" w:rsidP="00A83F72">
      <w:pPr>
        <w:pStyle w:val="BodyText"/>
        <w:numPr>
          <w:ilvl w:val="0"/>
          <w:numId w:val="28"/>
        </w:numPr>
      </w:pPr>
      <w:r>
        <w:t xml:space="preserve">The need to purge </w:t>
      </w:r>
      <w:r w:rsidR="000B640B">
        <w:t xml:space="preserve">the </w:t>
      </w:r>
      <w:r>
        <w:t>printer</w:t>
      </w:r>
      <w:r w:rsidR="000B640B">
        <w:t>’</w:t>
      </w:r>
      <w:r>
        <w:t>s buffer between cartons.</w:t>
      </w:r>
    </w:p>
    <w:p w:rsidR="00202BC0" w:rsidRDefault="00B75D44" w:rsidP="00202BC0">
      <w:pPr>
        <w:pStyle w:val="Heading1"/>
      </w:pPr>
      <w:bookmarkStart w:id="18" w:name="_Toc343523244"/>
      <w:r>
        <w:lastRenderedPageBreak/>
        <w:t>Detailed Design</w:t>
      </w:r>
      <w:bookmarkEnd w:id="18"/>
    </w:p>
    <w:p w:rsidR="00202BC0" w:rsidRDefault="00B75D44" w:rsidP="00B87571">
      <w:pPr>
        <w:pStyle w:val="BodyText"/>
      </w:pPr>
      <w:r>
        <w:t>This section provides the detailed designed consideration for the Conveyor</w:t>
      </w:r>
    </w:p>
    <w:p w:rsidR="00202BC0" w:rsidRPr="00202BC0" w:rsidRDefault="00B75D44" w:rsidP="00062456">
      <w:pPr>
        <w:pStyle w:val="Heading2"/>
      </w:pPr>
      <w:bookmarkStart w:id="19" w:name="_Toc343523245"/>
      <w:r>
        <w:t>Scanner to Second PE Distance</w:t>
      </w:r>
      <w:bookmarkEnd w:id="19"/>
    </w:p>
    <w:p w:rsidR="00F25916" w:rsidRDefault="00AB1D0D" w:rsidP="00B87571">
      <w:pPr>
        <w:pStyle w:val="BodyText"/>
      </w:pPr>
      <w:r>
        <w:t xml:space="preserve">The recommended distance between the Scanner and the second Photo-eye is based on the length of the box and the time required for processing a scan.  Typically a Scanner will send data to the Automation Controller when the box tails out of the Scanner’s Photo-eye.  About 4 seconds should be given to process the scanner data.  The distance from the </w:t>
      </w:r>
      <w:r w:rsidR="00A67EB3">
        <w:t>Scanner to the second PE should = (4 seconds * the conveyor speed) + the length of the longest box.</w:t>
      </w:r>
    </w:p>
    <w:p w:rsidR="00B75D44" w:rsidRPr="00202BC0" w:rsidRDefault="00B75D44" w:rsidP="00B75D44">
      <w:pPr>
        <w:pStyle w:val="Heading2"/>
      </w:pPr>
      <w:bookmarkStart w:id="20" w:name="_Toc343523246"/>
      <w:r>
        <w:t>Update Point to Printer Distance</w:t>
      </w:r>
      <w:bookmarkEnd w:id="20"/>
    </w:p>
    <w:p w:rsidR="00F25916" w:rsidRDefault="00A67EB3" w:rsidP="00F25916">
      <w:pPr>
        <w:pStyle w:val="BodyText"/>
      </w:pPr>
      <w:r>
        <w:t>To prevent out of sync issues a small distance between the Automation Controller update point and the Printer is desirable.  The distance should be based on the worst case time to transmit the Printer data plus the worst case time to process the printer data.  The total time should be multiplied by the conveyor speed.</w:t>
      </w:r>
    </w:p>
    <w:p w:rsidR="00185245" w:rsidRDefault="00185245" w:rsidP="00F25916">
      <w:pPr>
        <w:pStyle w:val="BodyText"/>
      </w:pPr>
      <w:r>
        <w:t>The worst case processing time should be specified by the printer manufacturer and 200 ms should be added for Automation Controller processing.</w:t>
      </w:r>
    </w:p>
    <w:p w:rsidR="00202BC0" w:rsidRPr="00202BC0" w:rsidRDefault="00AB1D0D" w:rsidP="00062456">
      <w:pPr>
        <w:pStyle w:val="Heading2"/>
      </w:pPr>
      <w:bookmarkStart w:id="21" w:name="_Toc343523247"/>
      <w:r>
        <w:t>Gapping</w:t>
      </w:r>
      <w:bookmarkEnd w:id="21"/>
    </w:p>
    <w:p w:rsidR="00202BC0" w:rsidRDefault="00D840C8" w:rsidP="00B87571">
      <w:pPr>
        <w:pStyle w:val="BodyText"/>
      </w:pPr>
      <w:r>
        <w:t>The minimum gap between boxes should be the distance between the second Induction Photo-eye and the Printer Photo-eye.  The goal is to only send one print job to the printer at a time.</w:t>
      </w:r>
      <w:r w:rsidR="00185245">
        <w:t xml:space="preserve">  To avoid errors it is recommended the gap be set larger than the longest container.</w:t>
      </w:r>
    </w:p>
    <w:p w:rsidR="00D840C8" w:rsidRDefault="00D840C8" w:rsidP="00D840C8">
      <w:pPr>
        <w:pStyle w:val="Heading2"/>
      </w:pPr>
      <w:bookmarkStart w:id="22" w:name="_Toc343523248"/>
      <w:r>
        <w:t>Pitch</w:t>
      </w:r>
      <w:bookmarkEnd w:id="22"/>
    </w:p>
    <w:p w:rsidR="00D840C8" w:rsidRDefault="00D840C8" w:rsidP="00D840C8">
      <w:pPr>
        <w:pStyle w:val="BodyText"/>
      </w:pPr>
      <w:r>
        <w:t xml:space="preserve">It is critical that the box not stop in front of the printer.  Unless the Printer has its own encoder it will not be aware the belt has stopped.  Downstream condition may cause the belt to stop.  It is recommended the </w:t>
      </w:r>
      <w:r w:rsidR="00D55E28">
        <w:t>minimum pitch be set so the box is stopped before the second Induction Photo-eye.  Once the box crosses the second Induction Photo-eye the PnA line will send the Printer information.  If the box is then removed the line could become out of sync.  Selecting a</w:t>
      </w:r>
      <w:r w:rsidR="004B4487">
        <w:t>n</w:t>
      </w:r>
      <w:r w:rsidR="00D55E28">
        <w:t xml:space="preserve"> Ink Jet Printer that can clear its print queue can help mitigate this issue.</w:t>
      </w:r>
    </w:p>
    <w:p w:rsidR="00185245" w:rsidRPr="00D840C8" w:rsidRDefault="00185245" w:rsidP="00D840C8">
      <w:pPr>
        <w:pStyle w:val="BodyText"/>
      </w:pPr>
      <w:r>
        <w:t>If the container is stopped in front of the Printer, it is assumed the Zone number will not be readable.</w:t>
      </w:r>
    </w:p>
    <w:p w:rsidR="00D840C8" w:rsidRDefault="00D55E28" w:rsidP="00D55E28">
      <w:pPr>
        <w:pStyle w:val="Heading1"/>
      </w:pPr>
      <w:bookmarkStart w:id="23" w:name="_Toc343523249"/>
      <w:r>
        <w:lastRenderedPageBreak/>
        <w:t>Ink Jet Printer Requirements</w:t>
      </w:r>
      <w:bookmarkEnd w:id="23"/>
    </w:p>
    <w:p w:rsidR="00D55E28" w:rsidRDefault="00D55E28" w:rsidP="00D55E28">
      <w:pPr>
        <w:pStyle w:val="BodyText"/>
      </w:pPr>
      <w:r>
        <w:t>This section details requirements for Ink Jet Printers.</w:t>
      </w:r>
    </w:p>
    <w:p w:rsidR="00D55E28" w:rsidRDefault="00D55E28" w:rsidP="00D55E28">
      <w:pPr>
        <w:pStyle w:val="Heading2"/>
      </w:pPr>
      <w:bookmarkStart w:id="24" w:name="_Toc343523250"/>
      <w:r>
        <w:t>Print Triggering</w:t>
      </w:r>
      <w:bookmarkEnd w:id="24"/>
    </w:p>
    <w:p w:rsidR="00D55E28" w:rsidRDefault="00D55E28" w:rsidP="00D55E28">
      <w:pPr>
        <w:pStyle w:val="BodyText"/>
      </w:pPr>
      <w:r>
        <w:t>The Ink Jet Printer must have either its own Photo-eye to detect the edge of the box or it must have an IO input to trigger printing.  If an IO input is provided</w:t>
      </w:r>
      <w:r w:rsidR="008A4047">
        <w:t>,</w:t>
      </w:r>
      <w:r>
        <w:t xml:space="preserve"> </w:t>
      </w:r>
      <w:r w:rsidR="008A4047">
        <w:t>the Controls group can use the Tamp IO in the PrinterBoss to trigger the printing.</w:t>
      </w:r>
    </w:p>
    <w:p w:rsidR="008A4047" w:rsidRDefault="008A4047" w:rsidP="008A4047">
      <w:pPr>
        <w:pStyle w:val="Heading2"/>
      </w:pPr>
      <w:bookmarkStart w:id="25" w:name="_Toc343523251"/>
      <w:r>
        <w:t>Label Communication</w:t>
      </w:r>
      <w:bookmarkEnd w:id="25"/>
    </w:p>
    <w:p w:rsidR="008A4047" w:rsidRDefault="008A4047" w:rsidP="00D55E28">
      <w:pPr>
        <w:pStyle w:val="BodyText"/>
      </w:pPr>
      <w:r>
        <w:t>The Ink Jet Printer must have a documented label format and communication standard.  Use of another software package to transmit the printer data will cause issues.  Normally the printer data is generated by the WM.  Level 2 will request the printer data from the WM and sent the printer data to the Automation Controller.  In this case, the Automation Controller will send the printer data just before the container reaches the printer so only one print job is being processed by the printer at a time.</w:t>
      </w:r>
    </w:p>
    <w:p w:rsidR="00EB470C" w:rsidRDefault="00EB470C" w:rsidP="00D55E28">
      <w:pPr>
        <w:pStyle w:val="BodyText"/>
      </w:pPr>
      <w:r>
        <w:t>The printer must support communication through a serial connection or TCP/IP Ethernet socket.</w:t>
      </w:r>
    </w:p>
    <w:p w:rsidR="009453CD" w:rsidRDefault="009453CD" w:rsidP="009453CD">
      <w:pPr>
        <w:pStyle w:val="Heading2"/>
      </w:pPr>
      <w:bookmarkStart w:id="26" w:name="_Toc343523252"/>
      <w:r>
        <w:t>Label Queue Flushing</w:t>
      </w:r>
      <w:bookmarkEnd w:id="26"/>
    </w:p>
    <w:p w:rsidR="008B2627" w:rsidRDefault="00EB470C" w:rsidP="00D55E28">
      <w:pPr>
        <w:pStyle w:val="BodyText"/>
      </w:pPr>
      <w:r>
        <w:t>In the event of an error it is possible that more than one print job could be contained in the Printer’s queue.  The Printer should have the ability to flush its queue</w:t>
      </w:r>
      <w:r w:rsidR="008B2627">
        <w:t>.</w:t>
      </w:r>
    </w:p>
    <w:p w:rsidR="008B2627" w:rsidRDefault="008B2627" w:rsidP="008B2627">
      <w:pPr>
        <w:pStyle w:val="Heading3"/>
      </w:pPr>
      <w:bookmarkStart w:id="27" w:name="_Toc343523253"/>
      <w:r>
        <w:t>Automation Controller Message</w:t>
      </w:r>
      <w:bookmarkEnd w:id="27"/>
    </w:p>
    <w:p w:rsidR="008B2627" w:rsidRDefault="008B2627" w:rsidP="00D55E28">
      <w:pPr>
        <w:pStyle w:val="BodyText"/>
      </w:pPr>
      <w:r>
        <w:t>The Automation Controller contains a file that can be sent to the printer when errors are cleared.  This message will clear a Printer’s queue.  It is recommended the printer support clearing its queue by a message that is delivered in the same manner as a printer data.</w:t>
      </w:r>
    </w:p>
    <w:p w:rsidR="008B2627" w:rsidRDefault="000B6A54" w:rsidP="000B6A54">
      <w:pPr>
        <w:pStyle w:val="Heading3"/>
      </w:pPr>
      <w:bookmarkStart w:id="28" w:name="_Toc343523254"/>
      <w:r>
        <w:t>Printer User Interface</w:t>
      </w:r>
      <w:bookmarkEnd w:id="28"/>
    </w:p>
    <w:p w:rsidR="000B6A54" w:rsidRPr="000B6A54" w:rsidRDefault="000B6A54" w:rsidP="000B6A54">
      <w:pPr>
        <w:pStyle w:val="BodyText"/>
      </w:pPr>
      <w:r>
        <w:t>The Printer’s user interface should have the ability to clear the Printer’s queue.</w:t>
      </w:r>
    </w:p>
    <w:p w:rsidR="009453CD" w:rsidRDefault="000B6A54" w:rsidP="000B6A54">
      <w:pPr>
        <w:pStyle w:val="Heading3"/>
      </w:pPr>
      <w:bookmarkStart w:id="29" w:name="_Toc343523255"/>
      <w:r>
        <w:t>I/O Signal</w:t>
      </w:r>
      <w:bookmarkEnd w:id="29"/>
    </w:p>
    <w:p w:rsidR="000B6A54" w:rsidRDefault="000B6A54" w:rsidP="00D55E28">
      <w:pPr>
        <w:pStyle w:val="BodyText"/>
      </w:pPr>
      <w:r>
        <w:t>The Printer could provide an I/O input to clear the Printer’s queue.  This requires an Automation Controller software change.</w:t>
      </w:r>
    </w:p>
    <w:p w:rsidR="00940B79" w:rsidRDefault="00940B79" w:rsidP="00940B79">
      <w:pPr>
        <w:pStyle w:val="Heading3"/>
      </w:pPr>
      <w:bookmarkStart w:id="30" w:name="_Toc343523256"/>
      <w:r>
        <w:lastRenderedPageBreak/>
        <w:t>Timer</w:t>
      </w:r>
      <w:bookmarkEnd w:id="30"/>
    </w:p>
    <w:p w:rsidR="00940B79" w:rsidRDefault="00940B79" w:rsidP="00940B79">
      <w:pPr>
        <w:pStyle w:val="BodyText"/>
      </w:pPr>
      <w:r>
        <w:t>The Ink Jet Printer could provide a timer for automatically clearing the printer’s que</w:t>
      </w:r>
      <w:r w:rsidR="00412BF9">
        <w:t>ue.  I</w:t>
      </w:r>
      <w:r>
        <w:t>f print data is received and the printer is not activated for printing within the time period</w:t>
      </w:r>
      <w:r w:rsidR="00412BF9">
        <w:t>,</w:t>
      </w:r>
      <w:r>
        <w:t xml:space="preserve"> the printer’s queue would be cleared.</w:t>
      </w:r>
    </w:p>
    <w:p w:rsidR="00A03783" w:rsidRDefault="00A03783" w:rsidP="00A03783">
      <w:pPr>
        <w:pStyle w:val="Heading3"/>
      </w:pPr>
      <w:bookmarkStart w:id="31" w:name="_Toc343523257"/>
      <w:r>
        <w:t>Queue Size of 1</w:t>
      </w:r>
      <w:bookmarkEnd w:id="31"/>
    </w:p>
    <w:p w:rsidR="00A03783" w:rsidRPr="00940B79" w:rsidRDefault="00A03783" w:rsidP="00940B79">
      <w:pPr>
        <w:pStyle w:val="BodyText"/>
      </w:pPr>
      <w:r>
        <w:t>The Ink Jet Printer could provide a queue size of 1.  If printer data was already in the buffer and the printer received another print job then the first print job would be deleted.</w:t>
      </w:r>
    </w:p>
    <w:p w:rsidR="00EB470C" w:rsidRDefault="00EB470C" w:rsidP="00EB470C">
      <w:pPr>
        <w:pStyle w:val="Heading2"/>
      </w:pPr>
      <w:bookmarkStart w:id="32" w:name="_Toc343523258"/>
      <w:r>
        <w:t>Error IO</w:t>
      </w:r>
      <w:bookmarkEnd w:id="32"/>
    </w:p>
    <w:p w:rsidR="00EB470C" w:rsidRDefault="00EB470C" w:rsidP="00D55E28">
      <w:pPr>
        <w:pStyle w:val="BodyText"/>
      </w:pPr>
      <w:r>
        <w:t>The Printer must support signaling an error through an IO signal.  The error IO signal should be trigger whenever the printer is incapable of printing.  (Out of ink, door open, power off, etc.)</w:t>
      </w:r>
      <w:r w:rsidR="000B6A54">
        <w:t xml:space="preserve">  This allows the Automation Controller software to stop the conveyor and not continue to send Containers.</w:t>
      </w:r>
    </w:p>
    <w:p w:rsidR="00EB470C" w:rsidRDefault="00185245" w:rsidP="00185245">
      <w:pPr>
        <w:pStyle w:val="Heading2"/>
      </w:pPr>
      <w:bookmarkStart w:id="33" w:name="_Toc343523259"/>
      <w:r>
        <w:t>Printing Distance</w:t>
      </w:r>
      <w:bookmarkEnd w:id="33"/>
    </w:p>
    <w:p w:rsidR="00185245" w:rsidRDefault="00185245" w:rsidP="00D55E28">
      <w:pPr>
        <w:pStyle w:val="BodyText"/>
      </w:pPr>
      <w:r>
        <w:t>The printing distance tolerance should be specified by the Printer manufacturer and should be communicated to the customer.  Containers are not always square and Fortna should specify to the customer when the Zone number will not be readable.</w:t>
      </w:r>
    </w:p>
    <w:p w:rsidR="00185245" w:rsidRDefault="00185245" w:rsidP="00185245">
      <w:pPr>
        <w:pStyle w:val="BodyText"/>
        <w:jc w:val="center"/>
      </w:pPr>
      <w:r>
        <w:rPr>
          <w:noProof/>
        </w:rPr>
        <w:drawing>
          <wp:inline distT="0" distB="0" distL="0" distR="0" wp14:anchorId="177CD58A" wp14:editId="2B18C0A9">
            <wp:extent cx="2962656" cy="17739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0286.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62656" cy="1773936"/>
                    </a:xfrm>
                    <a:prstGeom prst="rect">
                      <a:avLst/>
                    </a:prstGeom>
                  </pic:spPr>
                </pic:pic>
              </a:graphicData>
            </a:graphic>
          </wp:inline>
        </w:drawing>
      </w:r>
    </w:p>
    <w:p w:rsidR="00185245" w:rsidRDefault="00185245" w:rsidP="00185245">
      <w:pPr>
        <w:pStyle w:val="BodyText"/>
      </w:pPr>
    </w:p>
    <w:p w:rsidR="008624BC" w:rsidRDefault="008624BC" w:rsidP="008624BC">
      <w:pPr>
        <w:pStyle w:val="Heading1"/>
      </w:pPr>
      <w:bookmarkStart w:id="34" w:name="_Toc343523260"/>
      <w:r>
        <w:lastRenderedPageBreak/>
        <w:t>Error Conditions</w:t>
      </w:r>
      <w:bookmarkEnd w:id="34"/>
    </w:p>
    <w:p w:rsidR="008624BC" w:rsidRDefault="008624BC" w:rsidP="008624BC">
      <w:pPr>
        <w:pStyle w:val="BodyText"/>
      </w:pPr>
      <w:r>
        <w:t>This section describes error conditions and recommendation on mitigating issues.</w:t>
      </w:r>
      <w:r w:rsidR="004B4487">
        <w:t xml:space="preserve">  The most serious issue is printing out of sync.  Because there is no verification scanner, an out of sync </w:t>
      </w:r>
      <w:r w:rsidR="000A3F55">
        <w:t>issue could go on indefinitely.</w:t>
      </w:r>
    </w:p>
    <w:p w:rsidR="000A3F55" w:rsidRDefault="000A3F55" w:rsidP="008624BC">
      <w:pPr>
        <w:pStyle w:val="BodyText"/>
      </w:pPr>
      <w:r>
        <w:t>Because associates will stock locations based on the Zone number, an error may require the customer to inventory the entire warehouse.</w:t>
      </w:r>
    </w:p>
    <w:p w:rsidR="008624BC" w:rsidRDefault="008624BC" w:rsidP="008624BC">
      <w:pPr>
        <w:pStyle w:val="Heading2"/>
      </w:pPr>
      <w:bookmarkStart w:id="35" w:name="_Toc343523261"/>
      <w:r>
        <w:t>Box Removal</w:t>
      </w:r>
      <w:bookmarkEnd w:id="35"/>
    </w:p>
    <w:p w:rsidR="008624BC" w:rsidRDefault="004B4487" w:rsidP="008624BC">
      <w:pPr>
        <w:pStyle w:val="BodyText"/>
      </w:pPr>
      <w:r>
        <w:rPr>
          <w:noProof/>
        </w:rPr>
        <mc:AlternateContent>
          <mc:Choice Requires="wpc">
            <w:drawing>
              <wp:inline distT="0" distB="0" distL="0" distR="0" wp14:anchorId="6FA3EFB4" wp14:editId="7F2FC433">
                <wp:extent cx="5950424" cy="2504365"/>
                <wp:effectExtent l="0" t="0" r="0" b="0"/>
                <wp:docPr id="171" name="Canvas 17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25" name="Group 125"/>
                        <wpg:cNvGrpSpPr/>
                        <wpg:grpSpPr>
                          <a:xfrm>
                            <a:off x="774042" y="901134"/>
                            <a:ext cx="794109" cy="590550"/>
                            <a:chOff x="94361" y="891931"/>
                            <a:chExt cx="794109" cy="590550"/>
                          </a:xfrm>
                        </wpg:grpSpPr>
                        <wps:wsp>
                          <wps:cNvPr id="126" name="Rectangle 126"/>
                          <wps:cNvSpPr/>
                          <wps:spPr>
                            <a:xfrm>
                              <a:off x="94361" y="891931"/>
                              <a:ext cx="794109" cy="590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 name="Parallelogram 127"/>
                          <wps:cNvSpPr/>
                          <wps:spPr>
                            <a:xfrm>
                              <a:off x="94361" y="894510"/>
                              <a:ext cx="405130" cy="586692"/>
                            </a:xfrm>
                            <a:prstGeom prst="parallelogram">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4B4487"/>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8" name="Parallelogram 128"/>
                          <wps:cNvSpPr/>
                          <wps:spPr>
                            <a:xfrm>
                              <a:off x="401435" y="891931"/>
                              <a:ext cx="405130" cy="590550"/>
                            </a:xfrm>
                            <a:prstGeom prst="parallelogram">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4B4487"/>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29" name="Rectangle 129"/>
                        <wps:cNvSpPr/>
                        <wps:spPr>
                          <a:xfrm>
                            <a:off x="115030" y="903689"/>
                            <a:ext cx="314608" cy="5896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 name="Rectangle 130"/>
                        <wps:cNvSpPr/>
                        <wps:spPr>
                          <a:xfrm>
                            <a:off x="429563" y="903527"/>
                            <a:ext cx="344384" cy="58632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 name="Rectangle 131"/>
                        <wps:cNvSpPr/>
                        <wps:spPr>
                          <a:xfrm>
                            <a:off x="1568074" y="896483"/>
                            <a:ext cx="3699961" cy="590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4B4487"/>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2" name="Rectangle 132"/>
                        <wps:cNvSpPr/>
                        <wps:spPr>
                          <a:xfrm>
                            <a:off x="1920084" y="1137945"/>
                            <a:ext cx="164592" cy="10972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 name="Trapezoid 133"/>
                        <wps:cNvSpPr/>
                        <wps:spPr>
                          <a:xfrm rot="5400000">
                            <a:off x="1802257" y="1137945"/>
                            <a:ext cx="132196" cy="109728"/>
                          </a:xfrm>
                          <a:prstGeom prst="trapezoid">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g:cNvPr id="134" name="Group 134"/>
                        <wpg:cNvGrpSpPr/>
                        <wpg:grpSpPr>
                          <a:xfrm>
                            <a:off x="1631135" y="819734"/>
                            <a:ext cx="98754" cy="842599"/>
                            <a:chOff x="3328417" y="808330"/>
                            <a:chExt cx="98754" cy="842599"/>
                          </a:xfrm>
                          <a:scene3d>
                            <a:camera prst="orthographicFront">
                              <a:rot lat="0" lon="0" rev="21299999"/>
                            </a:camera>
                            <a:lightRig rig="threePt" dir="t"/>
                          </a:scene3d>
                        </wpg:grpSpPr>
                        <wps:wsp>
                          <wps:cNvPr id="135" name="Oval 135"/>
                          <wps:cNvSpPr/>
                          <wps:spPr>
                            <a:xfrm>
                              <a:off x="3328417" y="1559846"/>
                              <a:ext cx="91083" cy="910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 name="Straight Connector 136"/>
                          <wps:cNvCnPr/>
                          <wps:spPr>
                            <a:xfrm flipV="1">
                              <a:off x="3373959" y="808330"/>
                              <a:ext cx="0" cy="7515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7" name="Straight Connector 137"/>
                          <wps:cNvCnPr/>
                          <wps:spPr>
                            <a:xfrm>
                              <a:off x="3328417" y="808330"/>
                              <a:ext cx="98754"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138" name="Text Box 138"/>
                        <wps:cNvSpPr txBox="1"/>
                        <wps:spPr>
                          <a:xfrm>
                            <a:off x="563661" y="197447"/>
                            <a:ext cx="843142" cy="5255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4B4487">
                              <w:r>
                                <w:t>Skewed Conveyor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 name="Straight Arrow Connector 139"/>
                        <wps:cNvCnPr/>
                        <wps:spPr>
                          <a:xfrm>
                            <a:off x="985232" y="723024"/>
                            <a:ext cx="88068" cy="18572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40" name="Text Box 44"/>
                        <wps:cNvSpPr txBox="1"/>
                        <wps:spPr>
                          <a:xfrm>
                            <a:off x="507299" y="1826744"/>
                            <a:ext cx="716749" cy="47107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4B4487">
                              <w:pPr>
                                <w:pStyle w:val="NormalWeb"/>
                                <w:spacing w:before="0" w:beforeAutospacing="0" w:after="0" w:afterAutospacing="0"/>
                              </w:pPr>
                              <w:r>
                                <w:rPr>
                                  <w:rFonts w:ascii="Tahoma" w:eastAsia="Times New Roman" w:hAnsi="Tahoma"/>
                                </w:rPr>
                                <w:t>Servo Gapper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1" name="Straight Arrow Connector 141"/>
                        <wps:cNvCnPr/>
                        <wps:spPr>
                          <a:xfrm flipH="1" flipV="1">
                            <a:off x="699372" y="1493024"/>
                            <a:ext cx="166302" cy="3337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142" name="Group 142"/>
                        <wpg:cNvGrpSpPr/>
                        <wpg:grpSpPr>
                          <a:xfrm>
                            <a:off x="4743201" y="1448380"/>
                            <a:ext cx="158873" cy="420598"/>
                            <a:chOff x="3233939" y="1415731"/>
                            <a:chExt cx="158873" cy="420598"/>
                          </a:xfrm>
                        </wpg:grpSpPr>
                        <wps:wsp>
                          <wps:cNvPr id="143" name="Rectangle 143"/>
                          <wps:cNvSpPr/>
                          <wps:spPr>
                            <a:xfrm>
                              <a:off x="3233939" y="1546828"/>
                              <a:ext cx="158873" cy="28950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 name="Straight Connector 144"/>
                          <wps:cNvCnPr/>
                          <wps:spPr>
                            <a:xfrm>
                              <a:off x="3313376" y="1415731"/>
                              <a:ext cx="0" cy="13109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5" name="Straight Connector 145"/>
                          <wps:cNvCnPr/>
                          <wps:spPr>
                            <a:xfrm>
                              <a:off x="3272775" y="1415731"/>
                              <a:ext cx="77671"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146" name="Straight Arrow Connector 146"/>
                        <wps:cNvCnPr/>
                        <wps:spPr>
                          <a:xfrm>
                            <a:off x="246550" y="1201182"/>
                            <a:ext cx="103090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47" name="Straight Arrow Connector 147"/>
                        <wps:cNvCnPr/>
                        <wps:spPr>
                          <a:xfrm>
                            <a:off x="2189801" y="1198604"/>
                            <a:ext cx="54369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48" name="Text Box 44"/>
                        <wps:cNvSpPr txBox="1"/>
                        <wps:spPr>
                          <a:xfrm>
                            <a:off x="1281502" y="72260"/>
                            <a:ext cx="925952" cy="48367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337284" w:rsidRDefault="00496D06" w:rsidP="004B4487">
                              <w:pPr>
                                <w:pStyle w:val="NormalWeb"/>
                                <w:spacing w:before="0" w:beforeAutospacing="0" w:after="0" w:afterAutospacing="0"/>
                                <w:rPr>
                                  <w:rFonts w:ascii="Tahoma" w:eastAsia="Times New Roman" w:hAnsi="Tahoma"/>
                                </w:rPr>
                              </w:pPr>
                              <w:r>
                                <w:rPr>
                                  <w:rFonts w:ascii="Tahoma" w:eastAsia="Times New Roman" w:hAnsi="Tahoma"/>
                                </w:rPr>
                                <w:t>Induction Photo-eye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9" name="Straight Arrow Connector 149"/>
                        <wps:cNvCnPr/>
                        <wps:spPr>
                          <a:xfrm flipH="1">
                            <a:off x="1676677" y="555938"/>
                            <a:ext cx="67801" cy="24018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50" name="Text Box 44"/>
                        <wps:cNvSpPr txBox="1"/>
                        <wps:spPr>
                          <a:xfrm>
                            <a:off x="2150796" y="284402"/>
                            <a:ext cx="840570" cy="51197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D258F4" w:rsidRDefault="00496D06" w:rsidP="004B4487">
                              <w:pPr>
                                <w:pStyle w:val="NormalWeb"/>
                                <w:spacing w:before="0" w:beforeAutospacing="0" w:after="0" w:afterAutospacing="0"/>
                                <w:rPr>
                                  <w:rFonts w:ascii="Tahoma" w:eastAsia="Times New Roman" w:hAnsi="Tahoma"/>
                                </w:rPr>
                              </w:pPr>
                              <w:r>
                                <w:rPr>
                                  <w:rFonts w:ascii="Tahoma" w:eastAsia="Times New Roman" w:hAnsi="Tahoma"/>
                                </w:rPr>
                                <w:t>Induction Scanner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1" name="Straight Arrow Connector 151"/>
                        <wps:cNvCnPr/>
                        <wps:spPr>
                          <a:xfrm flipH="1">
                            <a:off x="2084676" y="796380"/>
                            <a:ext cx="486405" cy="33014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52" name="Text Box 44"/>
                        <wps:cNvSpPr txBox="1"/>
                        <wps:spPr>
                          <a:xfrm>
                            <a:off x="4743179" y="2019724"/>
                            <a:ext cx="1170500" cy="33248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4B4487">
                              <w:pPr>
                                <w:pStyle w:val="NormalWeb"/>
                                <w:spacing w:before="0" w:beforeAutospacing="0" w:after="0" w:afterAutospacing="0"/>
                              </w:pPr>
                              <w:r>
                                <w:rPr>
                                  <w:rFonts w:ascii="Tahoma" w:eastAsia="Times New Roman" w:hAnsi="Tahoma"/>
                                </w:rPr>
                                <w:t>Ink Jet Printer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3" name="Straight Arrow Connector 153"/>
                        <wps:cNvCnPr/>
                        <wps:spPr>
                          <a:xfrm flipH="1" flipV="1">
                            <a:off x="4938753" y="1820380"/>
                            <a:ext cx="389676" cy="19934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154" name="Group 154"/>
                        <wpg:cNvGrpSpPr/>
                        <wpg:grpSpPr>
                          <a:xfrm>
                            <a:off x="4276273" y="790029"/>
                            <a:ext cx="98425" cy="842007"/>
                            <a:chOff x="0" y="0"/>
                            <a:chExt cx="98754" cy="842599"/>
                          </a:xfrm>
                          <a:scene3d>
                            <a:camera prst="orthographicFront">
                              <a:rot lat="0" lon="0" rev="21299999"/>
                            </a:camera>
                            <a:lightRig rig="threePt" dir="t"/>
                          </a:scene3d>
                        </wpg:grpSpPr>
                        <wps:wsp>
                          <wps:cNvPr id="155" name="Oval 155"/>
                          <wps:cNvSpPr/>
                          <wps:spPr>
                            <a:xfrm>
                              <a:off x="0" y="751516"/>
                              <a:ext cx="91083" cy="910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4B4487"/>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6" name="Straight Connector 156"/>
                          <wps:cNvCnPr/>
                          <wps:spPr>
                            <a:xfrm flipV="1">
                              <a:off x="45542" y="0"/>
                              <a:ext cx="0" cy="7515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7" name="Straight Connector 157"/>
                          <wps:cNvCnPr/>
                          <wps:spPr>
                            <a:xfrm>
                              <a:off x="0" y="0"/>
                              <a:ext cx="98754"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158" name="Text Box 44"/>
                        <wps:cNvSpPr txBox="1"/>
                        <wps:spPr>
                          <a:xfrm>
                            <a:off x="3395723" y="1868979"/>
                            <a:ext cx="925830" cy="4832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4B4487">
                              <w:pPr>
                                <w:pStyle w:val="NormalWeb"/>
                                <w:spacing w:before="0" w:beforeAutospacing="0" w:after="0" w:afterAutospacing="0"/>
                              </w:pPr>
                              <w:r>
                                <w:rPr>
                                  <w:rFonts w:ascii="Tahoma" w:eastAsia="Times New Roman" w:hAnsi="Tahoma"/>
                                </w:rPr>
                                <w:t>Induction Photo-eye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9" name="Straight Arrow Connector 159"/>
                        <wps:cNvCnPr/>
                        <wps:spPr>
                          <a:xfrm flipV="1">
                            <a:off x="3858638" y="1631671"/>
                            <a:ext cx="348893" cy="23730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60" name="Straight Connector 160"/>
                        <wps:cNvCnPr/>
                        <wps:spPr>
                          <a:xfrm flipV="1">
                            <a:off x="4468076" y="789891"/>
                            <a:ext cx="0" cy="750427"/>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161" name="Straight Connector 161"/>
                        <wps:cNvCnPr/>
                        <wps:spPr>
                          <a:xfrm>
                            <a:off x="4422979" y="789891"/>
                            <a:ext cx="9779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2" name="Straight Connector 162"/>
                        <wps:cNvCnPr/>
                        <wps:spPr>
                          <a:xfrm>
                            <a:off x="4425500" y="1540727"/>
                            <a:ext cx="9715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3" name="Text Box 44"/>
                        <wps:cNvSpPr txBox="1"/>
                        <wps:spPr>
                          <a:xfrm>
                            <a:off x="4321663" y="67378"/>
                            <a:ext cx="743978" cy="482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4B4487">
                              <w:pPr>
                                <w:pStyle w:val="NormalWeb"/>
                                <w:spacing w:before="0" w:beforeAutospacing="0" w:after="0" w:afterAutospacing="0"/>
                                <w:rPr>
                                  <w:rFonts w:ascii="Tahoma" w:eastAsia="Times New Roman" w:hAnsi="Tahoma"/>
                                </w:rPr>
                              </w:pPr>
                              <w:r>
                                <w:rPr>
                                  <w:rFonts w:ascii="Tahoma" w:eastAsia="Times New Roman" w:hAnsi="Tahoma"/>
                                </w:rPr>
                                <w:t>Update</w:t>
                              </w:r>
                            </w:p>
                            <w:p w:rsidR="00496D06" w:rsidRDefault="00496D06" w:rsidP="004B4487">
                              <w:pPr>
                                <w:pStyle w:val="NormalWeb"/>
                                <w:spacing w:before="0" w:beforeAutospacing="0" w:after="0" w:afterAutospacing="0"/>
                              </w:pPr>
                              <w:r>
                                <w:rPr>
                                  <w:rFonts w:ascii="Tahoma" w:eastAsia="Times New Roman" w:hAnsi="Tahoma"/>
                                </w:rPr>
                                <w:t>Point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4" name="Straight Arrow Connector 164"/>
                        <wps:cNvCnPr/>
                        <wps:spPr>
                          <a:xfrm flipH="1">
                            <a:off x="4468076" y="549978"/>
                            <a:ext cx="225576" cy="23991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165" name="Group 165"/>
                        <wpg:cNvGrpSpPr/>
                        <wpg:grpSpPr>
                          <a:xfrm>
                            <a:off x="4683555" y="785138"/>
                            <a:ext cx="98425" cy="841378"/>
                            <a:chOff x="0" y="0"/>
                            <a:chExt cx="98754" cy="842599"/>
                          </a:xfrm>
                          <a:scene3d>
                            <a:camera prst="orthographicFront">
                              <a:rot lat="0" lon="0" rev="21299999"/>
                            </a:camera>
                            <a:lightRig rig="threePt" dir="t"/>
                          </a:scene3d>
                        </wpg:grpSpPr>
                        <wps:wsp>
                          <wps:cNvPr id="166" name="Oval 166"/>
                          <wps:cNvSpPr/>
                          <wps:spPr>
                            <a:xfrm>
                              <a:off x="0" y="751516"/>
                              <a:ext cx="91083" cy="910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4B4487">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7" name="Straight Connector 167"/>
                          <wps:cNvCnPr/>
                          <wps:spPr>
                            <a:xfrm flipV="1">
                              <a:off x="45542" y="0"/>
                              <a:ext cx="0" cy="7515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8" name="Straight Connector 168"/>
                          <wps:cNvCnPr/>
                          <wps:spPr>
                            <a:xfrm>
                              <a:off x="0" y="0"/>
                              <a:ext cx="98754"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169" name="Text Box 44"/>
                        <wps:cNvSpPr txBox="1"/>
                        <wps:spPr>
                          <a:xfrm>
                            <a:off x="5065641" y="133494"/>
                            <a:ext cx="884783" cy="51599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4B4487">
                              <w:pPr>
                                <w:pStyle w:val="NormalWeb"/>
                                <w:spacing w:before="0" w:beforeAutospacing="0" w:after="0" w:afterAutospacing="0"/>
                                <w:rPr>
                                  <w:rFonts w:ascii="Tahoma" w:eastAsia="Times New Roman" w:hAnsi="Tahoma"/>
                                </w:rPr>
                              </w:pPr>
                              <w:r>
                                <w:rPr>
                                  <w:rFonts w:ascii="Tahoma" w:eastAsia="Times New Roman" w:hAnsi="Tahoma"/>
                                </w:rPr>
                                <w:t xml:space="preserve">Ink Jet </w:t>
                              </w:r>
                            </w:p>
                            <w:p w:rsidR="00496D06" w:rsidRDefault="00496D06" w:rsidP="004B4487">
                              <w:pPr>
                                <w:pStyle w:val="NormalWeb"/>
                                <w:spacing w:before="0" w:beforeAutospacing="0" w:after="0" w:afterAutospacing="0"/>
                              </w:pPr>
                              <w:r>
                                <w:rPr>
                                  <w:rFonts w:ascii="Tahoma" w:eastAsia="Times New Roman" w:hAnsi="Tahoma"/>
                                </w:rPr>
                                <w:t>Printer PE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0" name="Straight Arrow Connector 170"/>
                        <wps:cNvCnPr/>
                        <wps:spPr>
                          <a:xfrm flipH="1">
                            <a:off x="4822638" y="649485"/>
                            <a:ext cx="243003" cy="13565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72" name="Rectangle 172"/>
                        <wps:cNvSpPr/>
                        <wps:spPr>
                          <a:xfrm>
                            <a:off x="2449773" y="1126269"/>
                            <a:ext cx="541355" cy="360432"/>
                          </a:xfrm>
                          <a:prstGeom prst="rect">
                            <a:avLst/>
                          </a:prstGeom>
                          <a:solidFill>
                            <a:srgbClr val="92D050">
                              <a:alpha val="50000"/>
                            </a:srgbClr>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Rectangle 173"/>
                        <wps:cNvSpPr/>
                        <wps:spPr>
                          <a:xfrm>
                            <a:off x="3666233" y="1133446"/>
                            <a:ext cx="541020" cy="360045"/>
                          </a:xfrm>
                          <a:prstGeom prst="rect">
                            <a:avLst/>
                          </a:prstGeom>
                          <a:solidFill>
                            <a:srgbClr val="92D050">
                              <a:alpha val="50000"/>
                            </a:srgbClr>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4B4487"/>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4" name="Text Box 44"/>
                        <wps:cNvSpPr txBox="1"/>
                        <wps:spPr>
                          <a:xfrm>
                            <a:off x="2449729" y="1784863"/>
                            <a:ext cx="677937" cy="33656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4B4487">
                              <w:pPr>
                                <w:pStyle w:val="NormalWeb"/>
                                <w:spacing w:before="0" w:beforeAutospacing="0" w:after="0" w:afterAutospacing="0"/>
                              </w:pPr>
                              <w:r>
                                <w:rPr>
                                  <w:rFonts w:ascii="Tahoma" w:eastAsia="Times New Roman" w:hAnsi="Tahoma"/>
                                </w:rPr>
                                <w:t>Box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5" name="Straight Arrow Connector 175"/>
                        <wps:cNvCnPr>
                          <a:endCxn id="172" idx="2"/>
                        </wps:cNvCnPr>
                        <wps:spPr>
                          <a:xfrm flipH="1" flipV="1">
                            <a:off x="2720451" y="1486701"/>
                            <a:ext cx="70516" cy="29776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76" name="Text Box 44"/>
                        <wps:cNvSpPr txBox="1"/>
                        <wps:spPr>
                          <a:xfrm>
                            <a:off x="3339457" y="313540"/>
                            <a:ext cx="677545" cy="3359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4B4487">
                              <w:pPr>
                                <w:pStyle w:val="NormalWeb"/>
                                <w:spacing w:before="0" w:beforeAutospacing="0" w:after="0" w:afterAutospacing="0"/>
                              </w:pPr>
                              <w:r>
                                <w:rPr>
                                  <w:rFonts w:ascii="Tahoma" w:eastAsia="Times New Roman" w:hAnsi="Tahoma"/>
                                </w:rPr>
                                <w:t>Box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7" name="Straight Arrow Connector 177"/>
                        <wps:cNvCnPr>
                          <a:endCxn id="173" idx="0"/>
                        </wps:cNvCnPr>
                        <wps:spPr>
                          <a:xfrm>
                            <a:off x="3665941" y="649310"/>
                            <a:ext cx="270802" cy="48413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171" o:spid="_x0000_s1110" editas="canvas" style="width:468.55pt;height:197.2pt;mso-position-horizontal-relative:char;mso-position-vertical-relative:line" coordsize="59499,25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">
                <v:shape id="_x0000_s1111" type="#_x0000_t75" style="position:absolute;width:59499;height:25038;visibility:visible;mso-wrap-style:square">
                  <v:fill o:detectmouseclick="t"/>
                  <v:path o:connecttype="none"/>
                </v:shape>
                <v:group id="Group 125" o:spid="_x0000_s1112" style="position:absolute;left:7740;top:9011;width:7941;height:5905" coordorigin="943,8919" coordsize="7941,59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AZlpMMAAADcAAAADwAAAGRycy9kb3ducmV2LnhtbERPS2vCQBC+F/oflin0&#10;1mxisUjqKiIqPQShRpDehuyYBLOzIbvm8e+7QqG3+fies1yPphE9da62rCCJYhDEhdU1lwrO+f5t&#10;AcJ5ZI2NZVIwkYP16vlpiam2A39Tf/KlCCHsUlRQed+mUrqiIoMusi1x4K62M+gD7EqpOxxCuGnk&#10;LI4/pMGaQ0OFLW0rKm6nu1FwGHDYvCe7Prtdt9NPPj9esoSUen0ZN58gPI3+X/zn/tJh/mwO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QBmWkwwAAANwAAAAP&#10;AAAAAAAAAAAAAAAAAKoCAABkcnMvZG93bnJldi54bWxQSwUGAAAAAAQABAD6AAAAmgMAAAAA&#10;">
                  <v:rect id="Rectangle 126" o:spid="_x0000_s1113" style="position:absolute;left:943;top:8919;width:7941;height:5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t5jMMA&#10;AADcAAAADwAAAGRycy9kb3ducmV2LnhtbERPS2vCQBC+C/0PyxS86aYeRFJXsYIg+ICYttDbsDtN&#10;0mZnQ3bV6K93BcHbfHzPmc47W4sTtb5yrOBtmIAg1s5UXCj4zFeDCQgfkA3WjknBhTzMZy+9KabG&#10;nTmj0yEUIoawT1FBGUKTSul1SRb90DXEkft1rcUQYVtI0+I5httajpJkLC1WHBtKbGhZkv4/HK0C&#10;+vr+y64/G73f6oXLeBnyj3ynVP+1W7yDCNSFp/jhXps4fzSG+zPxAj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Pt5jMMAAADcAAAADwAAAAAAAAAAAAAAAACYAgAAZHJzL2Rv&#10;d25yZXYueG1sUEsFBgAAAAAEAAQA9QAAAIgDAAAAAA==&#10;" filled="f" strokecolor="#243f60 [1604]" strokeweight="2pt"/>
                  <v:shape id="Parallelogram 127" o:spid="_x0000_s1114" type="#_x0000_t7" style="position:absolute;left:943;top:8945;width:4051;height:58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wMisMA&#10;AADcAAAADwAAAGRycy9kb3ducmV2LnhtbERPTWsCMRC9C/6HMEJvNesqWrZGUaGo0INaDx6nm+nu&#10;0s1kTaKu/74RCt7m8T5nOm9NLa7kfGVZwaCfgCDOra64UHD8+nh9A+EDssbaMim4k4f5rNuZYqbt&#10;jfd0PYRCxBD2GSooQ2gyKX1ekkHftw1x5H6sMxgidIXUDm8x3NQyTZKxNFhxbCixoVVJ+e/hYhRs&#10;3XI4kpdhunH1Z7rafdtzsj4p9dJrF+8gArXhKf53b3Scn07g8Uy8Q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ywMisMAAADcAAAADwAAAAAAAAAAAAAAAACYAgAAZHJzL2Rv&#10;d25yZXYueG1sUEsFBgAAAAAEAAQA9QAAAIgDAAAAAA==&#10;" filled="f" strokecolor="#243f60 [1604]" strokeweight="2pt">
                    <v:textbox>
                      <w:txbxContent>
                        <w:p w:rsidR="00496D06" w:rsidRDefault="00496D06" w:rsidP="004B4487"/>
                      </w:txbxContent>
                    </v:textbox>
                  </v:shape>
                  <v:shape id="Parallelogram 128" o:spid="_x0000_s1115" type="#_x0000_t7" style="position:absolute;left:4014;top:8919;width:4051;height:5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OY+MYA&#10;AADcAAAADwAAAGRycy9kb3ducmV2LnhtbESPQW/CMAyF75P4D5GRuEG6MqGpI6CBhACJw2A77Og1&#10;XlutcUoSoPv3+DBpN1vv+b3P82XvWnWlEBvPBh4nGSji0tuGKwMf75vxM6iYkC22nsnAL0VYLgYP&#10;cyysv/GRrqdUKQnhWKCBOqWu0DqWNTmME98Ri/btg8Mka6i0DXiTcNfqPMtm2mHD0lBjR+uayp/T&#10;xRnYh9X0SV+m+S60h3z99uXP2fbTmNGwf30BlahP/+a/650V/Fxo5RmZQC/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rOY+MYAAADcAAAADwAAAAAAAAAAAAAAAACYAgAAZHJz&#10;L2Rvd25yZXYueG1sUEsFBgAAAAAEAAQA9QAAAIsDAAAAAA==&#10;" filled="f" strokecolor="#243f60 [1604]" strokeweight="2pt">
                    <v:textbox>
                      <w:txbxContent>
                        <w:p w:rsidR="00496D06" w:rsidRDefault="00496D06" w:rsidP="004B4487"/>
                      </w:txbxContent>
                    </v:textbox>
                  </v:shape>
                </v:group>
                <v:rect id="Rectangle 129" o:spid="_x0000_s1116" style="position:absolute;left:1150;top:9036;width:3146;height:58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B048AA&#10;AADcAAAADwAAAGRycy9kb3ducmV2LnhtbERPzYrCMBC+C75DGMGbpoq43WoUEZYVL8vqPsDQjG21&#10;mZQk2urTmwXB23x8v7Ncd6YWN3K+sqxgMk5AEOdWV1wo+Dt+jVIQPiBrrC2Tgjt5WK/6vSVm2rb8&#10;S7dDKEQMYZ+hgjKEJpPS5yUZ9GPbEEfuZJ3BEKErpHbYxnBTy2mSzKXBimNDiQ1tS8ovh6tRYCc/&#10;YX9sZ1em1n2n1TmvHx+pUsNBt1mACNSFt/jl3uk4f/oJ/8/EC+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ZB048AAAADcAAAADwAAAAAAAAAAAAAAAACYAgAAZHJzL2Rvd25y&#10;ZXYueG1sUEsFBgAAAAAEAAQA9QAAAIUDAAAAAA==&#10;" fillcolor="#4f81bd [3204]" strokecolor="#243f60 [1604]" strokeweight="2pt"/>
                <v:rect id="Rectangle 130" o:spid="_x0000_s1117" style="position:absolute;left:4295;top:9035;width:3444;height:58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Lo8QA&#10;AADcAAAADwAAAGRycy9kb3ducmV2LnhtbESPQWvCQBCF70L/wzKF3nRjLTZEVxGhWLwUY3/AkB2T&#10;tNnZsLuatL/eORR6m+G9ee+b9XZ0nbpRiK1nA/NZBoq48rbl2sDn+W2ag4oJ2WLnmQz8UITt5mGy&#10;xsL6gU90K1OtJIRjgQaalPpC61g15DDOfE8s2sUHh0nWUGsbcJBw1+nnLFtqhy1LQ4M97Ruqvsur&#10;M+DnH+l4Hl6uTEM45O1X1f2+5sY8PY67FahEY/o3/12/W8FfCL48IxPoz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zS6PEAAAA3AAAAA8AAAAAAAAAAAAAAAAAmAIAAGRycy9k&#10;b3ducmV2LnhtbFBLBQYAAAAABAAEAPUAAACJAwAAAAA=&#10;" fillcolor="#4f81bd [3204]" strokecolor="#243f60 [1604]" strokeweight="2pt"/>
                <v:rect id="Rectangle 131" o:spid="_x0000_s1118" style="position:absolute;left:15680;top:8964;width:37000;height:59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t3JcQA&#10;AADcAAAADwAAAGRycy9kb3ducmV2LnhtbERP22rCQBB9L/Qflin0rdnYgkjqKlYoCF4gphV8G3bH&#10;JDY7G7Krpv16VxD6NodznfG0t404U+drxwoGSQqCWDtTc6ngq/h8GYHwAdlg45gU/JKH6eTxYYyZ&#10;cRfO6bwNpYgh7DNUUIXQZlJ6XZFFn7iWOHIH11kMEXalNB1eYrht5GuaDqXFmmNDhS3NK9I/25NV&#10;QN+7Y/63X+rNSs9czvNQfBRrpZ6f+tk7iEB9+Bff3QsT578N4PZMvEBO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LdyXEAAAA3AAAAA8AAAAAAAAAAAAAAAAAmAIAAGRycy9k&#10;b3ducmV2LnhtbFBLBQYAAAAABAAEAPUAAACJAwAAAAA=&#10;" filled="f" strokecolor="#243f60 [1604]" strokeweight="2pt">
                  <v:textbox>
                    <w:txbxContent>
                      <w:p w:rsidR="00496D06" w:rsidRDefault="00496D06" w:rsidP="004B4487"/>
                    </w:txbxContent>
                  </v:textbox>
                </v:rect>
                <v:rect id="Rectangle 132" o:spid="_x0000_s1119" style="position:absolute;left:19200;top:11379;width:1646;height:10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pUsMA&#10;AADcAAAADwAAAGRycy9kb3ducmV2LnhtbERP32vCMBB+H/g/hBN8m6kKY1SjqCAM5ga1Otjbkdza&#10;zuZSmqjVv34ZCL7dx/fzZovO1uJMra8cKxgNExDE2pmKCwX7fPP8CsIHZIO1Y1JwJQ+Lee9phqlx&#10;F87ovAuFiCHsU1RQhtCkUnpdkkU/dA1x5H5cazFE2BbStHiJ4baW4yR5kRYrjg0lNrQuSR93J6uA&#10;Dl+/2e37XX9u9dJlvA75Kv9QatDvllMQgbrwEN/dbybOn4zh/5l4gZ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npUsMAAADcAAAADwAAAAAAAAAAAAAAAACYAgAAZHJzL2Rv&#10;d25yZXYueG1sUEsFBgAAAAAEAAQA9QAAAIgDAAAAAA==&#10;" filled="f" strokecolor="#243f60 [1604]" strokeweight="2pt"/>
                <v:shape id="Trapezoid 133" o:spid="_x0000_s1120" style="position:absolute;left:18022;top:11379;width:1322;height:1098;rotation:90;visibility:visible;mso-wrap-style:square;v-text-anchor:middle" coordsize="132196,109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WwxMIA&#10;AADcAAAADwAAAGRycy9kb3ducmV2LnhtbERPyWrDMBC9F/IPYgq5NXJt3AQ3igmFQAn00CyQ42CN&#10;F2qNjKTEzt9HhUJv83jrrMvJ9OJGzneWFbwuEhDEldUdNwpOx93LCoQPyBp7y6TgTh7KzexpjYW2&#10;I3/T7RAaEUPYF6igDWEopPRVSwb9wg7EkautMxgidI3UDscYbnqZJsmbNNhxbGhxoI+Wqp/D1Si4&#10;ZN11lZ+0yff1cufOF5l+1VKp+fO0fQcRaAr/4j/3p47zswx+n4kX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VbDEwgAAANwAAAAPAAAAAAAAAAAAAAAAAJgCAABkcnMvZG93&#10;bnJldi54bWxQSwUGAAAAAAQABAD1AAAAhwMAAAAA&#10;" path="m,109728l27432,r77332,l132196,109728,,109728xe" filled="f" strokecolor="#243f60 [1604]" strokeweight="2pt">
                  <v:path arrowok="t" o:connecttype="custom" o:connectlocs="0,109728;27432,0;104764,0;132196,109728;0,109728" o:connectangles="0,0,0,0,0"/>
                </v:shape>
                <v:group id="Group 134" o:spid="_x0000_s1121" style="position:absolute;left:16311;top:8197;width:987;height:8426" coordorigin="33284,8083" coordsize="987,8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NW4sQAAADcAAAADwAAAGRycy9kb3ducmV2LnhtbERPS2vCQBC+C/0PyxR6&#10;M5s0tZQ0q4jU0oMU1ELpbciOSTA7G7JrHv/eFQre5uN7Tr4aTSN66lxtWUESxSCIC6trLhX8HLfz&#10;NxDOI2tsLJOCiRyslg+zHDNtB95Tf/ClCCHsMlRQed9mUrqiIoMusi1x4E62M+gD7EqpOxxCuGnk&#10;cxy/SoM1h4YKW9pUVJwPF6Pgc8BhnSYf/e582kx/x8X37y4hpZ4ex/U7CE+jv4v/3V86zE9f4P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NW4sQAAADcAAAA&#10;DwAAAAAAAAAAAAAAAACqAgAAZHJzL2Rvd25yZXYueG1sUEsFBgAAAAAEAAQA+gAAAJsDAAAAAA==&#10;">
                  <v:oval id="Oval 135" o:spid="_x0000_s1122" style="position:absolute;left:33284;top:15598;width:911;height:9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EqgsUA&#10;AADcAAAADwAAAGRycy9kb3ducmV2LnhtbERPTWvCQBC9F/wPywi9FLNpi6FEV9GCRWgPai3V25Ad&#10;k2B2Ns2umvrrXUHwNo/3OcNxaypxpMaVlhU8RzEI4szqknMF6+9Z7w2E88gaK8uk4J8cjEedhyGm&#10;2p54SceVz0UIYZeigsL7OpXSZQUZdJGtiQO3s41BH2CTS93gKYSbSr7EcSINlhwaCqzpvaBsvzoY&#10;BdtkNuVk8fnEX7XLpj8feN78/in12G0nAxCeWn8X39xzHea/9uH6TLhAji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8SqCxQAAANwAAAAPAAAAAAAAAAAAAAAAAJgCAABkcnMv&#10;ZG93bnJldi54bWxQSwUGAAAAAAQABAD1AAAAigMAAAAA&#10;" fillcolor="#4f81bd [3204]" strokecolor="#243f60 [1604]" strokeweight="2pt"/>
                  <v:line id="Straight Connector 136" o:spid="_x0000_s1123" style="position:absolute;flip:y;visibility:visible;mso-wrap-style:square" from="33739,8083" to="33739,15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RTFMQAAADcAAAADwAAAGRycy9kb3ducmV2LnhtbERPS2vCQBC+C/0PyxR6qxsf2JJmI6Ug&#10;DQraqoceh+w0Cc3Oxuxqor/eFQre5uN7TjLvTS1O1LrKsoLRMAJBnFtdcaFgv1s8v4JwHlljbZkU&#10;nMnBPH0YJBhr2/E3nba+ECGEXYwKSu+bWEqXl2TQDW1DHLhf2xr0AbaF1C12IdzUchxFM2mw4tBQ&#10;YkMfJeV/26NRkGW8XF54sfkZfR0+/aRarafdi1JPj/37GwhPvb+L/92ZDvMnM7g9Ey6Q6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1FMUxAAAANwAAAAPAAAAAAAAAAAA&#10;AAAAAKECAABkcnMvZG93bnJldi54bWxQSwUGAAAAAAQABAD5AAAAkgMAAAAA&#10;" strokecolor="#4579b8 [3044]"/>
                  <v:line id="Straight Connector 137" o:spid="_x0000_s1124" style="position:absolute;visibility:visible;mso-wrap-style:square" from="33284,8083" to="34271,80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P+u8MAAADcAAAADwAAAGRycy9kb3ducmV2LnhtbERPzWoCMRC+F/oOYQreNFtFq1ujSKEg&#10;thetDzBuxt3FzWSbTHX16ZuC0Nt8fL8zX3auUWcKsfZs4HmQgSIuvK25NLD/eu9PQUVBtth4JgNX&#10;irBcPD7MMbf+wls676RUKYRjjgYqkTbXOhYVOYwD3xIn7uiDQ0kwlNoGvKRw1+hhlk20w5pTQ4Ut&#10;vVVUnHY/zsD3x+c6Xg/NUCbj2+YUVtOZjKIxvadu9QpKqJN/8d29tmn+6AX+nkkX6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pz/rvDAAAA3AAAAA8AAAAAAAAAAAAA&#10;AAAAoQIAAGRycy9kb3ducmV2LnhtbFBLBQYAAAAABAAEAPkAAACRAwAAAAA=&#10;" strokecolor="#4579b8 [3044]"/>
                </v:group>
                <v:shape id="Text Box 138" o:spid="_x0000_s1125" type="#_x0000_t202" style="position:absolute;left:5636;top:1974;width:8432;height:5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r5RccA&#10;AADcAAAADwAAAGRycy9kb3ducmV2LnhtbESPS2vDQAyE74H8h0WFXkKzTk2T4mYTQumL3hr3QW/C&#10;q9omXq3xbm3n30eHQG4SM5r5tN6OrlE9daH2bGAxT0ARF97WXBr4zJ9v7kGFiGyx8UwGjhRgu5lO&#10;1phZP/AH9ftYKgnhkKGBKsY20zoUFTkMc98Si/bnO4dR1q7UtsNBwl2jb5NkqR3WLA0VtvRYUXHY&#10;/zsDv7Py5z2ML19Depe2T699vvq2uTHXV+PuAVSkMV7M5+s3K/ip0MozMoHen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cq+UXHAAAA3AAAAA8AAAAAAAAAAAAAAAAAmAIAAGRy&#10;cy9kb3ducmV2LnhtbFBLBQYAAAAABAAEAPUAAACMAwAAAAA=&#10;" fillcolor="white [3201]" stroked="f" strokeweight=".5pt">
                  <v:textbox>
                    <w:txbxContent>
                      <w:p w:rsidR="00496D06" w:rsidRDefault="00496D06" w:rsidP="004B4487">
                        <w:r>
                          <w:t>Skewed Conveyor</w:t>
                        </w:r>
                      </w:p>
                    </w:txbxContent>
                  </v:textbox>
                </v:shape>
                <v:shape id="Straight Arrow Connector 139" o:spid="_x0000_s1126" type="#_x0000_t32" style="position:absolute;left:9852;top:7230;width:881;height:18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xcOsEAAADcAAAADwAAAGRycy9kb3ducmV2LnhtbERPTYvCMBC9L/gfwgje1lSlS61GEaHo&#10;dV0FvY3N2BabSWlSrf/eLCzsbR7vc5br3tTiQa2rLCuYjCMQxLnVFRcKjj/ZZwLCeWSNtWVS8CIH&#10;69XgY4mptk/+psfBFyKEsEtRQel9k0rp8pIMurFtiAN3s61BH2BbSN3iM4SbWk6j6EsarDg0lNjQ&#10;tqT8fuiMgtnt2u8Sv5FJdrbbrovj+JRdlBoN+80ChKfe/4v/3Hsd5s/m8PtMuECu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rFw6wQAAANwAAAAPAAAAAAAAAAAAAAAA&#10;AKECAABkcnMvZG93bnJldi54bWxQSwUGAAAAAAQABAD5AAAAjwMAAAAA&#10;" strokecolor="#4579b8 [3044]">
                  <v:stroke endarrow="open"/>
                </v:shape>
                <v:shape id="Text Box 44" o:spid="_x0000_s1127" type="#_x0000_t202" style="position:absolute;left:5072;top:18267;width:7168;height:47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qGPscA&#10;AADcAAAADwAAAGRycy9kb3ducmV2LnhtbESPQU/CQBCF7yb8h82QeDGyVUBJZSGEqBBuUsV4m3TH&#10;trE723TXtvx75mDibSbvzXvfLNeDq1VHbag8G7ibJKCIc28rLgy8Zy+3C1AhIlusPZOBMwVYr0ZX&#10;S0yt7/mNumMslIRwSNFAGWOTah3ykhyGiW+IRfv2rcMoa1to22Iv4a7W90nyoB1WLA0lNrQtKf85&#10;/joDXzfF5yEMrx/9dD5tnndd9niymTHX42HzBCrSEP/Nf9d7K/gzwZdnZAK9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Fahj7HAAAA3AAAAA8AAAAAAAAAAAAAAAAAmAIAAGRy&#10;cy9kb3ducmV2LnhtbFBLBQYAAAAABAAEAPUAAACMAwAAAAA=&#10;" fillcolor="white [3201]" stroked="f" strokeweight=".5pt">
                  <v:textbox>
                    <w:txbxContent>
                      <w:p w:rsidR="00496D06" w:rsidRDefault="00496D06" w:rsidP="004B4487">
                        <w:pPr>
                          <w:pStyle w:val="NormalWeb"/>
                          <w:spacing w:before="0" w:beforeAutospacing="0" w:after="0" w:afterAutospacing="0"/>
                        </w:pPr>
                        <w:r>
                          <w:rPr>
                            <w:rFonts w:ascii="Tahoma" w:eastAsia="Times New Roman" w:hAnsi="Tahoma"/>
                          </w:rPr>
                          <w:t>Servo Gapper</w:t>
                        </w:r>
                      </w:p>
                    </w:txbxContent>
                  </v:textbox>
                </v:shape>
                <v:shape id="Straight Arrow Connector 141" o:spid="_x0000_s1128" type="#_x0000_t32" style="position:absolute;left:6993;top:14930;width:1663;height:333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VqBcIAAADcAAAADwAAAGRycy9kb3ducmV2LnhtbERPS2vCQBC+F/wPyxS86SZa2xJdRQqF&#10;eihS+/A67I5JaHY2ZEeN/94tCL3Nx/ecxar3jTpRF+vABvJxBorYBldzaeDr83X0DCoKssMmMBm4&#10;UITVcnC3wMKFM3/QaSelSiEcCzRQibSF1tFW5DGOQ0ucuEPoPEqCXaldh+cU7hs9ybJH7bHm1FBh&#10;Sy8V2d/d0Rs4hsP7+ts9TX/yvWxsLZst2Zkxw/t+PQcl1Mu/+OZ+c2n+Qw5/z6QL9PIK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kVqBcIAAADcAAAADwAAAAAAAAAAAAAA&#10;AAChAgAAZHJzL2Rvd25yZXYueG1sUEsFBgAAAAAEAAQA+QAAAJADAAAAAA==&#10;" strokecolor="#4579b8 [3044]">
                  <v:stroke endarrow="open"/>
                </v:shape>
                <v:group id="Group 142" o:spid="_x0000_s1129" style="position:absolute;left:47432;top:14483;width:1588;height:4206" coordorigin="32339,14157" coordsize="1588,42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AYcMIAAADcAAAADwAAAGRycy9kb3ducmV2LnhtbERPTYvCMBC9C/sfwix4&#10;07SuLlKNIrIrHkRQF8Tb0IxtsZmUJtvWf28Ewds83ufMl50pRUO1KywriIcRCOLU6oIzBX+n38EU&#10;hPPIGkvLpOBODpaLj94cE21bPlBz9JkIIewSVJB7XyVSujQng25oK+LAXW1t0AdYZ1LX2IZwU8pR&#10;FH1LgwWHhhwrWueU3o7/RsGmxXb1Ff80u9t1fb+cJvvzLial+p/dagbCU+ff4pd7q8P88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IwGHDCAAAA3AAAAA8A&#10;AAAAAAAAAAAAAAAAqgIAAGRycy9kb3ducmV2LnhtbFBLBQYAAAAABAAEAPoAAACZAwAAAAA=&#10;">
                  <v:rect id="Rectangle 143" o:spid="_x0000_s1130" style="position:absolute;left:32339;top:15468;width:1589;height:28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emqcEA&#10;AADcAAAADwAAAGRycy9kb3ducmV2LnhtbERP24rCMBB9F/yHMIJvmnpBS9coIoiyL4uXDxia2ba7&#10;zaQk0Va/frMg+DaHc53VpjO1uJPzlWUFk3ECgji3uuJCwfWyH6UgfEDWWFsmBQ/ysFn3eyvMtG35&#10;RPdzKEQMYZ+hgjKEJpPS5yUZ9GPbEEfu2zqDIUJXSO2wjeGmltMkWUiDFceGEhvalZT/nm9GgZ18&#10;hc9LO78xte6QVj95/VymSg0H3fYDRKAuvMUv91HH+fMZ/D8TL5Dr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GnpqnBAAAA3AAAAA8AAAAAAAAAAAAAAAAAmAIAAGRycy9kb3du&#10;cmV2LnhtbFBLBQYAAAAABAAEAPUAAACGAwAAAAA=&#10;" fillcolor="#4f81bd [3204]" strokecolor="#243f60 [1604]" strokeweight="2pt"/>
                  <v:line id="Straight Connector 144" o:spid="_x0000_s1131" style="position:absolute;visibility:visible;mso-wrap-style:square" from="33133,14157" to="33133,154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qcTscMAAADcAAAADwAAAGRycy9kb3ducmV2LnhtbERPzWoCMRC+C32HMAVvmq1a0a1RRBCk&#10;7aW2DzDdjLuLm8majLr26ZtCwdt8fL+zWHWuURcKsfZs4GmYgSIuvK25NPD1uR3MQEVBtth4JgM3&#10;irBaPvQWmFt/5Q+67KVUKYRjjgYqkTbXOhYVOYxD3xIn7uCDQ0kwlNoGvKZw1+hRlk21w5pTQ4Ut&#10;bSoqjvuzM3B6e9/F23czkunzz+sxrGdzGUdj+o/d+gWUUCd38b97Z9P8yQT+nkkX6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KnE7HDAAAA3AAAAA8AAAAAAAAAAAAA&#10;AAAAoQIAAGRycy9kb3ducmV2LnhtbFBLBQYAAAAABAAEAPkAAACRAwAAAAA=&#10;" strokecolor="#4579b8 [3044]"/>
                  <v:line id="Straight Connector 145" o:spid="_x0000_s1132" style="position:absolute;visibility:visible;mso-wrap-style:square" from="32727,14157" to="33504,14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u2KsMAAADcAAAADwAAAGRycy9kb3ducmV2LnhtbERP22oCMRB9F/oPYQq+abbe0K1RpCCI&#10;7UttP2C6GXcXN5NtMurar28KBd/mcK6zXHeuURcKsfZs4GmYgSIuvK25NPD5sR3MQUVBtth4JgM3&#10;irBePfSWmFt/5Xe6HKRUKYRjjgYqkTbXOhYVOYxD3xIn7uiDQ0kwlNoGvKZw1+hRls20w5pTQ4Ut&#10;vVRUnA5nZ+D79W0Xb1/NSGbTn/0pbOYLGUdj+o/d5hmUUCd38b97Z9P8yRT+nkkX6N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3rtirDAAAA3AAAAA8AAAAAAAAAAAAA&#10;AAAAoQIAAGRycy9kb3ducmV2LnhtbFBLBQYAAAAABAAEAPkAAACRAwAAAAA=&#10;" strokecolor="#4579b8 [3044]"/>
                </v:group>
                <v:shape id="Straight Arrow Connector 146" o:spid="_x0000_s1133" type="#_x0000_t32" style="position:absolute;left:2465;top:12011;width:1030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W7NcIAAADcAAAADwAAAGRycy9kb3ducmV2LnhtbERPS2vCQBC+F/wPywje6kbbSEjdBBFC&#10;vdYq2Ns0Oyah2dmQ3Tz677uFQm/z8T1nn8+mFSP1rrGsYLOOQBCXVjdcKbi8F48JCOeRNbaWScE3&#10;OcizxcMeU20nfqPx7CsRQtilqKD2vkuldGVNBt3adsSBu9veoA+wr6TucQrhppXbKNpJgw2Hhho7&#10;OtZUfp0Ho+Dp/jm/Jv4gk+Jmj8MQx/G1+FBqtZwPLyA8zf5f/Oc+6TD/eQe/z4QLZPY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TW7NcIAAADcAAAADwAAAAAAAAAAAAAA&#10;AAChAgAAZHJzL2Rvd25yZXYueG1sUEsFBgAAAAAEAAQA+QAAAJADAAAAAA==&#10;" strokecolor="#4579b8 [3044]">
                  <v:stroke endarrow="open"/>
                </v:shape>
                <v:shape id="Straight Arrow Connector 147" o:spid="_x0000_s1134" type="#_x0000_t32" style="position:absolute;left:21898;top:11986;width:54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kersIAAADcAAAADwAAAGRycy9kb3ducmV2LnhtbERPTWvCQBC9F/oflil4q5uqqSG6CSIE&#10;vVZbqLcxOyah2dmQ3Wj8926h0Ns83ues89G04kq9aywreJtGIIhLqxuuFHwei9cEhPPIGlvLpOBO&#10;DvLs+WmNqbY3/qDrwVcihLBLUUHtfZdK6cqaDLqp7YgDd7G9QR9gX0nd4y2Em1bOouhdGmw4NNTY&#10;0bam8ucwGAXzy3ncJX4jk+LbbochjuOv4qTU5GXcrEB4Gv2/+M+912H+Ygm/z4QLZPY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nkersIAAADcAAAADwAAAAAAAAAAAAAA&#10;AAChAgAAZHJzL2Rvd25yZXYueG1sUEsFBgAAAAAEAAQA+QAAAJADAAAAAA==&#10;" strokecolor="#4579b8 [3044]">
                  <v:stroke endarrow="open"/>
                </v:shape>
                <v:shape id="Text Box 44" o:spid="_x0000_s1135" type="#_x0000_t202" style="position:absolute;left:12815;top:722;width:9259;height:48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yKOMcA&#10;AADcAAAADwAAAGRycy9kb3ducmV2LnhtbESPQU/CQBCF7yb8h82QeDGyVUBJZSGEqBBuUsV4m3TH&#10;trE723TXtvx75mDibSbvzXvfLNeDq1VHbag8G7ibJKCIc28rLgy8Zy+3C1AhIlusPZOBMwVYr0ZX&#10;S0yt7/mNumMslIRwSNFAGWOTah3ykhyGiW+IRfv2rcMoa1to22Iv4a7W90nyoB1WLA0lNrQtKf85&#10;/joDXzfF5yEMrx/9dD5tnndd9niymTHX42HzBCrSEP/Nf9d7K/gzoZVnZAK9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8sijjHAAAA3AAAAA8AAAAAAAAAAAAAAAAAmAIAAGRy&#10;cy9kb3ducmV2LnhtbFBLBQYAAAAABAAEAPUAAACMAwAAAAA=&#10;" fillcolor="white [3201]" stroked="f" strokeweight=".5pt">
                  <v:textbox>
                    <w:txbxContent>
                      <w:p w:rsidR="00496D06" w:rsidRPr="00337284" w:rsidRDefault="00496D06" w:rsidP="004B4487">
                        <w:pPr>
                          <w:pStyle w:val="NormalWeb"/>
                          <w:spacing w:before="0" w:beforeAutospacing="0" w:after="0" w:afterAutospacing="0"/>
                          <w:rPr>
                            <w:rFonts w:ascii="Tahoma" w:eastAsia="Times New Roman" w:hAnsi="Tahoma"/>
                          </w:rPr>
                        </w:pPr>
                        <w:r>
                          <w:rPr>
                            <w:rFonts w:ascii="Tahoma" w:eastAsia="Times New Roman" w:hAnsi="Tahoma"/>
                          </w:rPr>
                          <w:t>Induction Photo-eye</w:t>
                        </w:r>
                      </w:p>
                    </w:txbxContent>
                  </v:textbox>
                </v:shape>
                <v:shape id="Straight Arrow Connector 149" o:spid="_x0000_s1136" type="#_x0000_t32" style="position:absolute;left:16766;top:5559;width:678;height:240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P0osYAAADcAAAADwAAAGRycy9kb3ducmV2LnhtbESPQWvCQBCF74X+h2UKvdVNSyo2uopY&#10;ChbBEi2ItzE7TYLZ2bC7mvjvXUHobYb35n1vJrPeNOJMzteWFbwOEhDEhdU1lwp+t18vIxA+IGts&#10;LJOCC3mYTR8fJphp23FO500oRQxhn6GCKoQ2k9IXFRn0A9sSR+3POoMhrq6U2mEXw00j35JkKA3W&#10;HAkVtrSoqDhuTiZCPtP8fbVbHVLK5z/d4Xu/Dm6v1PNTPx+DCNSHf/P9eqlj/fQDbs/ECeT0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Mj9KLGAAAA3AAAAA8AAAAAAAAA&#10;AAAAAAAAoQIAAGRycy9kb3ducmV2LnhtbFBLBQYAAAAABAAEAPkAAACUAwAAAAA=&#10;" strokecolor="#4579b8 [3044]">
                  <v:stroke endarrow="open"/>
                </v:shape>
                <v:shape id="Text Box 44" o:spid="_x0000_s1137" type="#_x0000_t202" style="position:absolute;left:21507;top:2844;width:8406;height:5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MQ48cA&#10;AADcAAAADwAAAGRycy9kb3ducmV2LnhtbESPQU/CQBCF7yb8h82QeDGyVQKaykKIUSHcoCrhNumO&#10;bUN3tumubfn3zMHE20zem/e+WawGV6uO2lB5NvAwSUAR595WXBj4zN7vn0GFiGyx9kwGLhRgtRzd&#10;LDC1vuc9dYdYKAnhkKKBMsYm1TrkJTkME98Qi/bjW4dR1rbQtsVewl2tH5Nkrh1WLA0lNvRaUn4+&#10;/DoDp7viuAvDx1c/nU2bt02XPX3bzJjb8bB+ARVpiP/mv+utFfyZ4MszMoFe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SDEOPHAAAA3AAAAA8AAAAAAAAAAAAAAAAAmAIAAGRy&#10;cy9kb3ducmV2LnhtbFBLBQYAAAAABAAEAPUAAACMAwAAAAA=&#10;" fillcolor="white [3201]" stroked="f" strokeweight=".5pt">
                  <v:textbox>
                    <w:txbxContent>
                      <w:p w:rsidR="00496D06" w:rsidRPr="00D258F4" w:rsidRDefault="00496D06" w:rsidP="004B4487">
                        <w:pPr>
                          <w:pStyle w:val="NormalWeb"/>
                          <w:spacing w:before="0" w:beforeAutospacing="0" w:after="0" w:afterAutospacing="0"/>
                          <w:rPr>
                            <w:rFonts w:ascii="Tahoma" w:eastAsia="Times New Roman" w:hAnsi="Tahoma"/>
                          </w:rPr>
                        </w:pPr>
                        <w:r>
                          <w:rPr>
                            <w:rFonts w:ascii="Tahoma" w:eastAsia="Times New Roman" w:hAnsi="Tahoma"/>
                          </w:rPr>
                          <w:t>Induction Scanner</w:t>
                        </w:r>
                      </w:p>
                    </w:txbxContent>
                  </v:textbox>
                </v:shape>
                <v:shape id="Straight Arrow Connector 151" o:spid="_x0000_s1138" type="#_x0000_t32" style="position:absolute;left:20846;top:7963;width:4864;height:330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xuecYAAADcAAAADwAAAGRycy9kb3ducmV2LnhtbESPQWvCQBCF7wX/wzKCt7qxaJHoKmIR&#10;LEJLVBBvY3ZMgtnZsLua9N93CwVvM7w373szX3amFg9yvrKsYDRMQBDnVldcKDgeNq9TED4ga6wt&#10;k4If8rBc9F7mmGrbckaPfShEDGGfooIyhCaV0uclGfRD2xBH7WqdwRBXV0jtsI3hppZvSfIuDVYc&#10;CSU2tC4pv+3vJkI+xtlkd9pdxpStvtvL5/kruLNSg363moEI1IWn+f96q2P9yQj+nokT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iMbnnGAAAA3AAAAA8AAAAAAAAA&#10;AAAAAAAAoQIAAGRycy9kb3ducmV2LnhtbFBLBQYAAAAABAAEAPkAAACUAwAAAAA=&#10;" strokecolor="#4579b8 [3044]">
                  <v:stroke endarrow="open"/>
                </v:shape>
                <v:shape id="Text Box 44" o:spid="_x0000_s1139" type="#_x0000_t202" style="position:absolute;left:47431;top:20197;width:11705;height:33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0rD8QA&#10;AADcAAAADwAAAGRycy9kb3ducmV2LnhtbERPTWvCQBC9C/0PyxS8SN1UsS2pq0ixKt6aaEtvQ3aa&#10;BLOzIbtN4r93BcHbPN7nzJe9qURLjSstK3geRyCIM6tLzhUc0s+nNxDOI2usLJOCMzlYLh4Gc4y1&#10;7fiL2sTnIoSwi1FB4X0dS+myggy6sa2JA/dnG4M+wCaXusEuhJtKTqLoRRosOTQUWNNHQdkp+TcK&#10;fkf5z971m2M3nU3r9bZNX791qtTwsV+9g/DU+7v45t7pMH82gesz4QK5u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dKw/EAAAA3AAAAA8AAAAAAAAAAAAAAAAAmAIAAGRycy9k&#10;b3ducmV2LnhtbFBLBQYAAAAABAAEAPUAAACJAwAAAAA=&#10;" fillcolor="white [3201]" stroked="f" strokeweight=".5pt">
                  <v:textbox>
                    <w:txbxContent>
                      <w:p w:rsidR="00496D06" w:rsidRDefault="00496D06" w:rsidP="004B4487">
                        <w:pPr>
                          <w:pStyle w:val="NormalWeb"/>
                          <w:spacing w:before="0" w:beforeAutospacing="0" w:after="0" w:afterAutospacing="0"/>
                        </w:pPr>
                        <w:r>
                          <w:rPr>
                            <w:rFonts w:ascii="Tahoma" w:eastAsia="Times New Roman" w:hAnsi="Tahoma"/>
                          </w:rPr>
                          <w:t>Ink Jet Printer</w:t>
                        </w:r>
                      </w:p>
                    </w:txbxContent>
                  </v:textbox>
                </v:shape>
                <v:shape id="Straight Arrow Connector 153" o:spid="_x0000_s1140" type="#_x0000_t32" style="position:absolute;left:49387;top:18203;width:3897;height:199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LHNMIAAADcAAAADwAAAGRycy9kb3ducmV2LnhtbERPS2sCMRC+C/0PYQq9aVZFLVujSEGo&#10;BylqH9chGXeXbibLZtT13zeC4G0+vufMl52v1ZnaWAU2MBxkoIhtcBUXBr4O6/4rqCjIDuvAZOBK&#10;EZaLp94ccxcuvKPzXgqVQjjmaKAUaXKtoy3JYxyEhjhxx9B6lATbQrsWLync13qUZVPtseLUUGJD&#10;7yXZv/3JGziF43b17Wbjn+GvbGwlm0+yE2NenrvVGyihTh7iu/vDpfmTMdyeSRfox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ALHNMIAAADcAAAADwAAAAAAAAAAAAAA&#10;AAChAgAAZHJzL2Rvd25yZXYueG1sUEsFBgAAAAAEAAQA+QAAAJADAAAAAA==&#10;" strokecolor="#4579b8 [3044]">
                  <v:stroke endarrow="open"/>
                </v:shape>
                <v:group id="Group 154" o:spid="_x0000_s1141" style="position:absolute;left:42762;top:7900;width:984;height:8420" coordsize="987,8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0yzQsMAAADcAAAADwAAAGRycy9kb3ducmV2LnhtbERPS4vCMBC+C/6HMIK3&#10;Na2usnSNIqLiQRZ8wLK3oRnbYjMpTWzrv98Igrf5+J4zX3amFA3VrrCsIB5FIIhTqwvOFFzO248v&#10;EM4jaywtk4IHOVgu+r05Jtq2fKTm5DMRQtglqCD3vkqkdGlOBt3IVsSBu9raoA+wzqSusQ3hppTj&#10;KJpJgwWHhhwrWueU3k53o2DXYruaxJvmcLuuH3/n6c/vISalhoNu9Q3CU+ff4pd7r8P86S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TLNCwwAAANwAAAAP&#10;AAAAAAAAAAAAAAAAAKoCAABkcnMvZG93bnJldi54bWxQSwUGAAAAAAQABAD6AAAAmgMAAAAA&#10;">
                  <v:oval id="Oval 155" o:spid="_x0000_s1142" style="position:absolute;top:7515;width:910;height:9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7PIsQA&#10;AADcAAAADwAAAGRycy9kb3ducmV2LnhtbERPS2vCQBC+F/oflil4Ed1UMEh0lVpQBHvwifY2ZKdJ&#10;aHY2ZldN/fWuIPQ2H99zRpPGlOJCtSssK3jvRiCIU6sLzhTstrPOAITzyBpLy6TgjxxMxq8vI0y0&#10;vfKaLhufiRDCLkEFufdVIqVLczLourYiDtyPrQ36AOtM6hqvIdyUshdFsTRYcGjIsaLPnNLfzdko&#10;+I5nU45XyzZ/VS6d7ud4Ox5OSrXemo8hCE+N/xc/3Qsd5vf78HgmXCDH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uzyLEAAAA3AAAAA8AAAAAAAAAAAAAAAAAmAIAAGRycy9k&#10;b3ducmV2LnhtbFBLBQYAAAAABAAEAPUAAACJAwAAAAA=&#10;" fillcolor="#4f81bd [3204]" strokecolor="#243f60 [1604]" strokeweight="2pt">
                    <v:textbox>
                      <w:txbxContent>
                        <w:p w:rsidR="00496D06" w:rsidRDefault="00496D06" w:rsidP="004B4487"/>
                      </w:txbxContent>
                    </v:textbox>
                  </v:oval>
                  <v:line id="Straight Connector 156" o:spid="_x0000_s1143" style="position:absolute;flip:y;visibility:visible;mso-wrap-style:square" from="455,0" to="455,7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u2tMQAAADcAAAADwAAAGRycy9kb3ducmV2LnhtbERPTWvCQBC9C/6HZQRvdWNttURXKQUx&#10;KNhWe/A4ZMckmJ1Ns6uJ/vquUPA2j/c5s0VrSnGh2hWWFQwHEQji1OqCMwU/++XTGwjnkTWWlknB&#10;lRws5t3ODGNtG/6my85nIoSwi1FB7n0VS+nSnAy6ga2IA3e0tUEfYJ1JXWMTwk0pn6NoLA0WHBpy&#10;rOgjp/S0OxsFScLr9Y2Xn4fh1+/Kj4rN9qWZKNXvte9TEJ5a/xD/uxMd5r+O4f5MuED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C7a0xAAAANwAAAAPAAAAAAAAAAAA&#10;AAAAAKECAABkcnMvZG93bnJldi54bWxQSwUGAAAAAAQABAD5AAAAkgMAAAAA&#10;" strokecolor="#4579b8 [3044]"/>
                  <v:line id="Straight Connector 157" o:spid="_x0000_s1144" style="position:absolute;visibility:visible;mso-wrap-style:square" from="0,0" to="9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6wbG8MAAADcAAAADwAAAGRycy9kb3ducmV2LnhtbERPzWoCMRC+C32HMAVvNVtFq1ujiCBI&#10;24u2DzDdjLuLm8majLr26ZtCwdt8fL8zX3auURcKsfZs4HmQgSIuvK25NPD1uXmagoqCbLHxTAZu&#10;FGG5eOjNMbf+yju67KVUKYRjjgYqkTbXOhYVOYwD3xIn7uCDQ0kwlNoGvKZw1+hhlk20w5pTQ4Ut&#10;rSsqjvuzM3B6/9jG23czlMn45+0YVtOZjKIx/cdu9QpKqJO7+N+9tWn++AX+nkkX6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esGxvDAAAA3AAAAA8AAAAAAAAAAAAA&#10;AAAAoQIAAGRycy9kb3ducmV2LnhtbFBLBQYAAAAABAAEAPkAAACRAwAAAAA=&#10;" strokecolor="#4579b8 [3044]"/>
                </v:group>
                <v:shape id="Text Box 44" o:spid="_x0000_s1145" type="#_x0000_t202" style="position:absolute;left:33957;top:18689;width:9258;height:4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Uc5ccA&#10;AADcAAAADwAAAGRycy9kb3ducmV2LnhtbESPQU/CQBCF7yb8h82QeDGyVQKaykKIUSHcoCrhNumO&#10;bUN3tumubfn3zMHE20zem/e+WawGV6uO2lB5NvAwSUAR595WXBj4zN7vn0GFiGyx9kwGLhRgtRzd&#10;LDC1vuc9dYdYKAnhkKKBMsYm1TrkJTkME98Qi/bjW4dR1rbQtsVewl2tH5Nkrh1WLA0lNvRaUn4+&#10;/DoDp7viuAvDx1c/nU2bt02XPX3bzJjb8bB+ARVpiP/mv+utFfyZ0MozMoFe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r1HOXHAAAA3AAAAA8AAAAAAAAAAAAAAAAAmAIAAGRy&#10;cy9kb3ducmV2LnhtbFBLBQYAAAAABAAEAPUAAACMAwAAAAA=&#10;" fillcolor="white [3201]" stroked="f" strokeweight=".5pt">
                  <v:textbox>
                    <w:txbxContent>
                      <w:p w:rsidR="00496D06" w:rsidRDefault="00496D06" w:rsidP="004B4487">
                        <w:pPr>
                          <w:pStyle w:val="NormalWeb"/>
                          <w:spacing w:before="0" w:beforeAutospacing="0" w:after="0" w:afterAutospacing="0"/>
                        </w:pPr>
                        <w:r>
                          <w:rPr>
                            <w:rFonts w:ascii="Tahoma" w:eastAsia="Times New Roman" w:hAnsi="Tahoma"/>
                          </w:rPr>
                          <w:t>Induction Photo-eye</w:t>
                        </w:r>
                      </w:p>
                    </w:txbxContent>
                  </v:textbox>
                </v:shape>
                <v:shape id="Straight Arrow Connector 159" o:spid="_x0000_s1146" type="#_x0000_t32" style="position:absolute;left:38586;top:16316;width:3489;height:237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pif8YAAADcAAAADwAAAGRycy9kb3ducmV2LnhtbESPQWvCQBCF74L/YZlCb7qpaLGpq4il&#10;oAhKrCDexuw0CWZnw+7WpP++KxS8zfDevO/NbNGZWtzI+cqygpdhAoI4t7riQsHx63MwBeEDssba&#10;Min4JQ+Leb83w1TbljO6HUIhYgj7FBWUITSplD4vyaAf2oY4at/WGQxxdYXUDtsYbmo5SpJXabDi&#10;SCixoVVJ+fXwYyLkY5xNtqftZUzZct9eNuddcGelnp+65TuIQF14mP+v1zrWn7zB/Zk4gZ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b6Yn/GAAAA3AAAAA8AAAAAAAAA&#10;AAAAAAAAoQIAAGRycy9kb3ducmV2LnhtbFBLBQYAAAAABAAEAPkAAACUAwAAAAA=&#10;" strokecolor="#4579b8 [3044]">
                  <v:stroke endarrow="open"/>
                </v:shape>
                <v:line id="Straight Connector 160" o:spid="_x0000_s1147" style="position:absolute;flip:y;visibility:visible;mso-wrap-style:square" from="44680,7898" to="44680,154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RPnsYAAADcAAAADwAAAGRycy9kb3ducmV2LnhtbESPS2/CMBCE75X6H6xF6qUCGw4RChgE&#10;fUiVyoXwOK/iJYmI12nsQvrvu4dKve1qZme+Xa4H36ob9bEJbGE6MaCIy+AariwcD+/jOaiYkB22&#10;gcnCD0VYrx4flpi7cOc93YpUKQnhmKOFOqUu1zqWNXmMk9ARi3YJvccka19p1+Ndwn2rZ8Zk2mPD&#10;0lBjRy81ldfi21s4bT9n59eLycjsfDHdbY/P6evN2qfRsFmASjSkf/Pf9YcT/Ezw5RmZQK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BkT57GAAAA3AAAAA8AAAAAAAAA&#10;AAAAAAAAoQIAAGRycy9kb3ducmV2LnhtbFBLBQYAAAAABAAEAPkAAACUAwAAAAA=&#10;" strokecolor="#4579b8 [3044]">
                  <v:stroke dashstyle="3 1"/>
                </v:line>
                <v:line id="Straight Connector 161" o:spid="_x0000_s1148" style="position:absolute;visibility:visible;mso-wrap-style:square" from="44229,7898" to="45207,78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XsScIAAADcAAAADwAAAGRycy9kb3ducmV2LnhtbERPzWrCQBC+C32HZQredKOlwaauIoIg&#10;2ou2DzDNTpNgdjbdnWr06bsFobf5+H5nvuxdq84UYuPZwGScgSIuvW24MvDxvhnNQEVBtth6JgNX&#10;irBcPAzmWFh/4QOdj1KpFMKxQAO1SFdoHcuaHMax74gT9+WDQ0kwVNoGvKRw1+ppluXaYcOpocaO&#10;1jWVp+OPM/C9f9vG62c7lfz5tjuF1exFnqIxw8d+9QpKqJd/8d29tWl+PoG/Z9IFevE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WXsScIAAADcAAAADwAAAAAAAAAAAAAA&#10;AAChAgAAZHJzL2Rvd25yZXYueG1sUEsFBgAAAAAEAAQA+QAAAJADAAAAAA==&#10;" strokecolor="#4579b8 [3044]"/>
                <v:line id="Straight Connector 162" o:spid="_x0000_s1149" style="position:absolute;visibility:visible;mso-wrap-style:square" from="44255,15407" to="45226,15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dyPsMAAADcAAAADwAAAGRycy9kb3ducmV2LnhtbERPzWrCQBC+C32HZQq96aYRg01dRQoF&#10;ab3U9gGm2WkSzM6mu6PGPr0rFLzNx/c7i9XgOnWkEFvPBh4nGSjiytuWawNfn6/jOagoyBY7z2Tg&#10;TBFWy7vRAkvrT/xBx53UKoVwLNFAI9KXWseqIYdx4nvixP344FASDLW2AU8p3HU6z7JCO2w5NTTY&#10;00tD1X53cAZ+37ebeP7ucilmf2/7sJ4/yTQa83A/rJ9BCQ1yE/+7NzbNL3K4PpMu0Ms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m3cj7DAAAA3AAAAA8AAAAAAAAAAAAA&#10;AAAAoQIAAGRycy9kb3ducmV2LnhtbFBLBQYAAAAABAAEAPkAAACRAwAAAAA=&#10;" strokecolor="#4579b8 [3044]"/>
                <v:shape id="Text Box 44" o:spid="_x0000_s1150" type="#_x0000_t202" style="position:absolute;left:43216;top:673;width:7440;height:4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1EKcQA&#10;AADcAAAADwAAAGRycy9kb3ducmV2LnhtbERPTWvCQBC9F/wPywi9FN3YUCvRVaS0WrzVaIu3ITsm&#10;wexsyG6T+O/dQsHbPN7nLFa9qURLjSstK5iMIxDEmdUl5woO6cdoBsJ5ZI2VZVJwJQer5eBhgYm2&#10;HX9Ru/e5CCHsElRQeF8nUrqsIINubGviwJ1tY9AH2ORSN9iFcFPJ5yiaSoMlh4YCa3orKLvsf42C&#10;01P+s3P95tjFL3H9vm3T12+dKvU47NdzEJ56fxf/uz91mD+N4e+ZcIF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9RCnEAAAA3AAAAA8AAAAAAAAAAAAAAAAAmAIAAGRycy9k&#10;b3ducmV2LnhtbFBLBQYAAAAABAAEAPUAAACJAwAAAAA=&#10;" fillcolor="white [3201]" stroked="f" strokeweight=".5pt">
                  <v:textbox>
                    <w:txbxContent>
                      <w:p w:rsidR="00496D06" w:rsidRDefault="00496D06" w:rsidP="004B4487">
                        <w:pPr>
                          <w:pStyle w:val="NormalWeb"/>
                          <w:spacing w:before="0" w:beforeAutospacing="0" w:after="0" w:afterAutospacing="0"/>
                          <w:rPr>
                            <w:rFonts w:ascii="Tahoma" w:eastAsia="Times New Roman" w:hAnsi="Tahoma"/>
                          </w:rPr>
                        </w:pPr>
                        <w:r>
                          <w:rPr>
                            <w:rFonts w:ascii="Tahoma" w:eastAsia="Times New Roman" w:hAnsi="Tahoma"/>
                          </w:rPr>
                          <w:t>Update</w:t>
                        </w:r>
                      </w:p>
                      <w:p w:rsidR="00496D06" w:rsidRDefault="00496D06" w:rsidP="004B4487">
                        <w:pPr>
                          <w:pStyle w:val="NormalWeb"/>
                          <w:spacing w:before="0" w:beforeAutospacing="0" w:after="0" w:afterAutospacing="0"/>
                        </w:pPr>
                        <w:r>
                          <w:rPr>
                            <w:rFonts w:ascii="Tahoma" w:eastAsia="Times New Roman" w:hAnsi="Tahoma"/>
                          </w:rPr>
                          <w:t>Point</w:t>
                        </w:r>
                      </w:p>
                    </w:txbxContent>
                  </v:textbox>
                </v:shape>
                <v:shape id="Straight Arrow Connector 164" o:spid="_x0000_s1151" type="#_x0000_t32" style="position:absolute;left:44680;top:5499;width:2256;height:239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cHXMYAAADcAAAADwAAAGRycy9kb3ducmV2LnhtbESPQWvCQBCF7wX/wzKCt7qxpFKiq4il&#10;0CJYooJ4G7NjEszOht3VpP++KxR6m+G9ed+b+bI3jbiT87VlBZNxAoK4sLrmUsFh//H8BsIHZI2N&#10;ZVLwQx6Wi8HTHDNtO87pvguliCHsM1RQhdBmUvqiIoN+bFviqF2sMxji6kqpHXYx3DTyJUmm0mDN&#10;kVBhS+uKiuvuZiLkPc1fN8fNOaV89d2dv07b4E5KjYb9agYiUB/+zX/XnzrWn6bweCZO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aXB1zGAAAA3AAAAA8AAAAAAAAA&#10;AAAAAAAAoQIAAGRycy9kb3ducmV2LnhtbFBLBQYAAAAABAAEAPkAAACUAwAAAAA=&#10;" strokecolor="#4579b8 [3044]">
                  <v:stroke endarrow="open"/>
                </v:shape>
                <v:group id="Group 165" o:spid="_x0000_s1152" style="position:absolute;left:46835;top:7851;width:984;height:8414" coordsize="987,8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mzcZMIAAADcAAAADwAAAGRycy9kb3ducmV2LnhtbERPTYvCMBC9C/6HMII3&#10;TbuLIl2jiKyLBxGsC8vehmZsi82kNLGt/94Igrd5vM9ZrntTiZYaV1pWEE8jEMSZ1SXnCn7Pu8kC&#10;hPPIGivLpOBODtar4WCJibYdn6hNfS5CCLsEFRTe14mULivIoJvamjhwF9sY9AE2udQNdiHcVPIj&#10;iubSYMmhocCatgVl1/RmFPx02G0+4+/2cL1s7//n2fHvEJNS41G/+QLhqfdv8cu912H+fAb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Zs3GTCAAAA3AAAAA8A&#10;AAAAAAAAAAAAAAAAqgIAAGRycy9kb3ducmV2LnhtbFBLBQYAAAAABAAEAPoAAACZAwAAAAA=&#10;">
                  <v:oval id="Oval 166" o:spid="_x0000_s1153" style="position:absolute;top:7515;width:910;height:9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Cb6MQA&#10;AADcAAAADwAAAGRycy9kb3ducmV2LnhtbERPTWvCQBC9C/6HZYReRDf2sJQ0q1TBUtBDtS22tyE7&#10;TYLZ2ZhdNfbXu0LB2zze52SzztbiRK2vHGuYjBMQxLkzFRcaPj+WoycQPiAbrB2Thgt5mE37vQxT&#10;4868odM2FCKGsE9RQxlCk0rp85Is+rFriCP361qLIcK2kKbFcwy3tXxMEiUtVhwbSmxoUVK+3x6t&#10;hh+1nLN6Xw153fh8/vWKf9+7g9YPg+7lGUSgLtzF/+43E+crBbdn4gVye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Qm+jEAAAA3AAAAA8AAAAAAAAAAAAAAAAAmAIAAGRycy9k&#10;b3ducmV2LnhtbFBLBQYAAAAABAAEAPUAAACJAwAAAAA=&#10;" fillcolor="#4f81bd [3204]" strokecolor="#243f60 [1604]" strokeweight="2pt">
                    <v:textbox>
                      <w:txbxContent>
                        <w:p w:rsidR="00496D06" w:rsidRDefault="00496D06" w:rsidP="004B4487">
                          <w:pPr>
                            <w:pStyle w:val="NormalWeb"/>
                            <w:spacing w:before="0" w:beforeAutospacing="0" w:after="0" w:afterAutospacing="0"/>
                          </w:pPr>
                          <w:r>
                            <w:rPr>
                              <w:rFonts w:ascii="Tahoma" w:eastAsia="Times New Roman" w:hAnsi="Tahoma"/>
                            </w:rPr>
                            <w:t> </w:t>
                          </w:r>
                        </w:p>
                      </w:txbxContent>
                    </v:textbox>
                  </v:oval>
                  <v:line id="Straight Connector 167" o:spid="_x0000_s1154" style="position:absolute;flip:y;visibility:visible;mso-wrap-style:square" from="455,0" to="455,7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CvZksQAAADcAAAADwAAAGRycy9kb3ducmV2LnhtbERPTWvCQBC9C/0PyxS86UYrWtJspBSk&#10;wYK26qHHITtNQrOzMbua2F/vCkJv83ifkyx7U4szta6yrGAyjkAQ51ZXXCg47FejZxDOI2usLZOC&#10;CzlYpg+DBGNtO/6i884XIoSwi1FB6X0TS+nykgy6sW2IA/djW4M+wLaQusUuhJtaTqNoLg1WHBpK&#10;bOitpPx3dzIKsozX6z9ebb8nn8d3/1R9bGbdQqnhY//6AsJT7//Fd3emw/z5Am7PhAtke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K9mSxAAAANwAAAAPAAAAAAAAAAAA&#10;AAAAAKECAABkcnMvZG93bnJldi54bWxQSwUGAAAAAAQABAD5AAAAkgMAAAAA&#10;" strokecolor="#4579b8 [3044]"/>
                  <v:line id="Straight Connector 168" o:spid="_x0000_s1155" style="position:absolute;visibility:visible;mso-wrap-style:square" from="0,0" to="9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9F1MUAAADcAAAADwAAAGRycy9kb3ducmV2LnhtbESPwU7DQAxE70j8w8pIvdENrYhK6Laq&#10;kJCqwoXCB5isSaJmvWHXbVO+Hh+QuNma8czzcj2G3pwo5S6yg7tpAYa4jr7jxsHH+/PtAkwWZI99&#10;ZHJwoQzr1fXVEisfz/xGp700RkM4V+igFRkqa3PdUsA8jQOxal8xBRRdU2N9wrOGh97OiqK0ATvW&#10;hhYHemqpPuyPwcH3y+s2Xz77mZT3P7tD2iweZJ6dm9yMm0cwQqP8m/+ut17xS6XVZ3QCu/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F9F1MUAAADcAAAADwAAAAAAAAAA&#10;AAAAAAChAgAAZHJzL2Rvd25yZXYueG1sUEsFBgAAAAAEAAQA+QAAAJMDAAAAAA==&#10;" strokecolor="#4579b8 [3044]"/>
                </v:group>
                <v:shape id="Text Box 44" o:spid="_x0000_s1156" type="#_x0000_t202" style="position:absolute;left:50656;top:1334;width:8848;height:5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Vzw8QA&#10;AADcAAAADwAAAGRycy9kb3ducmV2LnhtbERPTWvCQBC9C/0PyxR6KbpppWqjq5SiVbxptKW3ITsm&#10;odnZkF2T9N+7guBtHu9zZovOlKKh2hWWFbwMIhDEqdUFZwoOyao/AeE8ssbSMin4JweL+UNvhrG2&#10;Le+o2ftMhBB2MSrIva9iKV2ak0E3sBVx4E62NugDrDOpa2xDuCnlaxSNpMGCQ0OOFX3mlP7tz0bB&#10;73P2s3Xd17Edvg2r5bpJxt86UerpsfuYgvDU+bv45t7oMH/0DtdnwgVy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Vc8PEAAAA3AAAAA8AAAAAAAAAAAAAAAAAmAIAAGRycy9k&#10;b3ducmV2LnhtbFBLBQYAAAAABAAEAPUAAACJAwAAAAA=&#10;" fillcolor="white [3201]" stroked="f" strokeweight=".5pt">
                  <v:textbox>
                    <w:txbxContent>
                      <w:p w:rsidR="00496D06" w:rsidRDefault="00496D06" w:rsidP="004B4487">
                        <w:pPr>
                          <w:pStyle w:val="NormalWeb"/>
                          <w:spacing w:before="0" w:beforeAutospacing="0" w:after="0" w:afterAutospacing="0"/>
                          <w:rPr>
                            <w:rFonts w:ascii="Tahoma" w:eastAsia="Times New Roman" w:hAnsi="Tahoma"/>
                          </w:rPr>
                        </w:pPr>
                        <w:r>
                          <w:rPr>
                            <w:rFonts w:ascii="Tahoma" w:eastAsia="Times New Roman" w:hAnsi="Tahoma"/>
                          </w:rPr>
                          <w:t xml:space="preserve">Ink Jet </w:t>
                        </w:r>
                      </w:p>
                      <w:p w:rsidR="00496D06" w:rsidRDefault="00496D06" w:rsidP="004B4487">
                        <w:pPr>
                          <w:pStyle w:val="NormalWeb"/>
                          <w:spacing w:before="0" w:beforeAutospacing="0" w:after="0" w:afterAutospacing="0"/>
                        </w:pPr>
                        <w:r>
                          <w:rPr>
                            <w:rFonts w:ascii="Tahoma" w:eastAsia="Times New Roman" w:hAnsi="Tahoma"/>
                          </w:rPr>
                          <w:t>Printer PE</w:t>
                        </w:r>
                      </w:p>
                    </w:txbxContent>
                  </v:textbox>
                </v:shape>
                <v:shape id="Straight Arrow Connector 170" o:spid="_x0000_s1157" type="#_x0000_t32" style="position:absolute;left:48226;top:6494;width:2430;height:135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WXgsYAAADcAAAADwAAAGRycy9kb3ducmV2LnhtbESPTWvCQBCG74X+h2UK3uqmxbYSXUVa&#10;BItQiRXE25idJqHZ2bC7mvTfdw6F3maY9+OZ+XJwrbpSiI1nAw/jDBRx6W3DlYHD5/p+CiomZIut&#10;ZzLwQxGWi9ubOebW91zQdZ8qJSEcczRQp9TlWseyJodx7DtiuX354DDJGiptA/YS7lr9mGXP2mHD&#10;0lBjR681ld/7i5OSt0nxtD1uzxMqVrv+/H76SOFkzOhuWM1AJRrSv/jPvbGC/yL48oxMo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1l4LGAAAA3AAAAA8AAAAAAAAA&#10;AAAAAAAAoQIAAGRycy9kb3ducmV2LnhtbFBLBQYAAAAABAAEAPkAAACUAwAAAAA=&#10;" strokecolor="#4579b8 [3044]">
                  <v:stroke endarrow="open"/>
                </v:shape>
                <v:rect id="Rectangle 172" o:spid="_x0000_s1158" style="position:absolute;left:24497;top:11262;width:5414;height:36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joMMMA&#10;AADcAAAADwAAAGRycy9kb3ducmV2LnhtbERPTWvCQBC9C/0PywheRDeV2Ep0lSIIpQehGjyP2TGJ&#10;ZmfT7Griv3cLgrd5vM9ZrDpTiRs1rrSs4H0cgSDOrC45V5DuN6MZCOeRNVaWScGdHKyWb70FJtq2&#10;/Eu3nc9FCGGXoILC+zqR0mUFGXRjWxMH7mQbgz7AJpe6wTaEm0pOouhDGiw5NBRY07qg7LK7GgVt&#10;fJ7mXXw4xz9/x+Fpe08PHKVKDfrd1xyEp86/xE/3tw7zPyfw/0y4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0joMMMAAADcAAAADwAAAAAAAAAAAAAAAACYAgAAZHJzL2Rv&#10;d25yZXYueG1sUEsFBgAAAAAEAAQA9QAAAIgDAAAAAA==&#10;" fillcolor="#92d050" strokecolor="#00b050" strokeweight="2pt">
                  <v:fill opacity="32896f"/>
                </v:rect>
                <v:rect id="Rectangle 173" o:spid="_x0000_s1159" style="position:absolute;left:36662;top:11334;width:5410;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RNq8QA&#10;AADcAAAADwAAAGRycy9kb3ducmV2LnhtbERPS2vCQBC+C/0PyxR6kbppTWtJs4oUBPFQ0AbPY3by&#10;sNnZmN2a+O9doeBtPr7npIvBNOJMnastK3iZRCCIc6trLhVkP6vnDxDOI2tsLJOCCzlYzB9GKSba&#10;9ryl886XIoSwS1BB5X2bSOnyigy6iW2JA1fYzqAPsCul7rAP4aaRr1H0Lg3WHBoqbOmrovx392cU&#10;9PHxrRzi/THenA7j4vuS7TnKlHp6HJafIDwN/i7+d691mD+bwu2ZcIGc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ETavEAAAA3AAAAA8AAAAAAAAAAAAAAAAAmAIAAGRycy9k&#10;b3ducmV2LnhtbFBLBQYAAAAABAAEAPUAAACJAwAAAAA=&#10;" fillcolor="#92d050" strokecolor="#00b050" strokeweight="2pt">
                  <v:fill opacity="32896f"/>
                  <v:textbox>
                    <w:txbxContent>
                      <w:p w:rsidR="00496D06" w:rsidRDefault="00496D06" w:rsidP="004B4487"/>
                    </w:txbxContent>
                  </v:textbox>
                </v:rect>
                <v:shape id="Text Box 44" o:spid="_x0000_s1160" type="#_x0000_t202" style="position:absolute;left:24497;top:17848;width:6779;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1KgMQA&#10;AADcAAAADwAAAGRycy9kb3ducmV2LnhtbERPS2vCQBC+F/oflin0UnTju6SuItKqeNOopbchO01C&#10;s7Mhu03iv3eFQm/z8T1nvuxMKRqqXWFZwaAfgSBOrS44U3BKPnqvIJxH1lhaJgVXcrBcPD7MMda2&#10;5QM1R5+JEMIuRgW591UspUtzMuj6tiIO3LetDfoA60zqGtsQbko5jKKpNFhwaMixonVO6c/x1yj4&#10;esk+967bnNvRZFS9b5tkdtGJUs9P3eoNhKfO/4v/3Dsd5s/GcH8mXC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NSoDEAAAA3AAAAA8AAAAAAAAAAAAAAAAAmAIAAGRycy9k&#10;b3ducmV2LnhtbFBLBQYAAAAABAAEAPUAAACJAwAAAAA=&#10;" fillcolor="white [3201]" stroked="f" strokeweight=".5pt">
                  <v:textbox>
                    <w:txbxContent>
                      <w:p w:rsidR="00496D06" w:rsidRDefault="00496D06" w:rsidP="004B4487">
                        <w:pPr>
                          <w:pStyle w:val="NormalWeb"/>
                          <w:spacing w:before="0" w:beforeAutospacing="0" w:after="0" w:afterAutospacing="0"/>
                        </w:pPr>
                        <w:r>
                          <w:rPr>
                            <w:rFonts w:ascii="Tahoma" w:eastAsia="Times New Roman" w:hAnsi="Tahoma"/>
                          </w:rPr>
                          <w:t>Box 2</w:t>
                        </w:r>
                      </w:p>
                    </w:txbxContent>
                  </v:textbox>
                </v:shape>
                <v:shape id="Straight Arrow Connector 175" o:spid="_x0000_s1161" type="#_x0000_t32" style="position:absolute;left:27204;top:14867;width:705;height:297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Kmu8IAAADcAAAADwAAAGRycy9kb3ducmV2LnhtbERPTWsCMRC9F/ofwhR6q1kt1rIaRQRB&#10;D6VUrV6HZNxd3EyWzajbf98Igrd5vM+ZzDpfqwu1sQpsoN/LQBHb4CouDOy2y7dPUFGQHdaBycAf&#10;RZhNn58mmLtw5R+6bKRQKYRjjgZKkSbXOtqSPMZeaIgTdwytR0mwLbRr8ZrCfa0HWfahPVacGkps&#10;aFGSPW3O3sA5HL/mv270vu8fZG0rWX+THRrz+tLNx6CEOnmI7+6VS/NHQ7g9ky7Q0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xKmu8IAAADcAAAADwAAAAAAAAAAAAAA&#10;AAChAgAAZHJzL2Rvd25yZXYueG1sUEsFBgAAAAAEAAQA+QAAAJADAAAAAA==&#10;" strokecolor="#4579b8 [3044]">
                  <v:stroke endarrow="open"/>
                </v:shape>
                <v:shape id="Text Box 44" o:spid="_x0000_s1162" type="#_x0000_t202" style="position:absolute;left:33394;top:3135;width:6776;height:33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NxbMQA&#10;AADcAAAADwAAAGRycy9kb3ducmV2LnhtbERPS2vCQBC+C/0PyxS8SN2oVCV1FREfxVuT2tLbkJ0m&#10;odnZkF2T+O/dQqG3+fies9r0phItNa60rGAyjkAQZ1aXnCt4Tw9PSxDOI2usLJOCGznYrB8GK4y1&#10;7fiN2sTnIoSwi1FB4X0dS+myggy6sa2JA/dtG4M+wCaXusEuhJtKTqNoLg2WHBoKrGlXUPaTXI2C&#10;r1H+eXb98dLNnmf1/tSmiw+dKjV87LcvIDz1/l/8537VYf5iDr/PhAv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cWzEAAAA3AAAAA8AAAAAAAAAAAAAAAAAmAIAAGRycy9k&#10;b3ducmV2LnhtbFBLBQYAAAAABAAEAPUAAACJAwAAAAA=&#10;" fillcolor="white [3201]" stroked="f" strokeweight=".5pt">
                  <v:textbox>
                    <w:txbxContent>
                      <w:p w:rsidR="00496D06" w:rsidRDefault="00496D06" w:rsidP="004B4487">
                        <w:pPr>
                          <w:pStyle w:val="NormalWeb"/>
                          <w:spacing w:before="0" w:beforeAutospacing="0" w:after="0" w:afterAutospacing="0"/>
                        </w:pPr>
                        <w:r>
                          <w:rPr>
                            <w:rFonts w:ascii="Tahoma" w:eastAsia="Times New Roman" w:hAnsi="Tahoma"/>
                          </w:rPr>
                          <w:t>Box 1</w:t>
                        </w:r>
                      </w:p>
                    </w:txbxContent>
                  </v:textbox>
                </v:shape>
                <v:shape id="Straight Arrow Connector 177" o:spid="_x0000_s1163" type="#_x0000_t32" style="position:absolute;left:36659;top:6493;width:2708;height:48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XUE8IAAADcAAAADwAAAGRycy9kb3ducmV2LnhtbERPS2vCQBC+F/wPywje6kZLakjdBBFC&#10;vdYq2Ns0Oyah2dmQ3Tz677uFQm/z8T1nn8+mFSP1rrGsYLOOQBCXVjdcKbi8F48JCOeRNbaWScE3&#10;OcizxcMeU20nfqPx7CsRQtilqKD2vkuldGVNBt3adsSBu9veoA+wr6TucQrhppXbKHqWBhsODTV2&#10;dKyp/DoPRsHT/XN+TfxBJsXNHochjuNr8aHUajkfXkB4mv2/+M990mH+bge/z4QLZPY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BXUE8IAAADcAAAADwAAAAAAAAAAAAAA&#10;AAChAgAAZHJzL2Rvd25yZXYueG1sUEsFBgAAAAAEAAQA+QAAAJADAAAAAA==&#10;" strokecolor="#4579b8 [3044]">
                  <v:stroke endarrow="open"/>
                </v:shape>
                <w10:anchorlock/>
              </v:group>
            </w:pict>
          </mc:Fallback>
        </mc:AlternateContent>
      </w:r>
    </w:p>
    <w:p w:rsidR="004B4487" w:rsidRDefault="001C3291" w:rsidP="008624BC">
      <w:pPr>
        <w:pStyle w:val="BodyText"/>
      </w:pPr>
      <w:r>
        <w:t>In the event of a Jam or other issue a box may need to be removed from the conveyor.</w:t>
      </w:r>
      <w:r w:rsidR="00F24E19">
        <w:t xml:space="preserve">  The standard procedure is to clear the boxes from the scanner to the printer and restart the line.  When the errors are cleared from the Automation Controller, the Automation Controller will delete the label and tracking information for all the boxes with printer data.  In the event an Associate doesn’t follow this procedure and removes Box 1 from the line, Box 1 will not cross the second Induction Photo-eye and the data will not be transferred to the second Shifter.  No data will then be sent to the printer and the system will operate correctly.</w:t>
      </w:r>
    </w:p>
    <w:p w:rsidR="00F24E19" w:rsidRDefault="00F24E19" w:rsidP="008624BC">
      <w:pPr>
        <w:pStyle w:val="BodyText"/>
      </w:pPr>
      <w:r>
        <w:t>If Box 1 crosses the second Induction Photo-eye, Box 1 is removed, and the Printer buffer is not cleared then Box 2 will get the Zone number for Box 1.</w:t>
      </w:r>
      <w:r w:rsidR="008B2627">
        <w:t xml:space="preserve">  The next container will then also be out of sync and this will continue until the Printer’s buffer is cleared.</w:t>
      </w:r>
    </w:p>
    <w:p w:rsidR="000B6A54" w:rsidRDefault="00682DAE" w:rsidP="00682DAE">
      <w:pPr>
        <w:pStyle w:val="Heading2"/>
      </w:pPr>
      <w:bookmarkStart w:id="36" w:name="_Toc343523262"/>
      <w:r>
        <w:lastRenderedPageBreak/>
        <w:t>Bad Gap</w:t>
      </w:r>
      <w:bookmarkEnd w:id="36"/>
    </w:p>
    <w:p w:rsidR="00682DAE" w:rsidRDefault="00682DAE" w:rsidP="008624BC">
      <w:pPr>
        <w:pStyle w:val="BodyText"/>
      </w:pPr>
      <w:r>
        <w:rPr>
          <w:noProof/>
        </w:rPr>
        <mc:AlternateContent>
          <mc:Choice Requires="wpc">
            <w:drawing>
              <wp:inline distT="0" distB="0" distL="0" distR="0" wp14:anchorId="6686C373" wp14:editId="5B04F468">
                <wp:extent cx="5943600" cy="2501133"/>
                <wp:effectExtent l="0" t="0" r="0" b="0"/>
                <wp:docPr id="230" name="Canvas 23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78" name="Group 178"/>
                        <wpg:cNvGrpSpPr/>
                        <wpg:grpSpPr>
                          <a:xfrm>
                            <a:off x="774042" y="901134"/>
                            <a:ext cx="794109" cy="590550"/>
                            <a:chOff x="94361" y="891931"/>
                            <a:chExt cx="794109" cy="590550"/>
                          </a:xfrm>
                        </wpg:grpSpPr>
                        <wps:wsp>
                          <wps:cNvPr id="179" name="Rectangle 179"/>
                          <wps:cNvSpPr/>
                          <wps:spPr>
                            <a:xfrm>
                              <a:off x="94361" y="891931"/>
                              <a:ext cx="794109" cy="590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 name="Parallelogram 180"/>
                          <wps:cNvSpPr/>
                          <wps:spPr>
                            <a:xfrm>
                              <a:off x="94361" y="894510"/>
                              <a:ext cx="405130" cy="586692"/>
                            </a:xfrm>
                            <a:prstGeom prst="parallelogram">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682DAE"/>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1" name="Parallelogram 181"/>
                          <wps:cNvSpPr/>
                          <wps:spPr>
                            <a:xfrm>
                              <a:off x="401435" y="891931"/>
                              <a:ext cx="405130" cy="590550"/>
                            </a:xfrm>
                            <a:prstGeom prst="parallelogram">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682DAE"/>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82" name="Rectangle 182"/>
                        <wps:cNvSpPr/>
                        <wps:spPr>
                          <a:xfrm>
                            <a:off x="115030" y="903689"/>
                            <a:ext cx="314608" cy="5896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Rectangle 183"/>
                        <wps:cNvSpPr/>
                        <wps:spPr>
                          <a:xfrm>
                            <a:off x="429563" y="903527"/>
                            <a:ext cx="344384" cy="58632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Rectangle 184"/>
                        <wps:cNvSpPr/>
                        <wps:spPr>
                          <a:xfrm>
                            <a:off x="1568074" y="896483"/>
                            <a:ext cx="3699961" cy="590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682DAE"/>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5" name="Rectangle 185"/>
                        <wps:cNvSpPr/>
                        <wps:spPr>
                          <a:xfrm>
                            <a:off x="1920084" y="1137945"/>
                            <a:ext cx="164592" cy="10972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Trapezoid 186"/>
                        <wps:cNvSpPr/>
                        <wps:spPr>
                          <a:xfrm rot="5400000">
                            <a:off x="1802257" y="1137945"/>
                            <a:ext cx="132196" cy="109728"/>
                          </a:xfrm>
                          <a:prstGeom prst="trapezoid">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g:cNvPr id="187" name="Group 187"/>
                        <wpg:cNvGrpSpPr/>
                        <wpg:grpSpPr>
                          <a:xfrm>
                            <a:off x="1631135" y="819734"/>
                            <a:ext cx="98754" cy="842599"/>
                            <a:chOff x="3328417" y="808330"/>
                            <a:chExt cx="98754" cy="842599"/>
                          </a:xfrm>
                          <a:scene3d>
                            <a:camera prst="orthographicFront">
                              <a:rot lat="0" lon="0" rev="21299999"/>
                            </a:camera>
                            <a:lightRig rig="threePt" dir="t"/>
                          </a:scene3d>
                        </wpg:grpSpPr>
                        <wps:wsp>
                          <wps:cNvPr id="188" name="Oval 188"/>
                          <wps:cNvSpPr/>
                          <wps:spPr>
                            <a:xfrm>
                              <a:off x="3328417" y="1559846"/>
                              <a:ext cx="91083" cy="910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 name="Straight Connector 189"/>
                          <wps:cNvCnPr/>
                          <wps:spPr>
                            <a:xfrm flipV="1">
                              <a:off x="3373959" y="808330"/>
                              <a:ext cx="0" cy="7515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0" name="Straight Connector 190"/>
                          <wps:cNvCnPr/>
                          <wps:spPr>
                            <a:xfrm>
                              <a:off x="3328417" y="808330"/>
                              <a:ext cx="98754"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191" name="Text Box 191"/>
                        <wps:cNvSpPr txBox="1"/>
                        <wps:spPr>
                          <a:xfrm>
                            <a:off x="563661" y="197447"/>
                            <a:ext cx="843142" cy="5255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682DAE">
                              <w:r>
                                <w:t>Skewed Conveyor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 name="Straight Arrow Connector 192"/>
                        <wps:cNvCnPr/>
                        <wps:spPr>
                          <a:xfrm>
                            <a:off x="985232" y="723024"/>
                            <a:ext cx="88068" cy="18572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93" name="Text Box 44"/>
                        <wps:cNvSpPr txBox="1"/>
                        <wps:spPr>
                          <a:xfrm>
                            <a:off x="507299" y="1826744"/>
                            <a:ext cx="716749" cy="47107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682DAE">
                              <w:pPr>
                                <w:pStyle w:val="NormalWeb"/>
                                <w:spacing w:before="0" w:beforeAutospacing="0" w:after="0" w:afterAutospacing="0"/>
                              </w:pPr>
                              <w:r>
                                <w:rPr>
                                  <w:rFonts w:ascii="Tahoma" w:eastAsia="Times New Roman" w:hAnsi="Tahoma"/>
                                </w:rPr>
                                <w:t>Servo Gapper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4" name="Straight Arrow Connector 194"/>
                        <wps:cNvCnPr/>
                        <wps:spPr>
                          <a:xfrm flipH="1" flipV="1">
                            <a:off x="699372" y="1493024"/>
                            <a:ext cx="166302" cy="3337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195" name="Group 195"/>
                        <wpg:cNvGrpSpPr/>
                        <wpg:grpSpPr>
                          <a:xfrm>
                            <a:off x="4743201" y="1448380"/>
                            <a:ext cx="158873" cy="420598"/>
                            <a:chOff x="3233939" y="1415731"/>
                            <a:chExt cx="158873" cy="420598"/>
                          </a:xfrm>
                        </wpg:grpSpPr>
                        <wps:wsp>
                          <wps:cNvPr id="196" name="Rectangle 196"/>
                          <wps:cNvSpPr/>
                          <wps:spPr>
                            <a:xfrm>
                              <a:off x="3233939" y="1546828"/>
                              <a:ext cx="158873" cy="28950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Straight Connector 197"/>
                          <wps:cNvCnPr/>
                          <wps:spPr>
                            <a:xfrm>
                              <a:off x="3313376" y="1415731"/>
                              <a:ext cx="0" cy="13109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8" name="Straight Connector 198"/>
                          <wps:cNvCnPr/>
                          <wps:spPr>
                            <a:xfrm>
                              <a:off x="3272775" y="1415731"/>
                              <a:ext cx="77671"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199" name="Straight Arrow Connector 199"/>
                        <wps:cNvCnPr/>
                        <wps:spPr>
                          <a:xfrm>
                            <a:off x="246550" y="1201182"/>
                            <a:ext cx="103090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0" name="Straight Arrow Connector 200"/>
                        <wps:cNvCnPr/>
                        <wps:spPr>
                          <a:xfrm>
                            <a:off x="2189801" y="1198604"/>
                            <a:ext cx="54369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1" name="Text Box 44"/>
                        <wps:cNvSpPr txBox="1"/>
                        <wps:spPr>
                          <a:xfrm>
                            <a:off x="1281502" y="72260"/>
                            <a:ext cx="925952" cy="48367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337284" w:rsidRDefault="00496D06" w:rsidP="00682DAE">
                              <w:pPr>
                                <w:pStyle w:val="NormalWeb"/>
                                <w:spacing w:before="0" w:beforeAutospacing="0" w:after="0" w:afterAutospacing="0"/>
                                <w:rPr>
                                  <w:rFonts w:ascii="Tahoma" w:eastAsia="Times New Roman" w:hAnsi="Tahoma"/>
                                </w:rPr>
                              </w:pPr>
                              <w:r>
                                <w:rPr>
                                  <w:rFonts w:ascii="Tahoma" w:eastAsia="Times New Roman" w:hAnsi="Tahoma"/>
                                </w:rPr>
                                <w:t>Induction Photo-eye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2" name="Straight Arrow Connector 202"/>
                        <wps:cNvCnPr/>
                        <wps:spPr>
                          <a:xfrm flipH="1">
                            <a:off x="1676677" y="555938"/>
                            <a:ext cx="67801" cy="24018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3" name="Text Box 44"/>
                        <wps:cNvSpPr txBox="1"/>
                        <wps:spPr>
                          <a:xfrm>
                            <a:off x="2150796" y="284402"/>
                            <a:ext cx="840570" cy="51197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D258F4" w:rsidRDefault="00496D06" w:rsidP="00682DAE">
                              <w:pPr>
                                <w:pStyle w:val="NormalWeb"/>
                                <w:spacing w:before="0" w:beforeAutospacing="0" w:after="0" w:afterAutospacing="0"/>
                                <w:rPr>
                                  <w:rFonts w:ascii="Tahoma" w:eastAsia="Times New Roman" w:hAnsi="Tahoma"/>
                                </w:rPr>
                              </w:pPr>
                              <w:r>
                                <w:rPr>
                                  <w:rFonts w:ascii="Tahoma" w:eastAsia="Times New Roman" w:hAnsi="Tahoma"/>
                                </w:rPr>
                                <w:t>Induction Scanner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4" name="Straight Arrow Connector 204"/>
                        <wps:cNvCnPr/>
                        <wps:spPr>
                          <a:xfrm flipH="1">
                            <a:off x="2084676" y="796380"/>
                            <a:ext cx="486405" cy="33014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5" name="Text Box 44"/>
                        <wps:cNvSpPr txBox="1"/>
                        <wps:spPr>
                          <a:xfrm>
                            <a:off x="4743179" y="2019724"/>
                            <a:ext cx="1170500" cy="33248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682DAE">
                              <w:pPr>
                                <w:pStyle w:val="NormalWeb"/>
                                <w:spacing w:before="0" w:beforeAutospacing="0" w:after="0" w:afterAutospacing="0"/>
                              </w:pPr>
                              <w:r>
                                <w:rPr>
                                  <w:rFonts w:ascii="Tahoma" w:eastAsia="Times New Roman" w:hAnsi="Tahoma"/>
                                </w:rPr>
                                <w:t>Ink Jet Printer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6" name="Straight Arrow Connector 206"/>
                        <wps:cNvCnPr/>
                        <wps:spPr>
                          <a:xfrm flipH="1" flipV="1">
                            <a:off x="4938753" y="1820380"/>
                            <a:ext cx="389676" cy="19934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207" name="Group 207"/>
                        <wpg:cNvGrpSpPr/>
                        <wpg:grpSpPr>
                          <a:xfrm>
                            <a:off x="4276273" y="790029"/>
                            <a:ext cx="98425" cy="842007"/>
                            <a:chOff x="0" y="0"/>
                            <a:chExt cx="98754" cy="842599"/>
                          </a:xfrm>
                          <a:scene3d>
                            <a:camera prst="orthographicFront">
                              <a:rot lat="0" lon="0" rev="21299999"/>
                            </a:camera>
                            <a:lightRig rig="threePt" dir="t"/>
                          </a:scene3d>
                        </wpg:grpSpPr>
                        <wps:wsp>
                          <wps:cNvPr id="208" name="Oval 208"/>
                          <wps:cNvSpPr/>
                          <wps:spPr>
                            <a:xfrm>
                              <a:off x="0" y="751516"/>
                              <a:ext cx="91083" cy="910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682DAE"/>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9" name="Straight Connector 209"/>
                          <wps:cNvCnPr/>
                          <wps:spPr>
                            <a:xfrm flipV="1">
                              <a:off x="45542" y="0"/>
                              <a:ext cx="0" cy="7515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0" name="Straight Connector 210"/>
                          <wps:cNvCnPr/>
                          <wps:spPr>
                            <a:xfrm>
                              <a:off x="0" y="0"/>
                              <a:ext cx="98754"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211" name="Text Box 44"/>
                        <wps:cNvSpPr txBox="1"/>
                        <wps:spPr>
                          <a:xfrm>
                            <a:off x="3395723" y="1868979"/>
                            <a:ext cx="925830" cy="4832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682DAE">
                              <w:pPr>
                                <w:pStyle w:val="NormalWeb"/>
                                <w:spacing w:before="0" w:beforeAutospacing="0" w:after="0" w:afterAutospacing="0"/>
                              </w:pPr>
                              <w:r>
                                <w:rPr>
                                  <w:rFonts w:ascii="Tahoma" w:eastAsia="Times New Roman" w:hAnsi="Tahoma"/>
                                </w:rPr>
                                <w:t>Induction Photo-eye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2" name="Straight Arrow Connector 212"/>
                        <wps:cNvCnPr/>
                        <wps:spPr>
                          <a:xfrm flipV="1">
                            <a:off x="3858638" y="1631671"/>
                            <a:ext cx="348893" cy="23730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13" name="Straight Connector 213"/>
                        <wps:cNvCnPr/>
                        <wps:spPr>
                          <a:xfrm flipV="1">
                            <a:off x="4468076" y="789891"/>
                            <a:ext cx="0" cy="750427"/>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214" name="Straight Connector 214"/>
                        <wps:cNvCnPr/>
                        <wps:spPr>
                          <a:xfrm>
                            <a:off x="4422979" y="789891"/>
                            <a:ext cx="9779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5" name="Straight Connector 215"/>
                        <wps:cNvCnPr/>
                        <wps:spPr>
                          <a:xfrm>
                            <a:off x="4425500" y="1540727"/>
                            <a:ext cx="9715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6" name="Text Box 44"/>
                        <wps:cNvSpPr txBox="1"/>
                        <wps:spPr>
                          <a:xfrm>
                            <a:off x="4321663" y="67378"/>
                            <a:ext cx="743978" cy="482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682DAE">
                              <w:pPr>
                                <w:pStyle w:val="NormalWeb"/>
                                <w:spacing w:before="0" w:beforeAutospacing="0" w:after="0" w:afterAutospacing="0"/>
                                <w:rPr>
                                  <w:rFonts w:ascii="Tahoma" w:eastAsia="Times New Roman" w:hAnsi="Tahoma"/>
                                </w:rPr>
                              </w:pPr>
                              <w:r>
                                <w:rPr>
                                  <w:rFonts w:ascii="Tahoma" w:eastAsia="Times New Roman" w:hAnsi="Tahoma"/>
                                </w:rPr>
                                <w:t>Update</w:t>
                              </w:r>
                            </w:p>
                            <w:p w:rsidR="00496D06" w:rsidRDefault="00496D06" w:rsidP="00682DAE">
                              <w:pPr>
                                <w:pStyle w:val="NormalWeb"/>
                                <w:spacing w:before="0" w:beforeAutospacing="0" w:after="0" w:afterAutospacing="0"/>
                              </w:pPr>
                              <w:r>
                                <w:rPr>
                                  <w:rFonts w:ascii="Tahoma" w:eastAsia="Times New Roman" w:hAnsi="Tahoma"/>
                                </w:rPr>
                                <w:t>Point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7" name="Straight Arrow Connector 217"/>
                        <wps:cNvCnPr/>
                        <wps:spPr>
                          <a:xfrm flipH="1">
                            <a:off x="4468076" y="549978"/>
                            <a:ext cx="225576" cy="23991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218" name="Group 218"/>
                        <wpg:cNvGrpSpPr/>
                        <wpg:grpSpPr>
                          <a:xfrm>
                            <a:off x="4683555" y="785138"/>
                            <a:ext cx="98425" cy="841378"/>
                            <a:chOff x="0" y="0"/>
                            <a:chExt cx="98754" cy="842599"/>
                          </a:xfrm>
                          <a:scene3d>
                            <a:camera prst="orthographicFront">
                              <a:rot lat="0" lon="0" rev="21299999"/>
                            </a:camera>
                            <a:lightRig rig="threePt" dir="t"/>
                          </a:scene3d>
                        </wpg:grpSpPr>
                        <wps:wsp>
                          <wps:cNvPr id="219" name="Oval 219"/>
                          <wps:cNvSpPr/>
                          <wps:spPr>
                            <a:xfrm>
                              <a:off x="0" y="751516"/>
                              <a:ext cx="91083" cy="910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682DAE">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0" name="Straight Connector 220"/>
                          <wps:cNvCnPr/>
                          <wps:spPr>
                            <a:xfrm flipV="1">
                              <a:off x="45542" y="0"/>
                              <a:ext cx="0" cy="7515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1" name="Straight Connector 221"/>
                          <wps:cNvCnPr/>
                          <wps:spPr>
                            <a:xfrm>
                              <a:off x="0" y="0"/>
                              <a:ext cx="98754"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222" name="Text Box 44"/>
                        <wps:cNvSpPr txBox="1"/>
                        <wps:spPr>
                          <a:xfrm>
                            <a:off x="5065641" y="133494"/>
                            <a:ext cx="884783" cy="51599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682DAE">
                              <w:pPr>
                                <w:pStyle w:val="NormalWeb"/>
                                <w:spacing w:before="0" w:beforeAutospacing="0" w:after="0" w:afterAutospacing="0"/>
                                <w:rPr>
                                  <w:rFonts w:ascii="Tahoma" w:eastAsia="Times New Roman" w:hAnsi="Tahoma"/>
                                </w:rPr>
                              </w:pPr>
                              <w:r>
                                <w:rPr>
                                  <w:rFonts w:ascii="Tahoma" w:eastAsia="Times New Roman" w:hAnsi="Tahoma"/>
                                </w:rPr>
                                <w:t xml:space="preserve">Ink Jet </w:t>
                              </w:r>
                            </w:p>
                            <w:p w:rsidR="00496D06" w:rsidRDefault="00496D06" w:rsidP="00682DAE">
                              <w:pPr>
                                <w:pStyle w:val="NormalWeb"/>
                                <w:spacing w:before="0" w:beforeAutospacing="0" w:after="0" w:afterAutospacing="0"/>
                              </w:pPr>
                              <w:r>
                                <w:rPr>
                                  <w:rFonts w:ascii="Tahoma" w:eastAsia="Times New Roman" w:hAnsi="Tahoma"/>
                                </w:rPr>
                                <w:t>Printer PE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3" name="Straight Arrow Connector 223"/>
                        <wps:cNvCnPr/>
                        <wps:spPr>
                          <a:xfrm flipH="1">
                            <a:off x="4822638" y="649485"/>
                            <a:ext cx="243003" cy="13565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24" name="Rectangle 224"/>
                        <wps:cNvSpPr/>
                        <wps:spPr>
                          <a:xfrm>
                            <a:off x="3124586" y="1133058"/>
                            <a:ext cx="541355" cy="360432"/>
                          </a:xfrm>
                          <a:prstGeom prst="rect">
                            <a:avLst/>
                          </a:prstGeom>
                          <a:solidFill>
                            <a:srgbClr val="92D050">
                              <a:alpha val="50000"/>
                            </a:srgbClr>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5" name="Rectangle 225"/>
                        <wps:cNvSpPr/>
                        <wps:spPr>
                          <a:xfrm>
                            <a:off x="3666233" y="1133446"/>
                            <a:ext cx="541020" cy="360045"/>
                          </a:xfrm>
                          <a:prstGeom prst="rect">
                            <a:avLst/>
                          </a:prstGeom>
                          <a:solidFill>
                            <a:srgbClr val="92D050">
                              <a:alpha val="50000"/>
                            </a:srgbClr>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682DAE"/>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6" name="Text Box 44"/>
                        <wps:cNvSpPr txBox="1"/>
                        <wps:spPr>
                          <a:xfrm>
                            <a:off x="2702157" y="1784863"/>
                            <a:ext cx="677937" cy="33656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682DAE">
                              <w:pPr>
                                <w:pStyle w:val="NormalWeb"/>
                                <w:spacing w:before="0" w:beforeAutospacing="0" w:after="0" w:afterAutospacing="0"/>
                              </w:pPr>
                              <w:r>
                                <w:rPr>
                                  <w:rFonts w:ascii="Tahoma" w:eastAsia="Times New Roman" w:hAnsi="Tahoma"/>
                                </w:rPr>
                                <w:t>Box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7" name="Straight Arrow Connector 227"/>
                        <wps:cNvCnPr>
                          <a:endCxn id="224" idx="2"/>
                        </wps:cNvCnPr>
                        <wps:spPr>
                          <a:xfrm flipV="1">
                            <a:off x="2790967" y="1493490"/>
                            <a:ext cx="604297" cy="29061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28" name="Text Box 44"/>
                        <wps:cNvSpPr txBox="1"/>
                        <wps:spPr>
                          <a:xfrm>
                            <a:off x="3339457" y="313540"/>
                            <a:ext cx="677545" cy="3359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682DAE">
                              <w:pPr>
                                <w:pStyle w:val="NormalWeb"/>
                                <w:spacing w:before="0" w:beforeAutospacing="0" w:after="0" w:afterAutospacing="0"/>
                              </w:pPr>
                              <w:r>
                                <w:rPr>
                                  <w:rFonts w:ascii="Tahoma" w:eastAsia="Times New Roman" w:hAnsi="Tahoma"/>
                                </w:rPr>
                                <w:t>Box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9" name="Straight Arrow Connector 229"/>
                        <wps:cNvCnPr/>
                        <wps:spPr>
                          <a:xfrm>
                            <a:off x="3665941" y="649310"/>
                            <a:ext cx="270802" cy="48413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31" name="Rectangle 231"/>
                        <wps:cNvSpPr/>
                        <wps:spPr>
                          <a:xfrm>
                            <a:off x="1920084" y="1126522"/>
                            <a:ext cx="541020" cy="360045"/>
                          </a:xfrm>
                          <a:prstGeom prst="rect">
                            <a:avLst/>
                          </a:prstGeom>
                          <a:solidFill>
                            <a:srgbClr val="92D050">
                              <a:alpha val="50000"/>
                            </a:srgbClr>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682DAE"/>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2" name="Text Box 44"/>
                        <wps:cNvSpPr txBox="1"/>
                        <wps:spPr>
                          <a:xfrm>
                            <a:off x="1544830" y="1956044"/>
                            <a:ext cx="677545" cy="3359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682DAE">
                              <w:pPr>
                                <w:pStyle w:val="NormalWeb"/>
                                <w:spacing w:before="0" w:beforeAutospacing="0" w:after="0" w:afterAutospacing="0"/>
                              </w:pPr>
                              <w:r>
                                <w:rPr>
                                  <w:rFonts w:ascii="Tahoma" w:eastAsia="Times New Roman" w:hAnsi="Tahoma"/>
                                </w:rPr>
                                <w:t>Box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3" name="Straight Arrow Connector 233"/>
                        <wps:cNvCnPr>
                          <a:endCxn id="231" idx="2"/>
                        </wps:cNvCnPr>
                        <wps:spPr>
                          <a:xfrm flipV="1">
                            <a:off x="1883391" y="1486567"/>
                            <a:ext cx="307203" cy="46908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230" o:spid="_x0000_s1164" editas="canvas" style="width:468pt;height:196.95pt;mso-position-horizontal-relative:char;mso-position-vertical-relative:line" coordsize="59436,25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">
                <v:shape id="_x0000_s1165" type="#_x0000_t75" style="position:absolute;width:59436;height:25006;visibility:visible;mso-wrap-style:square">
                  <v:fill o:detectmouseclick="t"/>
                  <v:path o:connecttype="none"/>
                </v:shape>
                <v:group id="Group 178" o:spid="_x0000_s1166" style="position:absolute;left:7740;top:9011;width:7941;height:5905" coordorigin="943,8919" coordsize="7941,59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bTlJ8YAAADcAAAADwAAAGRycy9kb3ducmV2LnhtbESPT2vCQBDF74V+h2UK&#10;vdVNLK0luoqIigcp+AeKtyE7JsHsbMiuSfz2nUOhtxnem/d+M1sMrlYdtaHybCAdJaCIc28rLgyc&#10;T5u3L1AhIlusPZOBBwVYzJ+fZphZ3/OBumMslIRwyNBAGWOTaR3ykhyGkW+IRbv61mGUtS20bbGX&#10;cFfrcZJ8aocVS0OJDa1Kym/HuzOw7bFfvqfrbn+7rh6X08f3zz4lY15fhuUUVKQh/pv/rndW8Cd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ttOUnxgAAANwA&#10;AAAPAAAAAAAAAAAAAAAAAKoCAABkcnMvZG93bnJldi54bWxQSwUGAAAAAAQABAD6AAAAnQMAAAAA&#10;">
                  <v:rect id="Rectangle 179" o:spid="_x0000_s1167" style="position:absolute;left:943;top:8919;width:7941;height:5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fC48QA&#10;AADcAAAADwAAAGRycy9kb3ducmV2LnhtbERPTWvCQBC9F/wPywje6sYebE1dRYWC0FqIaQveht0x&#10;iWZnQ3bV1F/fFQre5vE+ZzrvbC3O1PrKsYLRMAFBrJ2puFDwlb89voDwAdlg7ZgU/JKH+az3MMXU&#10;uAtndN6GQsQQ9ikqKENoUim9LsmiH7qGOHJ711oMEbaFNC1eYrit5VOSjKXFimNDiQ2tStLH7ckq&#10;oO+fQ3bdvevPD71wGa9Cvsw3Sg363eIVRKAu3MX/7rWJ858ncHsmXiB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XwuPEAAAA3AAAAA8AAAAAAAAAAAAAAAAAmAIAAGRycy9k&#10;b3ducmV2LnhtbFBLBQYAAAAABAAEAPUAAACJAwAAAAA=&#10;" filled="f" strokecolor="#243f60 [1604]" strokeweight="2pt"/>
                  <v:shape id="Parallelogram 180" o:spid="_x0000_s1168" type="#_x0000_t7" style="position:absolute;left:943;top:8945;width:4051;height:58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PLxMYA&#10;AADcAAAADwAAAGRycy9kb3ducmV2LnhtbESPQW/CMAyF75P2HyIj7TZSyoRQIaANCY1JOzC2A0fT&#10;mLZa45QkQPn3+DBpN1vv+b3P82XvWnWhEBvPBkbDDBRx6W3DlYGf7/XzFFRMyBZbz2TgRhGWi8eH&#10;ORbWX/mLLrtUKQnhWKCBOqWu0DqWNTmMQ98Ri3b0wWGSNVTaBrxKuGt1nmUT7bBhaaixo1VN5e/u&#10;7Ax8hLfxiz6P801oP/PV9uBP2fvemKdB/zoDlahP/+a/640V/KngyzMygV7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qPLxMYAAADcAAAADwAAAAAAAAAAAAAAAACYAgAAZHJz&#10;L2Rvd25yZXYueG1sUEsFBgAAAAAEAAQA9QAAAIsDAAAAAA==&#10;" filled="f" strokecolor="#243f60 [1604]" strokeweight="2pt">
                    <v:textbox>
                      <w:txbxContent>
                        <w:p w:rsidR="00496D06" w:rsidRDefault="00496D06" w:rsidP="00682DAE"/>
                      </w:txbxContent>
                    </v:textbox>
                  </v:shape>
                  <v:shape id="Parallelogram 181" o:spid="_x0000_s1169" type="#_x0000_t7" style="position:absolute;left:4014;top:8919;width:4051;height:5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9uX8QA&#10;AADcAAAADwAAAGRycy9kb3ducmV2LnhtbERPTWvCQBC9F/oflil4qxuTIhJdxQZKFXqwaQ8ex+yY&#10;BLOz6e6q6b/vCkJv83ifs1gNphMXcr61rGAyTkAQV1a3XCv4/np7noHwAVljZ5kU/JKH1fLxYYG5&#10;tlf+pEsZahFD2OeooAmhz6X0VUMG/dj2xJE7WmcwROhqqR1eY7jpZJokU2mw5djQYE9FQ9WpPBsF&#10;W/eavchzlm5c95EWu4P9Sd73So2ehvUcRKAh/Ivv7o2O82cTuD0TL5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vbl/EAAAA3AAAAA8AAAAAAAAAAAAAAAAAmAIAAGRycy9k&#10;b3ducmV2LnhtbFBLBQYAAAAABAAEAPUAAACJAwAAAAA=&#10;" filled="f" strokecolor="#243f60 [1604]" strokeweight="2pt">
                    <v:textbox>
                      <w:txbxContent>
                        <w:p w:rsidR="00496D06" w:rsidRDefault="00496D06" w:rsidP="00682DAE"/>
                      </w:txbxContent>
                    </v:textbox>
                  </v:shape>
                </v:group>
                <v:rect id="Rectangle 182" o:spid="_x0000_s1170" style="position:absolute;left:1150;top:9036;width:3146;height:58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K5qMAA&#10;AADcAAAADwAAAGRycy9kb3ducmV2LnhtbERPzYrCMBC+C/sOYYS9aaosWqpRZEFcvIjWBxiase1u&#10;MylJtF2f3giCt/n4fme57k0jbuR8bVnBZJyAIC6srrlUcM63oxSED8gaG8uk4J88rFcfgyVm2nZ8&#10;pNsplCKGsM9QQRVCm0npi4oM+rFtiSN3sc5giNCVUjvsYrhp5DRJZtJgzbGhwpa+Kyr+TlejwE4O&#10;YZ93X1emzu3S+rdo7vNUqc9hv1mACNSHt/jl/tFxfjqF5zPxArl6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VK5qMAAAADcAAAADwAAAAAAAAAAAAAAAACYAgAAZHJzL2Rvd25y&#10;ZXYueG1sUEsFBgAAAAAEAAQA9QAAAIUDAAAAAA==&#10;" fillcolor="#4f81bd [3204]" strokecolor="#243f60 [1604]" strokeweight="2pt"/>
                <v:rect id="Rectangle 183" o:spid="_x0000_s1171" style="position:absolute;left:4295;top:9035;width:3444;height:58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4cM8AA&#10;AADcAAAADwAAAGRycy9kb3ducmV2LnhtbERPzYrCMBC+C75DGMGbpq7LWqpRZEGUvSyrPsDQjG21&#10;mZQk2urTmwXB23x8v7NYdaYWN3K+sqxgMk5AEOdWV1woOB42oxSED8gaa8uk4E4eVst+b4GZti3/&#10;0W0fChFD2GeooAyhyaT0eUkG/dg2xJE7WWcwROgKqR22MdzU8iNJvqTBimNDiQ19l5Rf9lejwE5+&#10;w8+h/bwytW6bVue8fsxSpYaDbj0HEagLb/HLvdNxfjqF/2fiB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h4cM8AAAADcAAAADwAAAAAAAAAAAAAAAACYAgAAZHJzL2Rvd25y&#10;ZXYueG1sUEsFBgAAAAAEAAQA9QAAAIUDAAAAAA==&#10;" fillcolor="#4f81bd [3204]" strokecolor="#243f60 [1604]" strokeweight="2pt"/>
                <v:rect id="Rectangle 184" o:spid="_x0000_s1172" style="position:absolute;left:15680;top:8964;width:37000;height:59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MdWsMA&#10;AADcAAAADwAAAGRycy9kb3ducmV2LnhtbERP32vCMBB+F/wfwg32pumGiHRGUUEYuAm1m+DbkZxt&#10;tbmUJtO6v94MhL3dx/fzpvPO1uJCra8cK3gZJiCItTMVFwq+8vVgAsIHZIO1Y1JwIw/zWb83xdS4&#10;K2d02YVCxBD2KSooQ2hSKb0uyaIfuoY4ckfXWgwRtoU0LV5juK3la5KMpcWKY0OJDa1K0ufdj1VA&#10;3/tT9nvY6O2HXriMVyFf5p9KPT91izcQgbrwL364302cPxnB3zPxAjm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QMdWsMAAADcAAAADwAAAAAAAAAAAAAAAACYAgAAZHJzL2Rv&#10;d25yZXYueG1sUEsFBgAAAAAEAAQA9QAAAIgDAAAAAA==&#10;" filled="f" strokecolor="#243f60 [1604]" strokeweight="2pt">
                  <v:textbox>
                    <w:txbxContent>
                      <w:p w:rsidR="00496D06" w:rsidRDefault="00496D06" w:rsidP="00682DAE"/>
                    </w:txbxContent>
                  </v:textbox>
                </v:rect>
                <v:rect id="Rectangle 185" o:spid="_x0000_s1173" style="position:absolute;left:19200;top:11379;width:1646;height:10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4wcMA&#10;AADcAAAADwAAAGRycy9kb3ducmV2LnhtbERP32vCMBB+F/wfwg32pukGinRGUUEYuAm1m+DbkZxt&#10;tbmUJtO6v94MhL3dx/fzpvPO1uJCra8cK3gZJiCItTMVFwq+8vVgAsIHZIO1Y1JwIw/zWb83xdS4&#10;K2d02YVCxBD2KSooQ2hSKb0uyaIfuoY4ckfXWgwRtoU0LV5juK3la5KMpcWKY0OJDa1K0ufdj1VA&#10;3/tT9nvY6O2HXriMVyFf5p9KPT91izcQgbrwL364302cPxnB3zPxAjm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k+4wcMAAADcAAAADwAAAAAAAAAAAAAAAACYAgAAZHJzL2Rv&#10;d25yZXYueG1sUEsFBgAAAAAEAAQA9QAAAIgDAAAAAA==&#10;" filled="f" strokecolor="#243f60 [1604]" strokeweight="2pt"/>
                <v:shape id="Trapezoid 186" o:spid="_x0000_s1174" style="position:absolute;left:18022;top:11379;width:1322;height:1098;rotation:90;visibility:visible;mso-wrap-style:square;v-text-anchor:middle" coordsize="132196,109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3au8IA&#10;AADcAAAADwAAAGRycy9kb3ducmV2LnhtbERPS2vCQBC+C/6HZQredFMlGlJXkYJQCj00KngcspMH&#10;zc6G3TVJ/323UOhtPr7n7I+T6cRAzreWFTyvEhDEpdUt1wqul/MyA+EDssbOMin4Jg/Hw3y2x1zb&#10;kT9pKEItYgj7HBU0IfS5lL5syKBf2Z44cpV1BkOErpba4RjDTSfXSbKVBluODQ329NpQ+VU8jIL7&#10;pn1k6VWb9L3and3tLtcflVRq8TSdXkAEmsK/+M/9puP8bAu/z8QL5O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ndq7wgAAANwAAAAPAAAAAAAAAAAAAAAAAJgCAABkcnMvZG93&#10;bnJldi54bWxQSwUGAAAAAAQABAD1AAAAhwMAAAAA&#10;" path="m,109728l27432,r77332,l132196,109728,,109728xe" filled="f" strokecolor="#243f60 [1604]" strokeweight="2pt">
                  <v:path arrowok="t" o:connecttype="custom" o:connectlocs="0,109728;27432,0;104764,0;132196,109728;0,109728" o:connectangles="0,0,0,0,0"/>
                </v:shape>
                <v:group id="Group 187" o:spid="_x0000_s1175" style="position:absolute;left:16311;top:8197;width:987;height:8426" coordorigin="33284,8083" coordsize="987,8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4BcsQAAADcAAAADwAAAGRycy9kb3ducmV2LnhtbERPS2uDQBC+F/Iflink&#10;1qwmtAk2q0hoQg+hkAeU3gZ3oqI7K+5Wzb/vFgq9zcf3nG02mVYM1LvasoJ4EYEgLqyuuVRwveyf&#10;NiCcR9bYWiYFd3KQpbOHLSbajnyi4exLEULYJaig8r5LpHRFRQbdwnbEgbvZ3qAPsC+l7nEM4aaV&#10;yyh6kQZrDg0VdrSrqGjO30bBYcQxX8Vvw7G57e5fl+ePz2NMSs0fp/wVhKfJ/4v/3O86zN+s4f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4BcsQAAADcAAAA&#10;DwAAAAAAAAAAAAAAAACqAgAAZHJzL2Rvd25yZXYueG1sUEsFBgAAAAAEAAQA+gAAAJsDAAAAAA==&#10;">
                  <v:oval id="Oval 188" o:spid="_x0000_s1176" style="position:absolute;left:33284;top:15598;width:911;height:9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9M+8cA&#10;AADcAAAADwAAAGRycy9kb3ducmV2LnhtbESPQWvCQBCF74X+h2UKXopu9BAkdZVasBT0oLbF9jZk&#10;p0lodjZmV43+eucgeJvhvXnvm8msc7U6UhsqzwaGgwQUce5txYWBr89FfwwqRGSLtWcycKYAs+nj&#10;wwQz60+8oeM2FkpCOGRooIyxybQOeUkOw8A3xKL9+dZhlLUttG3xJOGu1qMkSbXDiqWhxIbeSsr/&#10;twdn4DddzDldL5951YR8/v2Ol5/d3pjeU/f6AipSF+/m2/WHFfyx0MozMoGe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dPTPvHAAAA3AAAAA8AAAAAAAAAAAAAAAAAmAIAAGRy&#10;cy9kb3ducmV2LnhtbFBLBQYAAAAABAAEAPUAAACMAwAAAAA=&#10;" fillcolor="#4f81bd [3204]" strokecolor="#243f60 [1604]" strokeweight="2pt"/>
                  <v:line id="Straight Connector 189" o:spid="_x0000_s1177" style="position:absolute;flip:y;visibility:visible;mso-wrap-style:square" from="33739,8083" to="33739,15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QOgcQAAADcAAAADwAAAGRycy9kb3ducmV2LnhtbERPTWvCQBC9C/6HZQRvurGW1kZXKQUx&#10;KNiqPXgcsmMSzM6m2dVEf31XKPQ2j/c5s0VrSnGl2hWWFYyGEQji1OqCMwXfh+VgAsJ5ZI2lZVJw&#10;IweLebczw1jbhnd03ftMhBB2MSrIva9iKV2ak0E3tBVx4E62NugDrDOpa2xCuCnlUxS9SIMFh4Yc&#10;K/rIKT3vL0ZBkvB6fefl53H09bPy42KzfW5eler32vcpCE+t/xf/uRMd5k/e4PFMuE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9A6BxAAAANwAAAAPAAAAAAAAAAAA&#10;AAAAAKECAABkcnMvZG93bnJldi54bWxQSwUGAAAAAAQABAD5AAAAkgMAAAAA&#10;" strokecolor="#4579b8 [3044]"/>
                  <v:line id="Straight Connector 190" o:spid="_x0000_s1178" style="position:absolute;visibility:visible;mso-wrap-style:square" from="33284,8083" to="34271,80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w59cUAAADcAAAADwAAAGRycy9kb3ducmV2LnhtbESPQU8CQQyF7yb+h0lNvMmsEAmsDISY&#10;mBD1IvADyk7d3bDTWWcKLP56ezDx1ua9vvd1sRpCZ86UchvZweOoAENcRd9y7WC/e32YgcmC7LGL&#10;TA6ulGG1vL1ZYOnjhT/pvJXaaAjnEh00In1pba4aCphHsSdW7SumgKJrqq1PeNHw0NlxUUxtwJa1&#10;ocGeXhqqjttTcPD9/rHJ10M3lunTz9sxrWdzmWTn7u+G9TMYoUH+zX/XG6/4c8XXZ3QCu/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w59cUAAADcAAAADwAAAAAAAAAA&#10;AAAAAAChAgAAZHJzL2Rvd25yZXYueG1sUEsFBgAAAAAEAAQA+QAAAJMDAAAAAA==&#10;" strokecolor="#4579b8 [3044]"/>
                </v:group>
                <v:shape id="Text Box 191" o:spid="_x0000_s1179" type="#_x0000_t202" style="position:absolute;left:5636;top:1974;width:8432;height:5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YP4sQA&#10;AADcAAAADwAAAGRycy9kb3ducmV2LnhtbERPS2vCQBC+F/oflil4Ed2o1LbRVYr4wluNbeltyI5J&#10;aHY2ZNck/nu3IPQ2H99z5svOlKKh2hWWFYyGEQji1OqCMwWnZDN4BeE8ssbSMim4koPl4vFhjrG2&#10;LX9Qc/SZCCHsYlSQe1/FUro0J4NuaCviwJ1tbdAHWGdS19iGcFPKcRRNpcGCQ0OOFa1ySn+PF6Pg&#10;p599H1y3/Wwnz5NqvWuSly+dKNV76t5nIDx1/l98d+91mP82gr9nwgV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2D+LEAAAA3AAAAA8AAAAAAAAAAAAAAAAAmAIAAGRycy9k&#10;b3ducmV2LnhtbFBLBQYAAAAABAAEAPUAAACJAwAAAAA=&#10;" fillcolor="white [3201]" stroked="f" strokeweight=".5pt">
                  <v:textbox>
                    <w:txbxContent>
                      <w:p w:rsidR="00496D06" w:rsidRDefault="00496D06" w:rsidP="00682DAE">
                        <w:r>
                          <w:t>Skewed Conveyor</w:t>
                        </w:r>
                      </w:p>
                    </w:txbxContent>
                  </v:textbox>
                </v:shape>
                <v:shape id="Straight Arrow Connector 192" o:spid="_x0000_s1180" type="#_x0000_t32" style="position:absolute;left:9852;top:7230;width:881;height:18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6RccEAAADcAAAADwAAAGRycy9kb3ducmV2LnhtbERPS4vCMBC+C/sfwix401SXSrcaRYSy&#10;Xn0s7N7GZmyLzaQ0qdZ/bwTB23x8z1mselOLK7WusqxgMo5AEOdWV1woOB6yUQLCeWSNtWVScCcH&#10;q+XHYIGptjfe0XXvCxFC2KWooPS+SaV0eUkG3dg2xIE729agD7AtpG7xFsJNLadRNJMGKw4NJTa0&#10;KSm/7Duj4Ot86n8Sv5ZJ9mc3XRfH8W/2r9Tws1/PQXjq/Vv8cm91mP89hecz4QK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bpFxwQAAANwAAAAPAAAAAAAAAAAAAAAA&#10;AKECAABkcnMvZG93bnJldi54bWxQSwUGAAAAAAQABAD5AAAAjwMAAAAA&#10;" strokecolor="#4579b8 [3044]">
                  <v:stroke endarrow="open"/>
                </v:shape>
                <v:shape id="Text Box 44" o:spid="_x0000_s1181" type="#_x0000_t202" style="position:absolute;left:5072;top:18267;width:7168;height:47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DsQA&#10;AADcAAAADwAAAGRycy9kb3ducmV2LnhtbERPTWvCQBC9F/wPyxS8FN20oWpTVynFqnjTqKW3ITtN&#10;gtnZkN0m8d+7hUJv83ifM1/2phItNa60rOBxHIEgzqwuOVdwTD9GMxDOI2usLJOCKzlYLgZ3c0y0&#10;7XhP7cHnIoSwS1BB4X2dSOmyggy6sa2JA/dtG4M+wCaXusEuhJtKPkXRRBosOTQUWNN7Qdnl8GMU&#10;fD3knzvXr09d/BzXq02bTs86VWp437+9gvDU+3/xn3urw/yXGH6fCR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NA7EAAAA3AAAAA8AAAAAAAAAAAAAAAAAmAIAAGRycy9k&#10;b3ducmV2LnhtbFBLBQYAAAAABAAEAPUAAACJAwAAAAA=&#10;" fillcolor="white [3201]" stroked="f" strokeweight=".5pt">
                  <v:textbox>
                    <w:txbxContent>
                      <w:p w:rsidR="00496D06" w:rsidRDefault="00496D06" w:rsidP="00682DAE">
                        <w:pPr>
                          <w:pStyle w:val="NormalWeb"/>
                          <w:spacing w:before="0" w:beforeAutospacing="0" w:after="0" w:afterAutospacing="0"/>
                        </w:pPr>
                        <w:r>
                          <w:rPr>
                            <w:rFonts w:ascii="Tahoma" w:eastAsia="Times New Roman" w:hAnsi="Tahoma"/>
                          </w:rPr>
                          <w:t>Servo Gapper</w:t>
                        </w:r>
                      </w:p>
                    </w:txbxContent>
                  </v:textbox>
                </v:shape>
                <v:shape id="Straight Arrow Connector 194" o:spid="_x0000_s1182" type="#_x0000_t32" style="position:absolute;left:6993;top:14930;width:1663;height:333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Ll2sIAAADcAAAADwAAAGRycy9kb3ducmV2LnhtbERPS2sCMRC+F/ofwhS8aVbty61RRBD0&#10;IFL78Dok4+7SzWTZjLr996Yg9DYf33Om887X6kxtrAIbGA4yUMQ2uIoLA58fq/4rqCjIDuvAZOCX&#10;Isxn93dTzF248Dud91KoFMIxRwOlSJNrHW1JHuMgNMSJO4bWoyTYFtq1eEnhvtajLHvWHitODSU2&#10;tCzJ/uxP3sApHLeLL/cy/h4eZGMr2ezIPhnTe+gWb6CEOvkX39xrl+ZPHuHvmXSBnl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FLl2sIAAADcAAAADwAAAAAAAAAAAAAA&#10;AAChAgAAZHJzL2Rvd25yZXYueG1sUEsFBgAAAAAEAAQA+QAAAJADAAAAAA==&#10;" strokecolor="#4579b8 [3044]">
                  <v:stroke endarrow="open"/>
                </v:shape>
                <v:group id="Group 195" o:spid="_x0000_s1183" style="position:absolute;left:47432;top:14483;width:1588;height:4206" coordorigin="32339,14157" coordsize="1588,42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7msQ8MAAADcAAAADwAAAGRycy9kb3ducmV2LnhtbERPS4vCMBC+L/gfwgje&#10;NK2iuF2jiKh4EMEHLHsbmrEtNpPSxLb++82CsLf5+J6zWHWmFA3VrrCsIB5FIIhTqwvOFNyuu+Ec&#10;hPPIGkvLpOBFDlbL3scCE21bPlNz8ZkIIewSVJB7XyVSujQng25kK+LA3W1t0AdYZ1LX2IZwU8px&#10;FM2kwYJDQ44VbXJKH5enUbBvsV1P4m1zfNw3r5/r9PR9jEmpQb9bf4Hw1Pl/8dt90GH+5x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zuaxDwwAAANwAAAAP&#10;AAAAAAAAAAAAAAAAAKoCAABkcnMvZG93bnJldi54bWxQSwUGAAAAAAQABAD6AAAAmgMAAAAA&#10;">
                  <v:rect id="Rectangle 196" o:spid="_x0000_s1184" style="position:absolute;left:32339;top:15468;width:1589;height:28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ApdsEA&#10;AADcAAAADwAAAGRycy9kb3ducmV2LnhtbERP24rCMBB9F/yHMIJvmiqitWsUEUTZl8XLBwzNbNvd&#10;ZlKSaKtfv1kQfJvDuc5q05la3Mn5yrKCyTgBQZxbXXGh4HrZj1IQPiBrrC2Tggd52Kz7vRVm2rZ8&#10;ovs5FCKGsM9QQRlCk0np85IM+rFtiCP3bZ3BEKErpHbYxnBTy2mSzKXBimNDiQ3tSsp/zzejwE6+&#10;wuelnd2YWndIq5+8fi5SpYaDbvsBIlAX3uKX+6jj/OUc/p+JF8j1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wKXbBAAAA3AAAAA8AAAAAAAAAAAAAAAAAmAIAAGRycy9kb3du&#10;cmV2LnhtbFBLBQYAAAAABAAEAPUAAACGAwAAAAA=&#10;" fillcolor="#4f81bd [3204]" strokecolor="#243f60 [1604]" strokeweight="2pt"/>
                  <v:line id="Straight Connector 197" o:spid="_x0000_s1185" style="position:absolute;visibility:visible;mso-wrap-style:square" from="33133,14157" to="33133,154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WhgcMAAADcAAAADwAAAGRycy9kb3ducmV2LnhtbERP22oCMRB9L/QfwhT6ptkq9bIaRQqC&#10;1L6o/YDpZtxd3Ey2yVTXfr0pCH2bw7nOfNm5Rp0pxNqzgZd+Boq48Lbm0sDnYd2bgIqCbLHxTAau&#10;FGG5eHyYY279hXd03kupUgjHHA1UIm2udSwqchj7viVO3NEHh5JgKLUNeEnhrtGDLBtphzWnhgpb&#10;equoOO1/nIHv7ccmXr+agYxef99PYTWZyjAa8/zUrWaghDr5F9/dG5vmT8fw90y6QC9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wVoYHDAAAA3AAAAA8AAAAAAAAAAAAA&#10;AAAAoQIAAGRycy9kb3ducmV2LnhtbFBLBQYAAAAABAAEAPkAAACRAwAAAAA=&#10;" strokecolor="#4579b8 [3044]"/>
                  <v:line id="Straight Connector 198" o:spid="_x0000_s1186" style="position:absolute;visibility:visible;mso-wrap-style:square" from="32727,14157" to="33504,14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o188UAAADcAAAADwAAAGRycy9kb3ducmV2LnhtbESPQU8CQQyF7yb+h0lNvMmsEAmsDISY&#10;mBD1IvADyk7d3bDTWWcKLP56ezDx1ua9vvd1sRpCZ86UchvZweOoAENcRd9y7WC/e32YgcmC7LGL&#10;TA6ulGG1vL1ZYOnjhT/pvJXaaAjnEh00In1pba4aCphHsSdW7SumgKJrqq1PeNHw0NlxUUxtwJa1&#10;ocGeXhqqjttTcPD9/rHJ10M3lunTz9sxrWdzmWTn7u+G9TMYoUH+zX/XG6/4c6XVZ3QCu/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Yo188UAAADcAAAADwAAAAAAAAAA&#10;AAAAAAChAgAAZHJzL2Rvd25yZXYueG1sUEsFBgAAAAAEAAQA+QAAAJMDAAAAAA==&#10;" strokecolor="#4579b8 [3044]"/>
                </v:group>
                <v:shape id="Straight Arrow Connector 199" o:spid="_x0000_s1187" type="#_x0000_t32" style="position:absolute;left:2465;top:12011;width:1030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oDAMIAAADcAAAADwAAAGRycy9kb3ducmV2LnhtbERPS2vCQBC+F/wPywje6kZLSkzdBBFC&#10;vdYq2Ns0Oyah2dmQ3Tz677uFQm/z8T1nn8+mFSP1rrGsYLOOQBCXVjdcKbi8F48JCOeRNbaWScE3&#10;OcizxcMeU20nfqPx7CsRQtilqKD2vkuldGVNBt3adsSBu9veoA+wr6TucQrhppXbKHqWBhsODTV2&#10;dKyp/DoPRsHT/XN+TfxBJsXNHochjuNr8aHUajkfXkB4mv2/+M990mH+bge/z4QLZPY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soDAMIAAADcAAAADwAAAAAAAAAAAAAA&#10;AAChAgAAZHJzL2Rvd25yZXYueG1sUEsFBgAAAAAEAAQA+QAAAJADAAAAAA==&#10;" strokecolor="#4579b8 [3044]">
                  <v:stroke endarrow="open"/>
                </v:shape>
                <v:shape id="Straight Arrow Connector 200" o:spid="_x0000_s1188" type="#_x0000_t32" style="position:absolute;left:21898;top:11986;width:54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9eZsIAAADcAAAADwAAAGRycy9kb3ducmV2LnhtbESPT4vCMBTE78J+h/AW9mZTVyqlaxQR&#10;ynr1H+jtbfNsi81LaVLtfnsjCB6HmfkNM18OphE36lxtWcEkikEQF1bXXCo47PNxCsJ5ZI2NZVLw&#10;Tw6Wi4/RHDNt77yl286XIkDYZaig8r7NpHRFRQZdZFvi4F1sZ9AH2ZVSd3gPcNPI7zieSYM1h4UK&#10;W1pXVFx3vVEwvfwNv6lfyTQ/2XXfJ0lyzM9KfX0Oqx8Qngb/Dr/aG60gEOF5JhwBuXg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N9eZsIAAADcAAAADwAAAAAAAAAAAAAA&#10;AAChAgAAZHJzL2Rvd25yZXYueG1sUEsFBgAAAAAEAAQA+QAAAJADAAAAAA==&#10;" strokecolor="#4579b8 [3044]">
                  <v:stroke endarrow="open"/>
                </v:shape>
                <v:shape id="Text Box 44" o:spid="_x0000_s1189" type="#_x0000_t202" style="position:absolute;left:12815;top:722;width:9259;height:48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n7GcYA&#10;AADcAAAADwAAAGRycy9kb3ducmV2LnhtbESPQWvCQBSE7wX/w/KEXopuVKqSukoRq+JNo5beHtnX&#10;JDT7NmTXJP57t1DocZiZb5jFqjOlaKh2hWUFo2EEgji1uuBMwTn5GMxBOI+ssbRMCu7kYLXsPS0w&#10;1rblIzUnn4kAYRejgtz7KpbSpTkZdENbEQfv29YGfZB1JnWNbYCbUo6jaCoNFhwWcqxonVP6c7oZ&#10;BV8v2efBddtLO3mdVJtdk8yuOlHqud+9v4Hw1Pn/8F97rxWMoxH8nglHQC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1n7GcYAAADcAAAADwAAAAAAAAAAAAAAAACYAgAAZHJz&#10;L2Rvd25yZXYueG1sUEsFBgAAAAAEAAQA9QAAAIsDAAAAAA==&#10;" fillcolor="white [3201]" stroked="f" strokeweight=".5pt">
                  <v:textbox>
                    <w:txbxContent>
                      <w:p w:rsidR="00496D06" w:rsidRPr="00337284" w:rsidRDefault="00496D06" w:rsidP="00682DAE">
                        <w:pPr>
                          <w:pStyle w:val="NormalWeb"/>
                          <w:spacing w:before="0" w:beforeAutospacing="0" w:after="0" w:afterAutospacing="0"/>
                          <w:rPr>
                            <w:rFonts w:ascii="Tahoma" w:eastAsia="Times New Roman" w:hAnsi="Tahoma"/>
                          </w:rPr>
                        </w:pPr>
                        <w:r>
                          <w:rPr>
                            <w:rFonts w:ascii="Tahoma" w:eastAsia="Times New Roman" w:hAnsi="Tahoma"/>
                          </w:rPr>
                          <w:t>Induction Photo-eye</w:t>
                        </w:r>
                      </w:p>
                    </w:txbxContent>
                  </v:textbox>
                </v:shape>
                <v:shape id="Straight Arrow Connector 202" o:spid="_x0000_s1190" type="#_x0000_t32" style="position:absolute;left:16766;top:5559;width:678;height:240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i+b8UAAADcAAAADwAAAGRycy9kb3ducmV2LnhtbESPX2vCMBTF3wd+h3AF32ZqcWNUo4hj&#10;4BAcVUF8uzbXttjclCSz3bc3g8EeD+fPjzNf9qYRd3K+tqxgMk5AEBdW11wqOB4+nt9A+ICssbFM&#10;Cn7Iw3IxeJpjpm3HOd33oRRxhH2GCqoQ2kxKX1Rk0I9tSxy9q3UGQ5SulNphF8dNI9MkeZUGa46E&#10;CltaV1Tc9t8mQt6n+cv2tL1MKV99dZfP8y64s1KjYb+agQjUh//wX3ujFaRJCr9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Mi+b8UAAADcAAAADwAAAAAAAAAA&#10;AAAAAAChAgAAZHJzL2Rvd25yZXYueG1sUEsFBgAAAAAEAAQA+QAAAJMDAAAAAA==&#10;" strokecolor="#4579b8 [3044]">
                  <v:stroke endarrow="open"/>
                </v:shape>
                <v:shape id="Text Box 44" o:spid="_x0000_s1191" type="#_x0000_t202" style="position:absolute;left:21507;top:2844;width:8406;height:5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fA9cYA&#10;AADcAAAADwAAAGRycy9kb3ducmV2LnhtbESPQWvCQBSE74L/YXmCF6mbGtpK6ipFtBVvmtrS2yP7&#10;TILZtyG7TdJ/7xYEj8PMfMMsVr2pREuNKy0reJxGIIgzq0vOFXym24c5COeRNVaWScEfOVgth4MF&#10;Jtp2fKD26HMRIOwSVFB4XydSuqwgg25qa+LgnW1j0AfZ5FI32AW4qeQsip6lwZLDQoE1rQvKLsdf&#10;o+Bnkn/vXf9+6uKnuN58tOnLl06VGo/6t1cQnnp/D9/aO61gFsXwfyYcAbm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MfA9cYAAADcAAAADwAAAAAAAAAAAAAAAACYAgAAZHJz&#10;L2Rvd25yZXYueG1sUEsFBgAAAAAEAAQA9QAAAIsDAAAAAA==&#10;" fillcolor="white [3201]" stroked="f" strokeweight=".5pt">
                  <v:textbox>
                    <w:txbxContent>
                      <w:p w:rsidR="00496D06" w:rsidRPr="00D258F4" w:rsidRDefault="00496D06" w:rsidP="00682DAE">
                        <w:pPr>
                          <w:pStyle w:val="NormalWeb"/>
                          <w:spacing w:before="0" w:beforeAutospacing="0" w:after="0" w:afterAutospacing="0"/>
                          <w:rPr>
                            <w:rFonts w:ascii="Tahoma" w:eastAsia="Times New Roman" w:hAnsi="Tahoma"/>
                          </w:rPr>
                        </w:pPr>
                        <w:r>
                          <w:rPr>
                            <w:rFonts w:ascii="Tahoma" w:eastAsia="Times New Roman" w:hAnsi="Tahoma"/>
                          </w:rPr>
                          <w:t>Induction Scanner</w:t>
                        </w:r>
                      </w:p>
                    </w:txbxContent>
                  </v:textbox>
                </v:shape>
                <v:shape id="Straight Arrow Connector 204" o:spid="_x0000_s1192" type="#_x0000_t32" style="position:absolute;left:20846;top:7963;width:4864;height:330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2DgMUAAADcAAAADwAAAGRycy9kb3ducmV2LnhtbESPX2vCMBTF3wd+h3AF32aqdGNUo4hj&#10;4BAcVUF8uzbXttjclCSz3bc3g8EeD+fPjzNf9qYRd3K+tqxgMk5AEBdW11wqOB4+nt9A+ICssbFM&#10;Cn7Iw3IxeJpjpm3HOd33oRRxhH2GCqoQ2kxKX1Rk0I9tSxy9q3UGQ5SulNphF8dNI6dJ8ioN1hwJ&#10;Fba0rqi47b9NhLyn+cv2tL2klK++usvneRfcWanRsF/NQATqw3/4r73RCqZJCr9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G2DgMUAAADcAAAADwAAAAAAAAAA&#10;AAAAAAChAgAAZHJzL2Rvd25yZXYueG1sUEsFBgAAAAAEAAQA+QAAAJMDAAAAAA==&#10;" strokecolor="#4579b8 [3044]">
                  <v:stroke endarrow="open"/>
                </v:shape>
                <v:shape id="Text Box 44" o:spid="_x0000_s1193" type="#_x0000_t202" style="position:absolute;left:47431;top:20197;width:11705;height:33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L9GscA&#10;AADcAAAADwAAAGRycy9kb3ducmV2LnhtbESPT2vCQBTE74LfYXlCL0U3VfxD6iqltFq8mailt0f2&#10;NQnNvg3ZbRK/vVsoeBxm5jfMetubSrTUuNKygqdJBII4s7rkXMEpfR+vQDiPrLGyTAqu5GC7GQ7W&#10;GGvb8ZHaxOciQNjFqKDwvo6ldFlBBt3E1sTB+7aNQR9kk0vdYBfgppLTKFpIgyWHhQJrei0o+0l+&#10;jYKvx/zz4PrduZvNZ/Xbvk2XF50q9TDqX55BeOr9Pfzf/tAKptEc/s6EIyA3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xi/RrHAAAA3AAAAA8AAAAAAAAAAAAAAAAAmAIAAGRy&#10;cy9kb3ducmV2LnhtbFBLBQYAAAAABAAEAPUAAACMAwAAAAA=&#10;" fillcolor="white [3201]" stroked="f" strokeweight=".5pt">
                  <v:textbox>
                    <w:txbxContent>
                      <w:p w:rsidR="00496D06" w:rsidRDefault="00496D06" w:rsidP="00682DAE">
                        <w:pPr>
                          <w:pStyle w:val="NormalWeb"/>
                          <w:spacing w:before="0" w:beforeAutospacing="0" w:after="0" w:afterAutospacing="0"/>
                        </w:pPr>
                        <w:r>
                          <w:rPr>
                            <w:rFonts w:ascii="Tahoma" w:eastAsia="Times New Roman" w:hAnsi="Tahoma"/>
                          </w:rPr>
                          <w:t>Ink Jet Printer</w:t>
                        </w:r>
                      </w:p>
                    </w:txbxContent>
                  </v:textbox>
                </v:shape>
                <v:shape id="Straight Arrow Connector 206" o:spid="_x0000_s1194" type="#_x0000_t32" style="position:absolute;left:49387;top:18203;width:3897;height:199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MqzcQAAADcAAAADwAAAGRycy9kb3ducmV2LnhtbESPzWoCQRCE7wHfYWjBW5xViYaNo4gQ&#10;iAcJ8Se5NjPt7uJOz7LT6vr2mUDAY1FVX1HzZedrdaU2VoENjIYZKGIbXMWFgcP+/fkVVBRkh3Vg&#10;MnCnCMtF72mOuQs3/qLrTgqVIBxzNFCKNLnW0ZbkMQ5DQ5y8U2g9SpJtoV2LtwT3tR5n2VR7rDgt&#10;lNjQuiR73l28gUs4bVdHN5t8j35kYyvZfJJ9MWbQ71ZvoIQ6eYT/2x/OwDibwt+ZdAT04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4yrNxAAAANwAAAAPAAAAAAAAAAAA&#10;AAAAAKECAABkcnMvZG93bnJldi54bWxQSwUGAAAAAAQABAD5AAAAkgMAAAAA&#10;" strokecolor="#4579b8 [3044]">
                  <v:stroke endarrow="open"/>
                </v:shape>
                <v:group id="Group 207" o:spid="_x0000_s1195" style="position:absolute;left:42762;top:7900;width:984;height:8420" coordsize="987,8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whjVMYAAADcAAAADwAAAGRycy9kb3ducmV2LnhtbESPT2vCQBTE7wW/w/KE&#10;3uomkdaSuoqIlh6kYCKU3h7ZZxLMvg3ZNX++fbdQ6HGYmd8w6+1oGtFT52rLCuJFBIK4sLrmUsEl&#10;Pz69gnAeWWNjmRRM5GC7mT2sMdV24DP1mS9FgLBLUUHlfZtK6YqKDLqFbYmDd7WdQR9kV0rd4RDg&#10;ppFJFL1IgzWHhQpb2ldU3LK7UfA+4LBbxof+dLvup+/8+fPrFJNSj/Nx9wbC0+j/w3/tD60giVb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CGNUxgAAANwA&#10;AAAPAAAAAAAAAAAAAAAAAKoCAABkcnMvZG93bnJldi54bWxQSwUGAAAAAAQABAD6AAAAnQMAAAAA&#10;">
                  <v:oval id="Oval 208" o:spid="_x0000_s1196" style="position:absolute;top:7515;width:910;height:9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ku3cQA&#10;AADcAAAADwAAAGRycy9kb3ducmV2LnhtbERPy2rCQBTdC/2H4RbcSJ3URZDUUUwhpdAufJXq7pK5&#10;JqGZO+nMqNGvdxaFLg/nPVv0phVncr6xrOB5nIAgLq1uuFKw2xZPUxA+IGtsLZOCK3lYzB8GM8y0&#10;vfCazptQiRjCPkMFdQhdJqUvazLox7YjjtzROoMhQldJ7fASw00rJ0mSSoMNx4YaO3qtqfzZnIyC&#10;Q1rknK4+RvzZ+TL/esPb/vtXqeFjv3wBEagP/+I/97tWMEni2ngmHgE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5Lt3EAAAA3AAAAA8AAAAAAAAAAAAAAAAAmAIAAGRycy9k&#10;b3ducmV2LnhtbFBLBQYAAAAABAAEAPUAAACJAwAAAAA=&#10;" fillcolor="#4f81bd [3204]" strokecolor="#243f60 [1604]" strokeweight="2pt">
                    <v:textbox>
                      <w:txbxContent>
                        <w:p w:rsidR="00496D06" w:rsidRDefault="00496D06" w:rsidP="00682DAE"/>
                      </w:txbxContent>
                    </v:textbox>
                  </v:oval>
                  <v:line id="Straight Connector 209" o:spid="_x0000_s1197" style="position:absolute;flip:y;visibility:visible;mso-wrap-style:square" from="455,0" to="455,7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sp8YAAADcAAAADwAAAGRycy9kb3ducmV2LnhtbESPQWvCQBSE70L/w/IK3sxGW6xNXUUE&#10;MSjYVnvo8ZF9TUKzb9Ps1kR/vSsIHoeZ+YaZzjtTiSM1rrSsYBjFIIgzq0vOFXwdVoMJCOeRNVaW&#10;ScGJHMxnD70pJtq2/EnHvc9FgLBLUEHhfZ1I6bKCDLrI1sTB+7GNQR9kk0vdYBvgppKjOB5LgyWH&#10;hQJrWhaU/e7/jYI05c3mzKv37+HH39o/ldvdc/uiVP+xW7yB8NT5e/jWTrWCUfwK1zPhCMjZ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gCbKfGAAAA3AAAAA8AAAAAAAAA&#10;AAAAAAAAoQIAAGRycy9kb3ducmV2LnhtbFBLBQYAAAAABAAEAPkAAACUAwAAAAA=&#10;" strokecolor="#4579b8 [3044]"/>
                  <v:line id="Straight Connector 210" o:spid="_x0000_s1198" style="position:absolute;visibility:visible;mso-wrap-style:square" from="0,0" to="9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pb08IAAADcAAAADwAAAGRycy9kb3ducmV2LnhtbERPzWrCQBC+C32HZYTedGOKYlNXEUGQ&#10;2ku1DzDNjkkwO5vuTjX69O6h0OPH979Y9a5VFwqx8WxgMs5AEZfeNlwZ+DpuR3NQUZAttp7JwI0i&#10;rJZPgwUW1l/5ky4HqVQK4ViggVqkK7SOZU0O49h3xIk7+eBQEgyVtgGvKdy1Os+ymXbYcGqosaNN&#10;TeX58OsM/Ow/dvH23eYym97fz2E9f5WXaMzzsF+/gRLq5V/8595ZA/kkzU9n0hH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Qpb08IAAADcAAAADwAAAAAAAAAAAAAA&#10;AAChAgAAZHJzL2Rvd25yZXYueG1sUEsFBgAAAAAEAAQA+QAAAJADAAAAAA==&#10;" strokecolor="#4579b8 [3044]"/>
                </v:group>
                <v:shape id="Text Box 44" o:spid="_x0000_s1199" type="#_x0000_t202" style="position:absolute;left:33957;top:18689;width:9258;height:4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BtxMYA&#10;AADcAAAADwAAAGRycy9kb3ducmV2LnhtbESPQWvCQBSE70L/w/IKvYhuorRKdJUithVvNWrp7ZF9&#10;JqHZtyG7TdJ/7xYEj8PMfMMs172pREuNKy0riMcRCOLM6pJzBcf0bTQH4TyyxsoyKfgjB+vVw2CJ&#10;ibYdf1J78LkIEHYJKii8rxMpXVaQQTe2NXHwLrYx6INscqkb7ALcVHISRS/SYMlhocCaNgVlP4df&#10;o+B7mH/tXf9+6qbP03r70aazs06VenrsXxcgPPX+Hr61d1rBJI7h/0w4AnJ1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oBtxMYAAADcAAAADwAAAAAAAAAAAAAAAACYAgAAZHJz&#10;L2Rvd25yZXYueG1sUEsFBgAAAAAEAAQA9QAAAIsDAAAAAA==&#10;" fillcolor="white [3201]" stroked="f" strokeweight=".5pt">
                  <v:textbox>
                    <w:txbxContent>
                      <w:p w:rsidR="00496D06" w:rsidRDefault="00496D06" w:rsidP="00682DAE">
                        <w:pPr>
                          <w:pStyle w:val="NormalWeb"/>
                          <w:spacing w:before="0" w:beforeAutospacing="0" w:after="0" w:afterAutospacing="0"/>
                        </w:pPr>
                        <w:r>
                          <w:rPr>
                            <w:rFonts w:ascii="Tahoma" w:eastAsia="Times New Roman" w:hAnsi="Tahoma"/>
                          </w:rPr>
                          <w:t>Induction Photo-eye</w:t>
                        </w:r>
                      </w:p>
                    </w:txbxContent>
                  </v:textbox>
                </v:shape>
                <v:shape id="Straight Arrow Connector 212" o:spid="_x0000_s1200" type="#_x0000_t32" style="position:absolute;left:38586;top:16316;width:3489;height:237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EossUAAADcAAAADwAAAGRycy9kb3ducmV2LnhtbESPX2vCMBTF3wf7DuEO9jZTixtSjSIb&#10;gw1BaRXEt2tzbcuam5Jktvv2Rhj4eDh/fpz5cjCtuJDzjWUF41ECgri0uuFKwX73+TIF4QOyxtYy&#10;KfgjD8vF48McM217zulShErEEfYZKqhD6DIpfVmTQT+yHXH0ztYZDFG6SmqHfRw3rUyT5E0abDgS&#10;auzovabyp/g1EfIxyV/Xh/VpQvlq25++j5vgjko9Pw2rGYhAQ7iH/9tfWkE6TuF2Jh4Bub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REossUAAADcAAAADwAAAAAAAAAA&#10;AAAAAAChAgAAZHJzL2Rvd25yZXYueG1sUEsFBgAAAAAEAAQA+QAAAJMDAAAAAA==&#10;" strokecolor="#4579b8 [3044]">
                  <v:stroke endarrow="open"/>
                </v:shape>
                <v:line id="Straight Connector 213" o:spid="_x0000_s1201" style="position:absolute;flip:y;visibility:visible;mso-wrap-style:square" from="44680,7898" to="44680,154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XD6MUAAADcAAAADwAAAGRycy9kb3ducmV2LnhtbESPQWvCQBSE7wX/w/IKvRTdTQoiqatU&#10;baGgF2P0/Mg+k9Ds25jdavrvu0Khx2FmvmHmy8G24kq9bxxrSCYKBHHpTMOVhuLwMZ6B8AHZYOuY&#10;NPyQh+Vi9DDHzLgb7+mah0pECPsMNdQhdJmUvqzJop+4jjh6Z9dbDFH2lTQ93iLctjJVaiotNhwX&#10;auxoXVP5lX9bDcfVNj1tzmpKamfzZLcqnsPlXeunx+HtFUSgIfyH/9qfRkOavMD9TDwCcvE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5XD6MUAAADcAAAADwAAAAAAAAAA&#10;AAAAAAChAgAAZHJzL2Rvd25yZXYueG1sUEsFBgAAAAAEAAQA+QAAAJMDAAAAAA==&#10;" strokecolor="#4579b8 [3044]">
                  <v:stroke dashstyle="3 1"/>
                </v:line>
                <v:line id="Straight Connector 214" o:spid="_x0000_s1202" style="position:absolute;visibility:visible;mso-wrap-style:square" from="44229,7898" to="45207,78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Fd0MUAAADcAAAADwAAAGRycy9kb3ducmV2LnhtbESPUWvCQBCE3wv9D8cW+lYvpiqaeooU&#10;CtL2pdYfsObWJJjbS++2Gv31vYLg4zAz3zDzZe9adaQQG88GhoMMFHHpbcOVge3329MUVBRki61n&#10;MnCmCMvF/d0cC+tP/EXHjVQqQTgWaKAW6QqtY1mTwzjwHXHy9j44lCRDpW3AU4K7VudZNtEOG04L&#10;NXb0WlN52Pw6Az8fn+t43rW5TMaX90NYTWfyHI15fOhXL6CEermFr+21NZAPR/B/Jh0Bv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jFd0MUAAADcAAAADwAAAAAAAAAA&#10;AAAAAAChAgAAZHJzL2Rvd25yZXYueG1sUEsFBgAAAAAEAAQA+QAAAJMDAAAAAA==&#10;" strokecolor="#4579b8 [3044]"/>
                <v:line id="Straight Connector 215" o:spid="_x0000_s1203" style="position:absolute;visibility:visible;mso-wrap-style:square" from="44255,15407" to="45226,15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34S8UAAADcAAAADwAAAGRycy9kb3ducmV2LnhtbESPUWvCQBCE34X+h2MLfdOLKYqNniIF&#10;QWxfavsDtrk1Ceb20rtVo7++Vyj4OMzMN8xi1btWnSnExrOB8SgDRVx623Bl4OtzM5yBioJssfVM&#10;Bq4UYbV8GCywsP7CH3TeS6UShGOBBmqRrtA6ljU5jCPfESfv4INDSTJU2ga8JLhrdZ5lU+2w4bRQ&#10;Y0evNZXH/ckZ+Hl738brd5vLdHLbHcN69iLP0Zinx349ByXUyz38395aA/l4An9n0hHQy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X34S8UAAADcAAAADwAAAAAAAAAA&#10;AAAAAAChAgAAZHJzL2Rvd25yZXYueG1sUEsFBgAAAAAEAAQA+QAAAJMDAAAAAA==&#10;" strokecolor="#4579b8 [3044]"/>
                <v:shape id="Text Box 44" o:spid="_x0000_s1204" type="#_x0000_t202" style="position:absolute;left:43216;top:673;width:7440;height:4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n1sMYA&#10;AADcAAAADwAAAGRycy9kb3ducmV2LnhtbESPQWvCQBSE7wX/w/KEXkrdqFQldZVSWhVvJlXp7ZF9&#10;JsHs25DdJum/7woFj8PMfMMs172pREuNKy0rGI8iEMSZ1SXnCr7Sz+cFCOeRNVaWScEvOVivBg9L&#10;jLXt+EBt4nMRIOxiVFB4X8dSuqwgg25ka+LgXWxj0AfZ5FI32AW4qeQkimbSYMlhocCa3gvKrsmP&#10;UfD9lJ/3rt8cu+nLtP7Ytun8pFOlHof92ysIT72/h//bO61gMp7B7Uw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Wn1sMYAAADcAAAADwAAAAAAAAAAAAAAAACYAgAAZHJz&#10;L2Rvd25yZXYueG1sUEsFBgAAAAAEAAQA9QAAAIsDAAAAAA==&#10;" fillcolor="white [3201]" stroked="f" strokeweight=".5pt">
                  <v:textbox>
                    <w:txbxContent>
                      <w:p w:rsidR="00496D06" w:rsidRDefault="00496D06" w:rsidP="00682DAE">
                        <w:pPr>
                          <w:pStyle w:val="NormalWeb"/>
                          <w:spacing w:before="0" w:beforeAutospacing="0" w:after="0" w:afterAutospacing="0"/>
                          <w:rPr>
                            <w:rFonts w:ascii="Tahoma" w:eastAsia="Times New Roman" w:hAnsi="Tahoma"/>
                          </w:rPr>
                        </w:pPr>
                        <w:r>
                          <w:rPr>
                            <w:rFonts w:ascii="Tahoma" w:eastAsia="Times New Roman" w:hAnsi="Tahoma"/>
                          </w:rPr>
                          <w:t>Update</w:t>
                        </w:r>
                      </w:p>
                      <w:p w:rsidR="00496D06" w:rsidRDefault="00496D06" w:rsidP="00682DAE">
                        <w:pPr>
                          <w:pStyle w:val="NormalWeb"/>
                          <w:spacing w:before="0" w:beforeAutospacing="0" w:after="0" w:afterAutospacing="0"/>
                        </w:pPr>
                        <w:r>
                          <w:rPr>
                            <w:rFonts w:ascii="Tahoma" w:eastAsia="Times New Roman" w:hAnsi="Tahoma"/>
                          </w:rPr>
                          <w:t>Point</w:t>
                        </w:r>
                      </w:p>
                    </w:txbxContent>
                  </v:textbox>
                </v:shape>
                <v:shape id="Straight Arrow Connector 217" o:spid="_x0000_s1205" type="#_x0000_t32" style="position:absolute;left:44680;top:5499;width:2256;height:239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aLKsUAAADcAAAADwAAAGRycy9kb3ducmV2LnhtbESPX2vCMBTF3wd+h3AHe5up4uaoRhFl&#10;4BAc1YH4dm3u2mJzU5Jo67c3wmCPh/Pnx5nOO1OLKzlfWVYw6CcgiHOrKy4U/Ow/Xz9A+ICssbZM&#10;Cm7kYT7rPU0x1bbljK67UIg4wj5FBWUITSqlz0sy6Pu2IY7er3UGQ5SukNphG8dNLYdJ8i4NVhwJ&#10;JTa0LCk/7y4mQlaj7G1z2JxGlC2+29PXcRvcUamX524xARGoC//hv/ZaKxgOxvA4E4+AnN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WaLKsUAAADcAAAADwAAAAAAAAAA&#10;AAAAAAChAgAAZHJzL2Rvd25yZXYueG1sUEsFBgAAAAAEAAQA+QAAAJMDAAAAAA==&#10;" strokecolor="#4579b8 [3044]">
                  <v:stroke endarrow="open"/>
                </v:shape>
                <v:group id="Group 218" o:spid="_x0000_s1206" style="position:absolute;left:46835;top:7851;width:984;height:8414" coordsize="987,8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605h+8EAAADcAAAADwAA&#10;AAAAAAAAAAAAAACqAgAAZHJzL2Rvd25yZXYueG1sUEsFBgAAAAAEAAQA+gAAAJgDAAAAAA==&#10;">
                  <v:oval id="Oval 219" o:spid="_x0000_s1207" style="position:absolute;top:7515;width:910;height:9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wdm8YA&#10;AADcAAAADwAAAGRycy9kb3ducmV2LnhtbESPQWvCQBSE74L/YXmCl1I3egg1dRUVFKEeqm2p3h7Z&#10;ZxLMvo3ZrUZ/vVsQPA4z8w0zmjSmFGeqXWFZQb8XgSBOrS44U/D9tXh9A+E8ssbSMim4koPJuN0a&#10;YaLthTd03vpMBAi7BBXk3leJlC7NyaDr2Yo4eAdbG/RB1pnUNV4C3JRyEEWxNFhwWMixonlO6XH7&#10;ZxTs48WM48+PF15XLp39LPG2+z0p1e0003cQnhr/DD/aK61g0B/C/5lwBOT4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ywdm8YAAADcAAAADwAAAAAAAAAAAAAAAACYAgAAZHJz&#10;L2Rvd25yZXYueG1sUEsFBgAAAAAEAAQA9QAAAIsDAAAAAA==&#10;" fillcolor="#4f81bd [3204]" strokecolor="#243f60 [1604]" strokeweight="2pt">
                    <v:textbox>
                      <w:txbxContent>
                        <w:p w:rsidR="00496D06" w:rsidRDefault="00496D06" w:rsidP="00682DAE">
                          <w:pPr>
                            <w:pStyle w:val="NormalWeb"/>
                            <w:spacing w:before="0" w:beforeAutospacing="0" w:after="0" w:afterAutospacing="0"/>
                          </w:pPr>
                          <w:r>
                            <w:rPr>
                              <w:rFonts w:ascii="Tahoma" w:eastAsia="Times New Roman" w:hAnsi="Tahoma"/>
                            </w:rPr>
                            <w:t> </w:t>
                          </w:r>
                        </w:p>
                      </w:txbxContent>
                    </v:textbox>
                  </v:oval>
                  <v:line id="Straight Connector 220" o:spid="_x0000_s1208" style="position:absolute;flip:y;visibility:visible;mso-wrap-style:square" from="455,0" to="455,7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2ZWsQAAADcAAAADwAAAGRycy9kb3ducmV2LnhtbERPTWvCQBC9C/6HZYTedGNaakmzERGk&#10;wUK16qHHITsmwexsmt2atL++exA8Pt53uhxMI67UudqygvksAkFcWF1zqeB03ExfQDiPrLGxTAp+&#10;ycEyG49STLTt+ZOuB1+KEMIuQQWV920ipSsqMuhmtiUO3Nl2Bn2AXSl1h30IN42Mo+hZGqw5NFTY&#10;0rqi4nL4MQrynLfbP97svub77zf/WL9/PPULpR4mw+oVhKfB38U3d64VxHGYH86EIyCz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jZlaxAAAANwAAAAPAAAAAAAAAAAA&#10;AAAAAKECAABkcnMvZG93bnJldi54bWxQSwUGAAAAAAQABAD5AAAAkgMAAAAA&#10;" strokecolor="#4579b8 [3044]"/>
                  <v:line id="Straight Connector 221" o:spid="_x0000_s1209" style="position:absolute;visibility:visible;mso-wrap-style:square" from="0,0" to="9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Co09cUAAADcAAAADwAAAGRycy9kb3ducmV2LnhtbESPUWvCQBCE34X+h2MLvunFFEWjp0ih&#10;ILYvtf6ANbdNgrm99G6rsb/eKxT6OMzMN8xq07tWXSjExrOByTgDRVx623Bl4PjxMpqDioJssfVM&#10;Bm4UYbN+GKywsP7K73Q5SKUShGOBBmqRrtA6ljU5jGPfESfv0weHkmSotA14TXDX6jzLZtphw2mh&#10;xo6eayrPh29n4Ov1bRdvpzaX2fRnfw7b+UKeojHDx367BCXUy3/4r72zBvJ8Ar9n0hHQ6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Co09cUAAADcAAAADwAAAAAAAAAA&#10;AAAAAAChAgAAZHJzL2Rvd25yZXYueG1sUEsFBgAAAAAEAAQA+QAAAJMDAAAAAA==&#10;" strokecolor="#4579b8 [3044]"/>
                </v:group>
                <v:shape id="Text Box 44" o:spid="_x0000_s1210" type="#_x0000_t202" style="position:absolute;left:50656;top:1334;width:8848;height:5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45DscA&#10;AADcAAAADwAAAGRycy9kb3ducmV2LnhtbESPT2vCQBTE7wW/w/KEXopuGqlKdJVSWlu8afyDt0f2&#10;mQSzb0N2TdJv3y0Uehxm5jfMct2bSrTUuNKygudxBII4s7rkXMEh/RjNQTiPrLGyTAq+ycF6NXhY&#10;YqJtxztq9z4XAcIuQQWF93UipcsKMujGtiYO3tU2Bn2QTS51g12Am0rGUTSVBksOCwXW9FZQdtvf&#10;jYLLU37eun5z7CYvk/r9s01nJ50q9TjsXxcgPPX+P/zX/tIK4jiG3zPhCM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g+OQ7HAAAA3AAAAA8AAAAAAAAAAAAAAAAAmAIAAGRy&#10;cy9kb3ducmV2LnhtbFBLBQYAAAAABAAEAPUAAACMAwAAAAA=&#10;" fillcolor="white [3201]" stroked="f" strokeweight=".5pt">
                  <v:textbox>
                    <w:txbxContent>
                      <w:p w:rsidR="00496D06" w:rsidRDefault="00496D06" w:rsidP="00682DAE">
                        <w:pPr>
                          <w:pStyle w:val="NormalWeb"/>
                          <w:spacing w:before="0" w:beforeAutospacing="0" w:after="0" w:afterAutospacing="0"/>
                          <w:rPr>
                            <w:rFonts w:ascii="Tahoma" w:eastAsia="Times New Roman" w:hAnsi="Tahoma"/>
                          </w:rPr>
                        </w:pPr>
                        <w:r>
                          <w:rPr>
                            <w:rFonts w:ascii="Tahoma" w:eastAsia="Times New Roman" w:hAnsi="Tahoma"/>
                          </w:rPr>
                          <w:t xml:space="preserve">Ink Jet </w:t>
                        </w:r>
                      </w:p>
                      <w:p w:rsidR="00496D06" w:rsidRDefault="00496D06" w:rsidP="00682DAE">
                        <w:pPr>
                          <w:pStyle w:val="NormalWeb"/>
                          <w:spacing w:before="0" w:beforeAutospacing="0" w:after="0" w:afterAutospacing="0"/>
                        </w:pPr>
                        <w:r>
                          <w:rPr>
                            <w:rFonts w:ascii="Tahoma" w:eastAsia="Times New Roman" w:hAnsi="Tahoma"/>
                          </w:rPr>
                          <w:t>Printer PE</w:t>
                        </w:r>
                      </w:p>
                    </w:txbxContent>
                  </v:textbox>
                </v:shape>
                <v:shape id="Straight Arrow Connector 223" o:spid="_x0000_s1211" type="#_x0000_t32" style="position:absolute;left:48226;top:6494;width:2430;height:135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FHlMUAAADcAAAADwAAAGRycy9kb3ducmV2LnhtbESPX2vCMBTF3wd+h3AHe5vpOjekM4oo&#10;gw1BqQri27W5a4vNTUkyW7+9EQZ7PJw/P85k1ptGXMj52rKCl2ECgriwuuZSwX73+TwG4QOyxsYy&#10;KbiSh9l08DDBTNuOc7psQyniCPsMFVQhtJmUvqjIoB/aljh6P9YZDFG6UmqHXRw3jUyT5F0arDkS&#10;KmxpUVFx3v6aCFmO8rfVYXUaUT7fdKfv4zq4o1JPj/38A0SgPvyH/9pfWkGavsL9TDwCcn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DFHlMUAAADcAAAADwAAAAAAAAAA&#10;AAAAAAChAgAAZHJzL2Rvd25yZXYueG1sUEsFBgAAAAAEAAQA+QAAAJMDAAAAAA==&#10;" strokecolor="#4579b8 [3044]">
                  <v:stroke endarrow="open"/>
                </v:shape>
                <v:rect id="Rectangle 224" o:spid="_x0000_s1212" style="position:absolute;left:31245;top:11330;width:5414;height:36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ubvsUA&#10;AADcAAAADwAAAGRycy9kb3ducmV2LnhtbESPQWvCQBSE7wX/w/KEXqRuGqJI6ipSEEoPBTXk/Jp9&#10;JrHZtzG7mvjvXUHocZiZb5jlejCNuFLnassK3qcRCOLC6ppLBdlh+7YA4TyyxsYyKbiRg/Vq9LLE&#10;VNued3Td+1IECLsUFVTet6mUrqjIoJvaljh4R9sZ9EF2pdQd9gFuGhlH0VwarDksVNjSZ0XF3/5i&#10;FPTJaVYOSX5Kvs+/k+PPLcs5ypR6HQ+bDxCeBv8ffra/tII4TuBxJhwB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e5u+xQAAANwAAAAPAAAAAAAAAAAAAAAAAJgCAABkcnMv&#10;ZG93bnJldi54bWxQSwUGAAAAAAQABAD1AAAAigMAAAAA&#10;" fillcolor="#92d050" strokecolor="#00b050" strokeweight="2pt">
                  <v:fill opacity="32896f"/>
                </v:rect>
                <v:rect id="Rectangle 225" o:spid="_x0000_s1213" style="position:absolute;left:36662;top:11334;width:5410;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JcUA&#10;AADcAAAADwAAAGRycy9kb3ducmV2LnhtbESPQWvCQBSE70L/w/IKXkrdGKKU1FWKIBQPghpyfs0+&#10;k9js25jdmvjvXaHgcZiZb5jFajCNuFLnassKppMIBHFhdc2lguy4ef8A4TyyxsYyKbiRg9XyZbTA&#10;VNue93Q9+FIECLsUFVTet6mUrqjIoJvYljh4J9sZ9EF2pdQd9gFuGhlH0VwarDksVNjSuqLi9/Bn&#10;FPTJeVYOSX5Otpeft9PuluUcZUqNX4evTxCeBv8M/7e/tYI4nsHjTDgCcn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Nz4lxQAAANwAAAAPAAAAAAAAAAAAAAAAAJgCAABkcnMv&#10;ZG93bnJldi54bWxQSwUGAAAAAAQABAD1AAAAigMAAAAA&#10;" fillcolor="#92d050" strokecolor="#00b050" strokeweight="2pt">
                  <v:fill opacity="32896f"/>
                  <v:textbox>
                    <w:txbxContent>
                      <w:p w:rsidR="00496D06" w:rsidRDefault="00496D06" w:rsidP="00682DAE"/>
                    </w:txbxContent>
                  </v:textbox>
                </v:rect>
                <v:shape id="Text Box 44" o:spid="_x0000_s1214" type="#_x0000_t202" style="position:absolute;left:27021;top:17848;width:6779;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U/DccA&#10;AADcAAAADwAAAGRycy9kb3ducmV2LnhtbESPT2vCQBTE74LfYXmCF6kbI7WSukoRbYu3Gv/g7ZF9&#10;TUKzb0N2TdJv3y0Uehxm5jfMatObSrTUuNKygtk0AkGcWV1yruCU7h+WIJxH1lhZJgXf5GCzHg5W&#10;mGjb8Qe1R5+LAGGXoILC+zqR0mUFGXRTWxMH79M2Bn2QTS51g12Am0rGUbSQBksOCwXWtC0o+zre&#10;jYLbJL8eXP967uaP83r31qZPF50qNR71L88gPPX+P/zXftcK4ngBv2fCEZD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cFPw3HAAAA3AAAAA8AAAAAAAAAAAAAAAAAmAIAAGRy&#10;cy9kb3ducmV2LnhtbFBLBQYAAAAABAAEAPUAAACMAwAAAAA=&#10;" fillcolor="white [3201]" stroked="f" strokeweight=".5pt">
                  <v:textbox>
                    <w:txbxContent>
                      <w:p w:rsidR="00496D06" w:rsidRDefault="00496D06" w:rsidP="00682DAE">
                        <w:pPr>
                          <w:pStyle w:val="NormalWeb"/>
                          <w:spacing w:before="0" w:beforeAutospacing="0" w:after="0" w:afterAutospacing="0"/>
                        </w:pPr>
                        <w:r>
                          <w:rPr>
                            <w:rFonts w:ascii="Tahoma" w:eastAsia="Times New Roman" w:hAnsi="Tahoma"/>
                          </w:rPr>
                          <w:t>Box 2</w:t>
                        </w:r>
                      </w:p>
                    </w:txbxContent>
                  </v:textbox>
                </v:shape>
                <v:shape id="Straight Arrow Connector 227" o:spid="_x0000_s1215" type="#_x0000_t32" style="position:absolute;left:27909;top:14934;width:6043;height:290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pBl8UAAADcAAAADwAAAGRycy9kb3ducmV2LnhtbESPX2vCMBTF3wd+h3AHe5vpipvSGUWU&#10;wYagVAXx7drctcXmpiSZ7b79Igx8PJw/P8503ptGXMn52rKCl2ECgriwuuZSwWH/8TwB4QOyxsYy&#10;KfglD/PZ4GGKmbYd53TdhVLEEfYZKqhCaDMpfVGRQT+0LXH0vq0zGKJ0pdQOuzhuGpkmyZs0WHMk&#10;VNjSsqLisvsxEbIa5a/r4/o8onyx7c5fp01wJ6WeHvvFO4hAfbiH/9ufWkGajuF2Jh4BOf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wpBl8UAAADcAAAADwAAAAAAAAAA&#10;AAAAAAChAgAAZHJzL2Rvd25yZXYueG1sUEsFBgAAAAAEAAQA+QAAAJMDAAAAAA==&#10;" strokecolor="#4579b8 [3044]">
                  <v:stroke endarrow="open"/>
                </v:shape>
                <v:shape id="Text Box 44" o:spid="_x0000_s1216" type="#_x0000_t202" style="position:absolute;left:33394;top:3135;width:6776;height:33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YO5MMA&#10;AADcAAAADwAAAGRycy9kb3ducmV2LnhtbERPy2rCQBTdC/7DcAU3RSeNVCV1FCn2gTuNWrq7ZG6T&#10;YOZOyEyT+PfOouDycN6rTW8q0VLjSssKnqcRCOLM6pJzBaf0fbIE4TyyxsoyKbiRg816OFhhom3H&#10;B2qPPhchhF2CCgrv60RKlxVk0E1tTRy4X9sY9AE2udQNdiHcVDKOork0WHJoKLCmt4Ky6/HPKPh5&#10;yr/3rv84d7OXWb37bNPFRadKjUf99hWEp94/xP/uL60gjsPacCYcAb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dYO5MMAAADcAAAADwAAAAAAAAAAAAAAAACYAgAAZHJzL2Rv&#10;d25yZXYueG1sUEsFBgAAAAAEAAQA9QAAAIgDAAAAAA==&#10;" fillcolor="white [3201]" stroked="f" strokeweight=".5pt">
                  <v:textbox>
                    <w:txbxContent>
                      <w:p w:rsidR="00496D06" w:rsidRDefault="00496D06" w:rsidP="00682DAE">
                        <w:pPr>
                          <w:pStyle w:val="NormalWeb"/>
                          <w:spacing w:before="0" w:beforeAutospacing="0" w:after="0" w:afterAutospacing="0"/>
                        </w:pPr>
                        <w:r>
                          <w:rPr>
                            <w:rFonts w:ascii="Tahoma" w:eastAsia="Times New Roman" w:hAnsi="Tahoma"/>
                          </w:rPr>
                          <w:t>Box 1</w:t>
                        </w:r>
                      </w:p>
                    </w:txbxContent>
                  </v:textbox>
                </v:shape>
                <v:shape id="Straight Arrow Connector 229" o:spid="_x0000_s1217" type="#_x0000_t32" style="position:absolute;left:36659;top:6493;width:2708;height:48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Crm8MAAADcAAAADwAAAGRycy9kb3ducmV2LnhtbESPQWvCQBSE7wX/w/KE3urGSEqMriJC&#10;sNdaBb09s88kmH0bshuN/94tFHocZuYbZrkeTCPu1LnasoLpJAJBXFhdc6ng8JN/pCCcR9bYWCYF&#10;T3KwXo3elphp++Bvuu99KQKEXYYKKu/bTEpXVGTQTWxLHLyr7Qz6ILtS6g4fAW4aGUfRpzRYc1io&#10;sKVtRcVt3xsFs+tl2KV+I9P8ZLd9nyTJMT8r9T4eNgsQngb/H/5rf2kFcTyH3zPhCMjV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ZQq5vDAAAA3AAAAA8AAAAAAAAAAAAA&#10;AAAAoQIAAGRycy9kb3ducmV2LnhtbFBLBQYAAAAABAAEAPkAAACRAwAAAAA=&#10;" strokecolor="#4579b8 [3044]">
                  <v:stroke endarrow="open"/>
                </v:shape>
                <v:rect id="Rectangle 231" o:spid="_x0000_s1218" style="position:absolute;left:19200;top:11265;width:5411;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Wu+8UA&#10;AADcAAAADwAAAGRycy9kb3ducmV2LnhtbESPQWvCQBSE70L/w/IKXqRu1FhK6ipFEMRDQQ05v2af&#10;SWz2bZpdTfz3bkHwOMzMN8xi1ZtaXKl1lWUFk3EEgji3uuJCQXrcvH2AcB5ZY22ZFNzIwWr5Mlhg&#10;om3He7oefCEChF2CCkrvm0RKl5dk0I1tQxy8k20N+iDbQuoWuwA3tZxG0bs0WHFYKLGhdUn57+Fi&#10;FHTxeV70cXaOd38/o9P3Lc04SpUavvZfnyA89f4ZfrS3WsF0NoH/M+EI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1a77xQAAANwAAAAPAAAAAAAAAAAAAAAAAJgCAABkcnMv&#10;ZG93bnJldi54bWxQSwUGAAAAAAQABAD1AAAAigMAAAAA&#10;" fillcolor="#92d050" strokecolor="#00b050" strokeweight="2pt">
                  <v:fill opacity="32896f"/>
                  <v:textbox>
                    <w:txbxContent>
                      <w:p w:rsidR="00496D06" w:rsidRDefault="00496D06" w:rsidP="00682DAE"/>
                    </w:txbxContent>
                  </v:textbox>
                </v:rect>
                <v:shape id="Text Box 44" o:spid="_x0000_s1219" type="#_x0000_t202" style="position:absolute;left:15448;top:19560;width:6775;height:33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ev08cA&#10;AADcAAAADwAAAGRycy9kb3ducmV2LnhtbESPS2vDMBCE74H+B7GFXkIjx6YPnCghlD5CbrHbhNwW&#10;a2ubWitjqbb776NCIMdhZr5hluvRNKKnztWWFcxnEQjiwuqaSwWf+dv9MwjnkTU2lknBHzlYr24m&#10;S0y1HXhPfeZLESDsUlRQed+mUrqiIoNuZlvi4H3bzqAPsiul7nAIcNPIOIoepcGaw0KFLb1UVPxk&#10;v0bBaVoed258/xqSh6R9/ejzp4POlbq7HTcLEJ5Gfw1f2lutIE5i+D8TjoBcn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3nr9PHAAAA3AAAAA8AAAAAAAAAAAAAAAAAmAIAAGRy&#10;cy9kb3ducmV2LnhtbFBLBQYAAAAABAAEAPUAAACMAwAAAAA=&#10;" fillcolor="white [3201]" stroked="f" strokeweight=".5pt">
                  <v:textbox>
                    <w:txbxContent>
                      <w:p w:rsidR="00496D06" w:rsidRDefault="00496D06" w:rsidP="00682DAE">
                        <w:pPr>
                          <w:pStyle w:val="NormalWeb"/>
                          <w:spacing w:before="0" w:beforeAutospacing="0" w:after="0" w:afterAutospacing="0"/>
                        </w:pPr>
                        <w:r>
                          <w:rPr>
                            <w:rFonts w:ascii="Tahoma" w:eastAsia="Times New Roman" w:hAnsi="Tahoma"/>
                          </w:rPr>
                          <w:t>Box 3</w:t>
                        </w:r>
                      </w:p>
                    </w:txbxContent>
                  </v:textbox>
                </v:shape>
                <v:shape id="Straight Arrow Connector 233" o:spid="_x0000_s1220" type="#_x0000_t32" style="position:absolute;left:18833;top:14865;width:3072;height:469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jRScUAAADcAAAADwAAAGRycy9kb3ducmV2LnhtbESPXWvCMBSG7wf7D+EMdjfT+cWoRhHH&#10;YENwtA7Eu2Nz1habk5Jktv57Iwi7fHk/Ht75sjeNOJPztWUFr4MEBHFhdc2lgp/dx8sbCB+QNTaW&#10;ScGFPCwXjw9zTLXtOKNzHkoRR9inqKAKoU2l9EVFBv3AtsTR+7XOYIjSlVI77OK4aeQwSabSYM2R&#10;UGFL64qKU/5nIuR9nE02+81xTNnquzt+HbbBHZR6fupXMxCB+vAfvrc/tYLhaAS3M/EIyM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ejRScUAAADcAAAADwAAAAAAAAAA&#10;AAAAAAChAgAAZHJzL2Rvd25yZXYueG1sUEsFBgAAAAAEAAQA+QAAAJMDAAAAAA==&#10;" strokecolor="#4579b8 [3044]">
                  <v:stroke endarrow="open"/>
                </v:shape>
                <w10:anchorlock/>
              </v:group>
            </w:pict>
          </mc:Fallback>
        </mc:AlternateContent>
      </w:r>
    </w:p>
    <w:p w:rsidR="00B175E0" w:rsidRDefault="00B175E0" w:rsidP="008624BC">
      <w:pPr>
        <w:pStyle w:val="BodyText"/>
      </w:pPr>
      <w:r>
        <w:t>Issues with Bad Gap can be avoid</w:t>
      </w:r>
      <w:r w:rsidR="00112550">
        <w:t>ed in the following scenarios.  In the event 3 boxes are properly inducted with a gap greater than the length of the maximum size box and the first box jams, the first box will no longer be married to the tracking record from the first Shifter when it crosses the second Induction Photo-eye.  The tracking data will be dropped and the printer data for the first box will be lost.  As the image of the second box hits the dump point the combine boxes may get the second box’s printer data.</w:t>
      </w:r>
      <w:r w:rsidR="00F2318B">
        <w:t xml:space="preserve">  The Software group will need to test if the second box printer data gets sent.  The third box should receive the correct data.</w:t>
      </w:r>
    </w:p>
    <w:p w:rsidR="00B175E0" w:rsidRDefault="00F2318B" w:rsidP="008624BC">
      <w:pPr>
        <w:pStyle w:val="BodyText"/>
      </w:pPr>
      <w:r>
        <w:t>If the</w:t>
      </w:r>
      <w:r w:rsidR="00DD1F58">
        <w:t xml:space="preserve"> boxes are uniform in size, the Longest Package can be set in the Sorter Inpoints menu.  A software change would be required to have the PnA subsystem ignore boxes with bad gap.</w:t>
      </w:r>
    </w:p>
    <w:p w:rsidR="00DD1F58" w:rsidRDefault="00947C98" w:rsidP="008624BC">
      <w:pPr>
        <w:pStyle w:val="BodyText"/>
      </w:pPr>
      <w:r>
        <w:t>If the pitch is set to less than the length of the longest container, the second Induction Photo-eye may still marry the data to the first and second box.  If the Printer only sees one box then the Printer will only trigger once and box 3 will get the second boxes’ Zone number.  At this point the printer will be out of sync.</w:t>
      </w:r>
    </w:p>
    <w:p w:rsidR="00DD1F58" w:rsidRDefault="00DD1F58" w:rsidP="008624BC">
      <w:pPr>
        <w:pStyle w:val="BodyText"/>
      </w:pPr>
    </w:p>
    <w:p w:rsidR="008B2627" w:rsidRDefault="00D219A6" w:rsidP="00D219A6">
      <w:pPr>
        <w:pStyle w:val="Heading1"/>
      </w:pPr>
      <w:bookmarkStart w:id="37" w:name="_Toc343523263"/>
      <w:r>
        <w:lastRenderedPageBreak/>
        <w:t>Messaging</w:t>
      </w:r>
      <w:bookmarkEnd w:id="37"/>
    </w:p>
    <w:p w:rsidR="00780941" w:rsidRDefault="00780941" w:rsidP="00780941">
      <w:pPr>
        <w:pStyle w:val="BodyText"/>
      </w:pPr>
      <w:r>
        <w:t xml:space="preserve">Below is the message sequence diagram for the Hardware layout in Section </w:t>
      </w:r>
      <w:r>
        <w:fldChar w:fldCharType="begin"/>
      </w:r>
      <w:r>
        <w:instrText xml:space="preserve"> REF _Ref343522788 \r \h </w:instrText>
      </w:r>
      <w:r>
        <w:fldChar w:fldCharType="separate"/>
      </w:r>
      <w:r>
        <w:t>2.1.2</w:t>
      </w:r>
      <w:r>
        <w:fldChar w:fldCharType="end"/>
      </w:r>
      <w:r>
        <w:t>.  This is based on the standard Print and Apply code in the Automation Controller software.</w:t>
      </w:r>
    </w:p>
    <w:p w:rsidR="00D219A6" w:rsidRDefault="00AD6D66" w:rsidP="00A30027">
      <w:pPr>
        <w:pStyle w:val="BodyText"/>
        <w:jc w:val="center"/>
      </w:pPr>
      <w:r>
        <w:rPr>
          <w:noProof/>
        </w:rPr>
        <mc:AlternateContent>
          <mc:Choice Requires="wpc">
            <w:drawing>
              <wp:inline distT="0" distB="0" distL="0" distR="0">
                <wp:extent cx="4398095" cy="3169547"/>
                <wp:effectExtent l="0" t="0" r="0" b="0"/>
                <wp:docPr id="335" name="Canvas 33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37" name="Straight Connector 337"/>
                        <wps:cNvCnPr/>
                        <wps:spPr>
                          <a:xfrm>
                            <a:off x="1345872" y="353265"/>
                            <a:ext cx="0" cy="252422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38" name="Text Box 338"/>
                        <wps:cNvSpPr txBox="1"/>
                        <wps:spPr>
                          <a:xfrm>
                            <a:off x="981209" y="89509"/>
                            <a:ext cx="640080" cy="2635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B4201" w:rsidRPr="002B4201" w:rsidRDefault="002B4201">
                              <w:pPr>
                                <w:rPr>
                                  <w:sz w:val="20"/>
                                </w:rPr>
                              </w:pPr>
                              <w:r w:rsidRPr="002B4201">
                                <w:rPr>
                                  <w:sz w:val="20"/>
                                </w:rPr>
                                <w:t>Scanner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9" name="Text Box 338"/>
                        <wps:cNvSpPr txBox="1"/>
                        <wps:spPr>
                          <a:xfrm>
                            <a:off x="1" y="89534"/>
                            <a:ext cx="560070" cy="2635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B4201" w:rsidRPr="00780941" w:rsidRDefault="002B4201" w:rsidP="002B4201">
                              <w:pPr>
                                <w:pStyle w:val="NormalWeb"/>
                                <w:spacing w:before="0" w:beforeAutospacing="0" w:after="0" w:afterAutospacing="0"/>
                                <w:rPr>
                                  <w:sz w:val="20"/>
                                </w:rPr>
                              </w:pPr>
                              <w:r w:rsidRPr="00780941">
                                <w:rPr>
                                  <w:rFonts w:ascii="Tahoma" w:eastAsia="Times New Roman" w:hAnsi="Tahoma"/>
                                  <w:sz w:val="20"/>
                                </w:rPr>
                                <w:t>Printer</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40" name="Straight Connector 340"/>
                        <wps:cNvCnPr/>
                        <wps:spPr>
                          <a:xfrm>
                            <a:off x="313882" y="353276"/>
                            <a:ext cx="0" cy="252349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41" name="Straight Connector 341"/>
                        <wps:cNvCnPr/>
                        <wps:spPr>
                          <a:xfrm>
                            <a:off x="2316708" y="365368"/>
                            <a:ext cx="0" cy="252349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42" name="Text Box 338"/>
                        <wps:cNvSpPr txBox="1"/>
                        <wps:spPr>
                          <a:xfrm>
                            <a:off x="1950538" y="101202"/>
                            <a:ext cx="832485" cy="4546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B4201" w:rsidRPr="002B4201" w:rsidRDefault="002B4201" w:rsidP="002B4201">
                              <w:pPr>
                                <w:pStyle w:val="NormalWeb"/>
                                <w:spacing w:before="0" w:beforeAutospacing="0" w:after="0" w:afterAutospacing="0"/>
                                <w:rPr>
                                  <w:rFonts w:ascii="Tahoma" w:eastAsia="Times New Roman" w:hAnsi="Tahoma"/>
                                  <w:sz w:val="20"/>
                                </w:rPr>
                              </w:pPr>
                              <w:r w:rsidRPr="002B4201">
                                <w:rPr>
                                  <w:rFonts w:ascii="Tahoma" w:eastAsia="Times New Roman" w:hAnsi="Tahoma"/>
                                  <w:sz w:val="20"/>
                                </w:rPr>
                                <w:t>Automation</w:t>
                              </w:r>
                            </w:p>
                            <w:p w:rsidR="002B4201" w:rsidRPr="002B4201" w:rsidRDefault="002B4201" w:rsidP="002B4201">
                              <w:pPr>
                                <w:pStyle w:val="NormalWeb"/>
                                <w:spacing w:before="0" w:beforeAutospacing="0" w:after="0" w:afterAutospacing="0"/>
                                <w:rPr>
                                  <w:rFonts w:ascii="Tahoma" w:eastAsia="Times New Roman" w:hAnsi="Tahoma"/>
                                  <w:sz w:val="20"/>
                                </w:rPr>
                              </w:pPr>
                              <w:r w:rsidRPr="002B4201">
                                <w:rPr>
                                  <w:rFonts w:ascii="Tahoma" w:eastAsia="Times New Roman" w:hAnsi="Tahoma"/>
                                  <w:sz w:val="20"/>
                                </w:rPr>
                                <w:t>Controller</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26" name="Straight Connector 326"/>
                        <wps:cNvCnPr/>
                        <wps:spPr>
                          <a:xfrm>
                            <a:off x="3517692" y="353674"/>
                            <a:ext cx="0" cy="252349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27" name="Text Box 338"/>
                        <wps:cNvSpPr txBox="1"/>
                        <wps:spPr>
                          <a:xfrm>
                            <a:off x="3224446" y="89442"/>
                            <a:ext cx="613410" cy="2628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80941" w:rsidRDefault="00780941" w:rsidP="00780941">
                              <w:pPr>
                                <w:pStyle w:val="NormalWeb"/>
                                <w:spacing w:before="0" w:beforeAutospacing="0" w:after="0" w:afterAutospacing="0"/>
                              </w:pPr>
                              <w:r>
                                <w:rPr>
                                  <w:rFonts w:ascii="Tahoma" w:eastAsia="Times New Roman" w:hAnsi="Tahoma"/>
                                  <w:sz w:val="20"/>
                                  <w:szCs w:val="20"/>
                                </w:rPr>
                                <w:t>Level II</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 name="Straight Arrow Connector 5"/>
                        <wps:cNvCnPr/>
                        <wps:spPr>
                          <a:xfrm>
                            <a:off x="1345812" y="785375"/>
                            <a:ext cx="97079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9" name="Text Box 39"/>
                        <wps:cNvSpPr txBox="1"/>
                        <wps:spPr>
                          <a:xfrm>
                            <a:off x="1468836" y="555874"/>
                            <a:ext cx="746925" cy="297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80941" w:rsidRPr="00780941" w:rsidRDefault="00780941">
                              <w:pPr>
                                <w:rPr>
                                  <w:sz w:val="18"/>
                                </w:rPr>
                              </w:pPr>
                              <w:r>
                                <w:rPr>
                                  <w:sz w:val="18"/>
                                </w:rPr>
                                <w:t>Scan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1" name="Straight Arrow Connector 321"/>
                        <wps:cNvCnPr/>
                        <wps:spPr>
                          <a:xfrm>
                            <a:off x="2316605" y="914400"/>
                            <a:ext cx="120093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22" name="Straight Arrow Connector 322"/>
                        <wps:cNvCnPr/>
                        <wps:spPr>
                          <a:xfrm flipH="1">
                            <a:off x="2316605" y="1206111"/>
                            <a:ext cx="120077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23" name="Straight Arrow Connector 323"/>
                        <wps:cNvCnPr/>
                        <wps:spPr>
                          <a:xfrm flipH="1">
                            <a:off x="2316605" y="1492211"/>
                            <a:ext cx="1200616"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33" name="Text Box 39"/>
                        <wps:cNvSpPr txBox="1"/>
                        <wps:spPr>
                          <a:xfrm>
                            <a:off x="2457567" y="667481"/>
                            <a:ext cx="930158" cy="2971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80941" w:rsidRDefault="00780941" w:rsidP="00780941">
                              <w:pPr>
                                <w:pStyle w:val="NormalWeb"/>
                                <w:spacing w:before="0" w:beforeAutospacing="0" w:after="0" w:afterAutospacing="0"/>
                              </w:pPr>
                              <w:r>
                                <w:rPr>
                                  <w:rFonts w:ascii="Tahoma" w:eastAsia="Times New Roman" w:hAnsi="Tahoma"/>
                                  <w:sz w:val="18"/>
                                  <w:szCs w:val="18"/>
                                </w:rPr>
                                <w:t>LRM Message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34" name="Text Box 39"/>
                        <wps:cNvSpPr txBox="1"/>
                        <wps:spPr>
                          <a:xfrm>
                            <a:off x="2519293" y="1279525"/>
                            <a:ext cx="929640" cy="2965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80941" w:rsidRDefault="00780941" w:rsidP="00780941">
                              <w:pPr>
                                <w:pStyle w:val="NormalWeb"/>
                                <w:spacing w:before="0" w:beforeAutospacing="0" w:after="0" w:afterAutospacing="0"/>
                              </w:pPr>
                              <w:r>
                                <w:rPr>
                                  <w:rFonts w:ascii="Tahoma" w:eastAsia="Times New Roman" w:hAnsi="Tahoma"/>
                                  <w:sz w:val="18"/>
                                  <w:szCs w:val="18"/>
                                </w:rPr>
                                <w:t>LRM 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36" name="Text Box 39"/>
                        <wps:cNvSpPr txBox="1"/>
                        <wps:spPr>
                          <a:xfrm>
                            <a:off x="2519206" y="982929"/>
                            <a:ext cx="929640" cy="2965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80941" w:rsidRDefault="00780941" w:rsidP="00780941">
                              <w:pPr>
                                <w:pStyle w:val="NormalWeb"/>
                                <w:spacing w:before="0" w:beforeAutospacing="0" w:after="0" w:afterAutospacing="0"/>
                              </w:pPr>
                              <w:r>
                                <w:rPr>
                                  <w:rFonts w:ascii="Tahoma" w:eastAsia="Times New Roman" w:hAnsi="Tahoma"/>
                                  <w:sz w:val="18"/>
                                  <w:szCs w:val="18"/>
                                </w:rPr>
                                <w:t>LMI Message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4" name="Straight Connector 324"/>
                        <wps:cNvCnPr/>
                        <wps:spPr>
                          <a:xfrm flipH="1">
                            <a:off x="61708" y="1767092"/>
                            <a:ext cx="4128825" cy="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343" name="Text Box 39"/>
                        <wps:cNvSpPr txBox="1"/>
                        <wps:spPr>
                          <a:xfrm>
                            <a:off x="313855" y="1408166"/>
                            <a:ext cx="1031824" cy="4206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80941" w:rsidRDefault="00780941" w:rsidP="00780941">
                              <w:pPr>
                                <w:pStyle w:val="NormalWeb"/>
                                <w:spacing w:before="0" w:beforeAutospacing="0" w:after="0" w:afterAutospacing="0"/>
                              </w:pPr>
                              <w:r>
                                <w:rPr>
                                  <w:rFonts w:ascii="Tahoma" w:eastAsia="Times New Roman" w:hAnsi="Tahoma"/>
                                  <w:sz w:val="18"/>
                                  <w:szCs w:val="18"/>
                                </w:rPr>
                                <w:t>Box crosses Label Update Pt.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5" name="Straight Arrow Connector 325"/>
                        <wps:cNvCnPr/>
                        <wps:spPr>
                          <a:xfrm flipH="1">
                            <a:off x="313868" y="1940997"/>
                            <a:ext cx="200273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44" name="Text Box 39"/>
                        <wps:cNvSpPr txBox="1"/>
                        <wps:spPr>
                          <a:xfrm>
                            <a:off x="1345820" y="1940887"/>
                            <a:ext cx="929640" cy="2965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80941" w:rsidRDefault="00780941" w:rsidP="00780941">
                              <w:pPr>
                                <w:pStyle w:val="NormalWeb"/>
                                <w:spacing w:before="0" w:beforeAutospacing="0" w:after="0" w:afterAutospacing="0"/>
                              </w:pPr>
                              <w:r>
                                <w:rPr>
                                  <w:rFonts w:ascii="Tahoma" w:eastAsia="Times New Roman" w:hAnsi="Tahoma"/>
                                  <w:sz w:val="18"/>
                                  <w:szCs w:val="18"/>
                                </w:rPr>
                                <w:t>Label Data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335" o:spid="_x0000_s1221" editas="canvas" style="width:346.3pt;height:249.55pt;mso-position-horizontal-relative:char;mso-position-vertical-relative:line" coordsize="43980,31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">
                <v:shape id="_x0000_s1222" type="#_x0000_t75" style="position:absolute;width:43980;height:31692;visibility:visible;mso-wrap-style:square">
                  <v:fill o:detectmouseclick="t"/>
                  <v:path o:connecttype="none"/>
                </v:shape>
                <v:line id="Straight Connector 337" o:spid="_x0000_s1223" style="position:absolute;visibility:visible;mso-wrap-style:square" from="13458,3532" to="13458,28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7eQWsUAAADcAAAADwAAAGRycy9kb3ducmV2LnhtbESPUWvCQBCE3wv9D8cWfNNLDVqbeooU&#10;BLF90fYHbHPbJJjbS+9Wjf76XkHo4zAz3zDzZe9adaIQG88GHkcZKOLS24YrA58f6+EMVBRki61n&#10;MnChCMvF/d0cC+vPvKPTXiqVIBwLNFCLdIXWsazJYRz5jjh53z44lCRDpW3Ac4K7Vo+zbKodNpwW&#10;auzotabysD86Az9v75t4+WrHMp1ct4ewmj1LHo0ZPPSrF1BCvfyHb+2NNZDnT/B3Jh0Bvfg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7eQWsUAAADcAAAADwAAAAAAAAAA&#10;AAAAAAChAgAAZHJzL2Rvd25yZXYueG1sUEsFBgAAAAAEAAQA+QAAAJMDAAAAAA==&#10;" strokecolor="#4579b8 [3044]"/>
                <v:shape id="Text Box 338" o:spid="_x0000_s1224" type="#_x0000_t202" style="position:absolute;left:9812;top:895;width:6400;height:263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ASWMEA&#10;AADcAAAADwAAAGRycy9kb3ducmV2LnhtbERPy4rCMBTdC/5DuMLsNNWiSDUtIgrCwDA6A7q8NrcP&#10;bG5KE7Xz95OF4PJw3uusN414UOdqywqmkwgEcW51zaWC35/9eAnCeWSNjWVS8EcOsnQ4WGOi7ZOP&#10;9Dj5UoQQdgkqqLxvEyldXpFBN7EtceAK2xn0AXal1B0+Q7hp5CyKFtJgzaGhwpa2FeW3090o+Nou&#10;7Dy+9sti9/1pj2URy8v8rNTHqN+sQHjq/Vv8ch+0gjgOa8OZcARk+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MwEljBAAAA3AAAAA8AAAAAAAAAAAAAAAAAmAIAAGRycy9kb3du&#10;cmV2LnhtbFBLBQYAAAAABAAEAPUAAACGAwAAAAA=&#10;" fillcolor="white [3201]" strokeweight=".5pt">
                  <v:textbox>
                    <w:txbxContent>
                      <w:p w:rsidR="002B4201" w:rsidRPr="002B4201" w:rsidRDefault="002B4201">
                        <w:pPr>
                          <w:rPr>
                            <w:sz w:val="20"/>
                          </w:rPr>
                        </w:pPr>
                        <w:r w:rsidRPr="002B4201">
                          <w:rPr>
                            <w:sz w:val="20"/>
                          </w:rPr>
                          <w:t>Scanner</w:t>
                        </w:r>
                      </w:p>
                    </w:txbxContent>
                  </v:textbox>
                </v:shape>
                <v:shape id="Text Box 338" o:spid="_x0000_s1225" type="#_x0000_t202" style="position:absolute;top:895;width:5600;height:263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y3w8YA&#10;AADcAAAADwAAAGRycy9kb3ducmV2LnhtbESP3WrCQBSE7wt9h+UUetdsalBsdA0lWBAKommhvTzN&#10;nvxg9mzIrpq+vSsIXg4z8w2zzEbTiRMNrrWs4DWKQRCXVrdcK/j++niZg3AeWWNnmRT8k4Ns9fiw&#10;xFTbM+/pVPhaBAi7FBU03veplK5syKCLbE8cvMoOBn2QQy31gOcAN52cxPFMGmw5LDTYU95QeSiO&#10;RsE2n9lp8jfOq/Xu0+7rKpG/0x+lnp/G9wUIT6O/h2/tjVaQJG9wPROOgFx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Hy3w8YAAADcAAAADwAAAAAAAAAAAAAAAACYAgAAZHJz&#10;L2Rvd25yZXYueG1sUEsFBgAAAAAEAAQA9QAAAIsDAAAAAA==&#10;" fillcolor="white [3201]" strokeweight=".5pt">
                  <v:textbox>
                    <w:txbxContent>
                      <w:p w:rsidR="002B4201" w:rsidRPr="00780941" w:rsidRDefault="002B4201" w:rsidP="002B4201">
                        <w:pPr>
                          <w:pStyle w:val="NormalWeb"/>
                          <w:spacing w:before="0" w:beforeAutospacing="0" w:after="0" w:afterAutospacing="0"/>
                          <w:rPr>
                            <w:sz w:val="20"/>
                          </w:rPr>
                        </w:pPr>
                        <w:r w:rsidRPr="00780941">
                          <w:rPr>
                            <w:rFonts w:ascii="Tahoma" w:eastAsia="Times New Roman" w:hAnsi="Tahoma"/>
                            <w:sz w:val="20"/>
                          </w:rPr>
                          <w:t>Printer</w:t>
                        </w:r>
                      </w:p>
                    </w:txbxContent>
                  </v:textbox>
                </v:shape>
                <v:line id="Straight Connector 340" o:spid="_x0000_s1226" style="position:absolute;visibility:visible;mso-wrap-style:square" from="3138,3532" to="3138,287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h7U8IAAADcAAAADwAAAGRycy9kb3ducmV2LnhtbERPzWoCMRC+C32HMEJvmlVb0dUoIhSk&#10;7UXbBxg34+7iZrJNRl379M2h4PHj+1+uO9eoK4VYezYwGmagiAtvay4NfH+9DWagoiBbbDyTgTtF&#10;WK+eekvMrb/xnq4HKVUK4ZijgUqkzbWORUUO49C3xIk7+eBQEgyltgFvKdw1epxlU+2w5tRQYUvb&#10;iorz4eIM/Hx87uL92Ixl+vr7fg6b2Vwm0ZjnfrdZgBLq5CH+d++sgclLmp/OpCOgV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Fh7U8IAAADcAAAADwAAAAAAAAAAAAAA&#10;AAChAgAAZHJzL2Rvd25yZXYueG1sUEsFBgAAAAAEAAQA+QAAAJADAAAAAA==&#10;" strokecolor="#4579b8 [3044]"/>
                <v:line id="Straight Connector 341" o:spid="_x0000_s1227" style="position:absolute;visibility:visible;mso-wrap-style:square" from="23167,3653" to="23167,288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TeyMUAAADcAAAADwAAAGRycy9kb3ducmV2LnhtbESPzWoCQRCE74G8w9ABb3HWn4jZOIoE&#10;BNFcNHmAzk5nd3GnZzPT6urTO4GAx6KqvqJmi8416kQh1p4NDPoZKOLC25pLA1+fq+cpqCjIFhvP&#10;ZOBCERbzx4cZ5tafeUenvZQqQTjmaKASaXOtY1GRw9j3LXHyfnxwKEmGUtuA5wR3jR5m2UQ7rDkt&#10;VNjSe0XFYX90Bn63H+t4+W6GMnm5bg5hOX2VUTSm99Qt30AJdXIP/7fX1sBoPIC/M+kI6Pk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xTeyMUAAADcAAAADwAAAAAAAAAA&#10;AAAAAAChAgAAZHJzL2Rvd25yZXYueG1sUEsFBgAAAAAEAAQA+QAAAJMDAAAAAA==&#10;" strokecolor="#4579b8 [3044]"/>
                <v:shape id="Text Box 338" o:spid="_x0000_s1228" type="#_x0000_t202" style="position:absolute;left:19505;top:1012;width:8325;height:454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Wz8YA&#10;AADcAAAADwAAAGRycy9kb3ducmV2LnhtbESP3WrCQBSE74W+w3IKvdNNExVJXaUEhUKhqC3Uy2P2&#10;5Idmz4bsNolv3xWEXg4z8w2z3o6mET11rras4HkWgSDOra65VPD1uZ+uQDiPrLGxTAqu5GC7eZis&#10;MdV24CP1J1+KAGGXooLK+zaV0uUVGXQz2xIHr7CdQR9kV0rd4RDgppFxFC2lwZrDQoUtZRXlP6df&#10;o+AjW9pFchlXxe7wbo9lkcjz4lupp8fx9QWEp9H/h+/tN60gmcdwOxOOgN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5Wz8YAAADcAAAADwAAAAAAAAAAAAAAAACYAgAAZHJz&#10;L2Rvd25yZXYueG1sUEsFBgAAAAAEAAQA9QAAAIsDAAAAAA==&#10;" fillcolor="white [3201]" strokeweight=".5pt">
                  <v:textbox>
                    <w:txbxContent>
                      <w:p w:rsidR="002B4201" w:rsidRPr="002B4201" w:rsidRDefault="002B4201" w:rsidP="002B4201">
                        <w:pPr>
                          <w:pStyle w:val="NormalWeb"/>
                          <w:spacing w:before="0" w:beforeAutospacing="0" w:after="0" w:afterAutospacing="0"/>
                          <w:rPr>
                            <w:rFonts w:ascii="Tahoma" w:eastAsia="Times New Roman" w:hAnsi="Tahoma"/>
                            <w:sz w:val="20"/>
                          </w:rPr>
                        </w:pPr>
                        <w:r w:rsidRPr="002B4201">
                          <w:rPr>
                            <w:rFonts w:ascii="Tahoma" w:eastAsia="Times New Roman" w:hAnsi="Tahoma"/>
                            <w:sz w:val="20"/>
                          </w:rPr>
                          <w:t>Automation</w:t>
                        </w:r>
                      </w:p>
                      <w:p w:rsidR="002B4201" w:rsidRPr="002B4201" w:rsidRDefault="002B4201" w:rsidP="002B4201">
                        <w:pPr>
                          <w:pStyle w:val="NormalWeb"/>
                          <w:spacing w:before="0" w:beforeAutospacing="0" w:after="0" w:afterAutospacing="0"/>
                          <w:rPr>
                            <w:rFonts w:ascii="Tahoma" w:eastAsia="Times New Roman" w:hAnsi="Tahoma"/>
                            <w:sz w:val="20"/>
                          </w:rPr>
                        </w:pPr>
                        <w:r w:rsidRPr="002B4201">
                          <w:rPr>
                            <w:rFonts w:ascii="Tahoma" w:eastAsia="Times New Roman" w:hAnsi="Tahoma"/>
                            <w:sz w:val="20"/>
                          </w:rPr>
                          <w:t>Controller</w:t>
                        </w:r>
                      </w:p>
                    </w:txbxContent>
                  </v:textbox>
                </v:shape>
                <v:line id="Straight Connector 326" o:spid="_x0000_s1229" style="position:absolute;visibility:visible;mso-wrap-style:square" from="35176,3536" to="35176,28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KjHMUAAADcAAAADwAAAGRycy9kb3ducmV2LnhtbESPUWvCQBCE34X+h2MLfdOLkQZNPUUK&#10;BWn7UvUHbHNrEsztpXdbjf31vULBx2FmvmGW68F16kwhtp4NTCcZKOLK25ZrA4f9y3gOKgqyxc4z&#10;GbhShPXqbrTE0voLf9B5J7VKEI4lGmhE+lLrWDXkME58T5y8ow8OJclQaxvwkuCu03mWFdphy2mh&#10;wZ6eG6pOu29n4OvtfRuvn10uxePP6yls5guZRWMe7ofNEyihQW7h//bWGpjlBfydSUdAr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SKjHMUAAADcAAAADwAAAAAAAAAA&#10;AAAAAAChAgAAZHJzL2Rvd25yZXYueG1sUEsFBgAAAAAEAAQA+QAAAJMDAAAAAA==&#10;" strokecolor="#4579b8 [3044]"/>
                <v:shape id="Text Box 338" o:spid="_x0000_s1230" type="#_x0000_t202" style="position:absolute;left:32244;top:894;width:6134;height:26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YQ98YA&#10;AADcAAAADwAAAGRycy9kb3ducmV2LnhtbESP3WrCQBSE74W+w3IKvdNNDdqQZhOKKAhCUVuol8fs&#10;yQ/Nng3ZraZv3y0IXg4z8w2TFaPpxIUG11pW8DyLQBCXVrdcK/j82EwTEM4ja+wsk4JfclDkD5MM&#10;U22vfKDL0dciQNilqKDxvk+ldGVDBt3M9sTBq+xg0Ac51FIPeA1w08l5FC2lwZbDQoM9rRoqv48/&#10;RsH7amkX8XlMqvV+Zw91FcvT4kupp8fx7RWEp9Hfw7f2ViuI5y/wfyYcAZ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3YQ98YAAADcAAAADwAAAAAAAAAAAAAAAACYAgAAZHJz&#10;L2Rvd25yZXYueG1sUEsFBgAAAAAEAAQA9QAAAIsDAAAAAA==&#10;" fillcolor="white [3201]" strokeweight=".5pt">
                  <v:textbox>
                    <w:txbxContent>
                      <w:p w:rsidR="00780941" w:rsidRDefault="00780941" w:rsidP="00780941">
                        <w:pPr>
                          <w:pStyle w:val="NormalWeb"/>
                          <w:spacing w:before="0" w:beforeAutospacing="0" w:after="0" w:afterAutospacing="0"/>
                        </w:pPr>
                        <w:r>
                          <w:rPr>
                            <w:rFonts w:ascii="Tahoma" w:eastAsia="Times New Roman" w:hAnsi="Tahoma"/>
                            <w:sz w:val="20"/>
                            <w:szCs w:val="20"/>
                          </w:rPr>
                          <w:t>Level II</w:t>
                        </w:r>
                      </w:p>
                    </w:txbxContent>
                  </v:textbox>
                </v:shape>
                <v:shape id="Straight Arrow Connector 5" o:spid="_x0000_s1231" type="#_x0000_t32" style="position:absolute;left:13458;top:7853;width:970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ORpMEAAADaAAAADwAAAGRycy9kb3ducmV2LnhtbESPT4vCMBTE78J+h/AW9mZTVyqlaxQR&#10;ynr1H+jtbfNsi81LaVLtfnsjCB6HmfkNM18OphE36lxtWcEkikEQF1bXXCo47PNxCsJ5ZI2NZVLw&#10;Tw6Wi4/RHDNt77yl286XIkDYZaig8r7NpHRFRQZdZFvi4F1sZ9AH2ZVSd3gPcNPI7zieSYM1h4UK&#10;W1pXVFx3vVEwvfwNv6lfyTQ/2XXfJ0lyzM9KfX0Oqx8Qngb/Dr/aG60ggeeVcAPk4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J45GkwQAAANoAAAAPAAAAAAAAAAAAAAAA&#10;AKECAABkcnMvZG93bnJldi54bWxQSwUGAAAAAAQABAD5AAAAjwMAAAAA&#10;" strokecolor="#4579b8 [3044]">
                  <v:stroke endarrow="open"/>
                </v:shape>
                <v:shape id="Text Box 39" o:spid="_x0000_s1232" type="#_x0000_t202" style="position:absolute;left:14688;top:5558;width:7469;height:29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jvcsYA&#10;AADbAAAADwAAAGRycy9kb3ducmV2LnhtbESPQWvCQBSE74L/YXmF3nTTSMWmriKBYCl6SOqlt9fs&#10;MwnNvo3Zrab+elco9DjMzDfMcj2YVpypd41lBU/TCARxaXXDlYLDRzZZgHAeWWNrmRT8koP1ajxa&#10;YqLthXM6F74SAcIuQQW1910ipStrMuimtiMO3tH2Bn2QfSV1j5cAN62Mo2guDTYcFmrsKK2p/C5+&#10;jIL3NNtj/hWbxbVNt7vjpjsdPp+VenwYNq8gPA3+P/zXftMKZi9w/xJ+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pjvcsYAAADbAAAADwAAAAAAAAAAAAAAAACYAgAAZHJz&#10;L2Rvd25yZXYueG1sUEsFBgAAAAAEAAQA9QAAAIsDAAAAAA==&#10;" filled="f" stroked="f" strokeweight=".5pt">
                  <v:textbox>
                    <w:txbxContent>
                      <w:p w:rsidR="00780941" w:rsidRPr="00780941" w:rsidRDefault="00780941">
                        <w:pPr>
                          <w:rPr>
                            <w:sz w:val="18"/>
                          </w:rPr>
                        </w:pPr>
                        <w:r>
                          <w:rPr>
                            <w:sz w:val="18"/>
                          </w:rPr>
                          <w:t>Scan Data</w:t>
                        </w:r>
                      </w:p>
                    </w:txbxContent>
                  </v:textbox>
                </v:shape>
                <v:shape id="Straight Arrow Connector 321" o:spid="_x0000_s1233" type="#_x0000_t32" style="position:absolute;left:23166;top:9144;width:1200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seoAMQAAADcAAAADwAAAGRycy9kb3ducmV2LnhtbESPzWrDMBCE74W8g9hCbo3sFBfjRgkm&#10;YNJr0gaS29ba2KbWyljyT94+KhR6HGa+GWazm00rRupdY1lBvIpAEJdWN1wp+PosXlIQziNrbC2T&#10;gjs52G0XTxvMtJ34SOPJVyKUsMtQQe19l0npypoMupXtiIN3s71BH2RfSd3jFMpNK9dR9CYNNhwW&#10;auxoX1P5cxqMgtfb93xIfS7T4mL3w5Akybm4KrV8nvN3EJ5m/x/+oz904NYx/J4JR0Bu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x6gAxAAAANwAAAAPAAAAAAAAAAAA&#10;AAAAAKECAABkcnMvZG93bnJldi54bWxQSwUGAAAAAAQABAD5AAAAkgMAAAAA&#10;" strokecolor="#4579b8 [3044]">
                  <v:stroke endarrow="open"/>
                </v:shape>
                <v:shape id="Straight Arrow Connector 322" o:spid="_x0000_s1234" type="#_x0000_t32" style="position:absolute;left:23166;top:12061;width:1200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ztksUAAADcAAAADwAAAGRycy9kb3ducmV2LnhtbESPX2vCMBTF3wd+h3AHe5vpOjekM4oo&#10;gw1BqQri27W5a4vNTUkyW7+9EQZ7PJw/P85k1ptGXMj52rKCl2ECgriwuuZSwX73+TwG4QOyxsYy&#10;KbiSh9l08DDBTNuOc7psQyniCPsMFVQhtJmUvqjIoB/aljh6P9YZDFG6UmqHXRw3jUyT5F0arDkS&#10;KmxpUVFx3v6aCFmO8rfVYXUaUT7fdKfv4zq4o1JPj/38A0SgPvyH/9pfWsFrmsL9TDwCcn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ZztksUAAADcAAAADwAAAAAAAAAA&#10;AAAAAAChAgAAZHJzL2Rvd25yZXYueG1sUEsFBgAAAAAEAAQA+QAAAJMDAAAAAA==&#10;" strokecolor="#4579b8 [3044]">
                  <v:stroke endarrow="open"/>
                </v:shape>
                <v:shape id="Straight Arrow Connector 323" o:spid="_x0000_s1235" type="#_x0000_t32" style="position:absolute;left:23166;top:14922;width:1200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BICcUAAADcAAAADwAAAGRycy9kb3ducmV2LnhtbESPXWvCMBSG7wf7D+EMdjfT+cWoRhHH&#10;YENwtA7Eu2Nz1habk5Jktv57Iwi7fHk/Ht75sjeNOJPztWUFr4MEBHFhdc2lgp/dx8sbCB+QNTaW&#10;ScGFPCwXjw9zTLXtOKNzHkoRR9inqKAKoU2l9EVFBv3AtsTR+7XOYIjSlVI77OK4aeQwSabSYM2R&#10;UGFL64qKU/5nIuR9nE02+81xTNnquzt+HbbBHZR6fupXMxCB+vAfvrc/tYLRcAS3M/EIyM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tBICcUAAADcAAAADwAAAAAAAAAA&#10;AAAAAAChAgAAZHJzL2Rvd25yZXYueG1sUEsFBgAAAAAEAAQA+QAAAJMDAAAAAA==&#10;" strokecolor="#4579b8 [3044]">
                  <v:stroke endarrow="open"/>
                </v:shape>
                <v:shape id="Text Box 39" o:spid="_x0000_s1236" type="#_x0000_t202" style="position:absolute;left:24575;top:6674;width:9302;height:29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wKMcA&#10;AADcAAAADwAAAGRycy9kb3ducmV2LnhtbESPzWrDMBCE74W+g9hCb41cm5TgRAnBYFJKcsjPpbet&#10;tbFNrJVrKbbbp68ChRyHmfmGWaxG04ieOldbVvA6iUAQF1bXXCo4HfOXGQjnkTU2lknBDzlYLR8f&#10;FphqO/Ce+oMvRYCwS1FB5X2bSumKigy6iW2Jg3e2nUEfZFdK3eEQ4KaRcRS9SYM1h4UKW8oqKi6H&#10;q1HwkeU73H/FZvbbZJvted1+nz6nSj0/jes5CE+jv4f/2+9aQZIkcDsTjo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ruMCjHAAAA3AAAAA8AAAAAAAAAAAAAAAAAmAIAAGRy&#10;cy9kb3ducmV2LnhtbFBLBQYAAAAABAAEAPUAAACMAwAAAAA=&#10;" filled="f" stroked="f" strokeweight=".5pt">
                  <v:textbox>
                    <w:txbxContent>
                      <w:p w:rsidR="00780941" w:rsidRDefault="00780941" w:rsidP="00780941">
                        <w:pPr>
                          <w:pStyle w:val="NormalWeb"/>
                          <w:spacing w:before="0" w:beforeAutospacing="0" w:after="0" w:afterAutospacing="0"/>
                        </w:pPr>
                        <w:r>
                          <w:rPr>
                            <w:rFonts w:ascii="Tahoma" w:eastAsia="Times New Roman" w:hAnsi="Tahoma"/>
                            <w:sz w:val="18"/>
                            <w:szCs w:val="18"/>
                          </w:rPr>
                          <w:t>LRM Message</w:t>
                        </w:r>
                      </w:p>
                    </w:txbxContent>
                  </v:textbox>
                </v:shape>
                <v:shape id="Text Box 39" o:spid="_x0000_s1237" type="#_x0000_t202" style="position:absolute;left:25192;top:12795;width:9297;height:29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eoXMcA&#10;AADcAAAADwAAAGRycy9kb3ducmV2LnhtbESPQWvCQBSE70L/w/IKvemmxhaJriIBqUh7iPXS2zP7&#10;TEKzb9PsNon99a4g9DjMzDfMcj2YWnTUusqygudJBII4t7riQsHxczueg3AeWWNtmRRcyMF69TBa&#10;YqJtzxl1B1+IAGGXoILS+yaR0uUlGXQT2xAH72xbgz7ItpC6xT7ATS2nUfQqDVYcFkpsKC0p/z78&#10;GgX7dPuB2Wlq5n91+vZ+3jQ/x68XpZ4eh80ChKfB/4fv7Z1WEMczuJ0JR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UHqFzHAAAA3AAAAA8AAAAAAAAAAAAAAAAAmAIAAGRy&#10;cy9kb3ducmV2LnhtbFBLBQYAAAAABAAEAPUAAACMAwAAAAA=&#10;" filled="f" stroked="f" strokeweight=".5pt">
                  <v:textbox>
                    <w:txbxContent>
                      <w:p w:rsidR="00780941" w:rsidRDefault="00780941" w:rsidP="00780941">
                        <w:pPr>
                          <w:pStyle w:val="NormalWeb"/>
                          <w:spacing w:before="0" w:beforeAutospacing="0" w:after="0" w:afterAutospacing="0"/>
                        </w:pPr>
                        <w:r>
                          <w:rPr>
                            <w:rFonts w:ascii="Tahoma" w:eastAsia="Times New Roman" w:hAnsi="Tahoma"/>
                            <w:sz w:val="18"/>
                            <w:szCs w:val="18"/>
                          </w:rPr>
                          <w:t>LRM ACK</w:t>
                        </w:r>
                      </w:p>
                    </w:txbxContent>
                  </v:textbox>
                </v:shape>
                <v:shape id="Text Box 39" o:spid="_x0000_s1238" type="#_x0000_t202" style="position:absolute;left:25192;top:9829;width:9296;height:29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mTsMUA&#10;AADcAAAADwAAAGRycy9kb3ducmV2LnhtbESPQYvCMBSE78L+h/AWvGmqslKqUaQgK6IHXS97ezbP&#10;tti8dJuodX+9EQSPw8x8w0znranElRpXWlYw6EcgiDOrS84VHH6WvRiE88gaK8uk4E4O5rOPzhQT&#10;bW+8o+ve5yJA2CWooPC+TqR0WUEGXd/WxME72cagD7LJpW7wFuCmksMoGkuDJYeFAmtKC8rO+4tR&#10;sE6XW9wdhyb+r9LvzWlR/x1+v5TqfraLCQhPrX+HX+2VVjAajeF5Jh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mZOwxQAAANwAAAAPAAAAAAAAAAAAAAAAAJgCAABkcnMv&#10;ZG93bnJldi54bWxQSwUGAAAAAAQABAD1AAAAigMAAAAA&#10;" filled="f" stroked="f" strokeweight=".5pt">
                  <v:textbox>
                    <w:txbxContent>
                      <w:p w:rsidR="00780941" w:rsidRDefault="00780941" w:rsidP="00780941">
                        <w:pPr>
                          <w:pStyle w:val="NormalWeb"/>
                          <w:spacing w:before="0" w:beforeAutospacing="0" w:after="0" w:afterAutospacing="0"/>
                        </w:pPr>
                        <w:r>
                          <w:rPr>
                            <w:rFonts w:ascii="Tahoma" w:eastAsia="Times New Roman" w:hAnsi="Tahoma"/>
                            <w:sz w:val="18"/>
                            <w:szCs w:val="18"/>
                          </w:rPr>
                          <w:t>LMI Message</w:t>
                        </w:r>
                      </w:p>
                    </w:txbxContent>
                  </v:textbox>
                </v:shape>
                <v:line id="Straight Connector 324" o:spid="_x0000_s1239" style="position:absolute;flip:x;visibility:visible;mso-wrap-style:square" from="617,17670" to="41905,176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GevMUAAADcAAAADwAAAGRycy9kb3ducmV2LnhtbESPQWvCQBSE74X+h+UVeim6axQpqavU&#10;VkHQi6n2/Mg+k9Ds2zS7avz3riB4HGbmG2Yy62wtTtT6yrGGQV+BIM6dqbjQsPtZ9t5B+IBssHZM&#10;Gi7kYTZ9fppgatyZt3TKQiEihH2KGsoQmlRKn5dk0fddQxy9g2sthijbQpoWzxFua5koNZYWK44L&#10;JTb0VVL+lx2thv18nfx+H9SY1MZmg8189xb+F1q/vnSfHyACdeERvrdXRsMwGcHtTDwCcn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PGevMUAAADcAAAADwAAAAAAAAAA&#10;AAAAAAChAgAAZHJzL2Rvd25yZXYueG1sUEsFBgAAAAAEAAQA+QAAAJMDAAAAAA==&#10;" strokecolor="#4579b8 [3044]">
                  <v:stroke dashstyle="3 1"/>
                </v:line>
                <v:shape id="Text Box 39" o:spid="_x0000_s1240" type="#_x0000_t202" style="position:absolute;left:3138;top:14081;width:10318;height:42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hDVccA&#10;AADcAAAADwAAAGRycy9kb3ducmV2LnhtbESPQWvCQBSE70L/w/IKvemmxhaJriIBqUh7iPXS2zP7&#10;TEKzb9PsNon99a4g9DjMzDfMcj2YWnTUusqygudJBII4t7riQsHxczueg3AeWWNtmRRcyMF69TBa&#10;YqJtzxl1B1+IAGGXoILS+yaR0uUlGXQT2xAH72xbgz7ItpC6xT7ATS2nUfQqDVYcFkpsKC0p/z78&#10;GgX7dPuB2Wlq5n91+vZ+3jQ/x68XpZ4eh80ChKfB/4fv7Z1WEM9iuJ0JR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oQ1XHAAAA3AAAAA8AAAAAAAAAAAAAAAAAmAIAAGRy&#10;cy9kb3ducmV2LnhtbFBLBQYAAAAABAAEAPUAAACMAwAAAAA=&#10;" filled="f" stroked="f" strokeweight=".5pt">
                  <v:textbox>
                    <w:txbxContent>
                      <w:p w:rsidR="00780941" w:rsidRDefault="00780941" w:rsidP="00780941">
                        <w:pPr>
                          <w:pStyle w:val="NormalWeb"/>
                          <w:spacing w:before="0" w:beforeAutospacing="0" w:after="0" w:afterAutospacing="0"/>
                        </w:pPr>
                        <w:r>
                          <w:rPr>
                            <w:rFonts w:ascii="Tahoma" w:eastAsia="Times New Roman" w:hAnsi="Tahoma"/>
                            <w:sz w:val="18"/>
                            <w:szCs w:val="18"/>
                          </w:rPr>
                          <w:t>Box crosses Label Update Pt.</w:t>
                        </w:r>
                      </w:p>
                    </w:txbxContent>
                  </v:textbox>
                </v:shape>
                <v:shape id="Straight Arrow Connector 325" o:spid="_x0000_s1241" type="#_x0000_t32" style="position:absolute;left:3138;top:19409;width:2002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V15sUAAADcAAAADwAAAGRycy9kb3ducmV2LnhtbESPX2vCMBTF3wf7DuEO9jZTnYpUo8jG&#10;YCIoVUF8uzbXtqy5KUlm67dfBoKPh/Pnx5ktOlOLKzlfWVbQ7yUgiHOrKy4UHPZfbxMQPiBrrC2T&#10;ght5WMyfn2aYattyRtddKEQcYZ+igjKEJpXS5yUZ9D3bEEfvYp3BEKUrpHbYxnFTy0GSjKXBiiOh&#10;xIY+Ssp/dr8mQj6H2Wh9XJ+HlC237Xl12gR3Uur1pVtOQQTqwiN8b39rBe+DEfyfiUdAz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nV15sUAAADcAAAADwAAAAAAAAAA&#10;AAAAAAChAgAAZHJzL2Rvd25yZXYueG1sUEsFBgAAAAAEAAQA+QAAAJMDAAAAAA==&#10;" strokecolor="#4579b8 [3044]">
                  <v:stroke endarrow="open"/>
                </v:shape>
                <v:shape id="Text Box 39" o:spid="_x0000_s1242" type="#_x0000_t202" style="position:absolute;left:13458;top:19408;width:9296;height:29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HbIccA&#10;AADcAAAADwAAAGRycy9kb3ducmV2LnhtbESPQWvCQBSE7wX/w/KE3upGayVEV5GAWEp70ObS2zP7&#10;TILZtzG7TdL++m5B8DjMzDfMajOYWnTUusqygukkAkGcW11xoSD73D3FIJxH1lhbJgU/5GCzHj2s&#10;MNG25wN1R1+IAGGXoILS+yaR0uUlGXQT2xAH72xbgz7ItpC6xT7ATS1nUbSQBisOCyU2lJaUX47f&#10;RsFbuvvAw2lm4t863b+ft801+3pR6nE8bJcgPA3+Hr61X7WC5/kc/s+EIy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0B2yHHAAAA3AAAAA8AAAAAAAAAAAAAAAAAmAIAAGRy&#10;cy9kb3ducmV2LnhtbFBLBQYAAAAABAAEAPUAAACMAwAAAAA=&#10;" filled="f" stroked="f" strokeweight=".5pt">
                  <v:textbox>
                    <w:txbxContent>
                      <w:p w:rsidR="00780941" w:rsidRDefault="00780941" w:rsidP="00780941">
                        <w:pPr>
                          <w:pStyle w:val="NormalWeb"/>
                          <w:spacing w:before="0" w:beforeAutospacing="0" w:after="0" w:afterAutospacing="0"/>
                        </w:pPr>
                        <w:r>
                          <w:rPr>
                            <w:rFonts w:ascii="Tahoma" w:eastAsia="Times New Roman" w:hAnsi="Tahoma"/>
                            <w:sz w:val="18"/>
                            <w:szCs w:val="18"/>
                          </w:rPr>
                          <w:t>Label Data</w:t>
                        </w:r>
                      </w:p>
                    </w:txbxContent>
                  </v:textbox>
                </v:shape>
                <w10:anchorlock/>
              </v:group>
            </w:pict>
          </mc:Fallback>
        </mc:AlternateContent>
      </w:r>
    </w:p>
    <w:p w:rsidR="00A30027" w:rsidRDefault="00F164B2" w:rsidP="00496D06">
      <w:pPr>
        <w:pStyle w:val="Heading1"/>
      </w:pPr>
      <w:bookmarkStart w:id="38" w:name="_Toc343523264"/>
      <w:r>
        <w:lastRenderedPageBreak/>
        <w:t>VideoJet 2120 Interface</w:t>
      </w:r>
      <w:bookmarkEnd w:id="38"/>
    </w:p>
    <w:p w:rsidR="00A83F72" w:rsidRDefault="00A83F72" w:rsidP="00A30027">
      <w:pPr>
        <w:pStyle w:val="BodyText"/>
      </w:pPr>
      <w:r>
        <w:t xml:space="preserve">This section provides a design based on the </w:t>
      </w:r>
      <w:r w:rsidR="00D207D7">
        <w:t>VideoJet 2120 Inkjet Interface.</w:t>
      </w:r>
    </w:p>
    <w:p w:rsidR="00A83F72" w:rsidRDefault="00A83F72" w:rsidP="00A83F72">
      <w:pPr>
        <w:pStyle w:val="Heading2"/>
      </w:pPr>
      <w:bookmarkStart w:id="39" w:name="_Toc343523265"/>
      <w:r>
        <w:t>High Level Description</w:t>
      </w:r>
      <w:bookmarkEnd w:id="39"/>
    </w:p>
    <w:p w:rsidR="00A83F72" w:rsidRDefault="00A83F72" w:rsidP="00A30027">
      <w:pPr>
        <w:pStyle w:val="BodyText"/>
      </w:pPr>
      <w:r>
        <w:t>The VideoJet 2120 Inkjet printer can be interfaced with using a serial connectio</w:t>
      </w:r>
      <w:r w:rsidR="00F65B7A">
        <w:t>n or TCP/IP; and also provides 6</w:t>
      </w:r>
      <w:r>
        <w:t xml:space="preserve"> configurable I/O input pins and </w:t>
      </w:r>
      <w:r w:rsidR="00F65B7A">
        <w:t>3 configurable output pins.  A USB port is provided to load the printer configuration and templates.</w:t>
      </w:r>
    </w:p>
    <w:p w:rsidR="00F65B7A" w:rsidRDefault="00F65B7A" w:rsidP="00A30027">
      <w:pPr>
        <w:pStyle w:val="BodyText"/>
      </w:pPr>
      <w:r>
        <w:t>In order to support the printer, the printer provides web based interface the can be used to controller the printer.  The web based interface should be useful to the support group.</w:t>
      </w:r>
    </w:p>
    <w:p w:rsidR="00F65B7A" w:rsidRDefault="00B4123D" w:rsidP="00A30027">
      <w:pPr>
        <w:pStyle w:val="BodyText"/>
      </w:pPr>
      <w:r>
        <w:t xml:space="preserve">Printer setup, </w:t>
      </w:r>
      <w:r w:rsidR="00F65B7A">
        <w:t>configuration</w:t>
      </w:r>
      <w:r>
        <w:t>, and template creation</w:t>
      </w:r>
      <w:r w:rsidR="00F65B7A">
        <w:t xml:space="preserve"> is provided by the </w:t>
      </w:r>
      <w:r>
        <w:t>CLARiSOFT software and can be saved on a USB drive.  The USB drive is then used to load the configuration and templates on the printer.</w:t>
      </w:r>
    </w:p>
    <w:p w:rsidR="00B4123D" w:rsidRDefault="00C0374E" w:rsidP="00A30027">
      <w:pPr>
        <w:pStyle w:val="BodyText"/>
      </w:pPr>
      <w:r>
        <w:t>The label data from Level 2 will consist of a Zipher Text Communication Protocol command with the data.  The Automation Controller software will forward the printer command to the Videojet printer unchanged.</w:t>
      </w:r>
      <w:r w:rsidR="00F15FA4">
        <w:t xml:space="preserve">  The use of ZPL (Zebra Printer Language) can also be investigated.  The printer has a ZPL compatibility mode however Videojet technical support was unable to provide any information about what version was supported or if the entire command structure was implemented.</w:t>
      </w:r>
    </w:p>
    <w:p w:rsidR="00A83F72" w:rsidRDefault="0014342F" w:rsidP="00A30027">
      <w:pPr>
        <w:pStyle w:val="BodyText"/>
      </w:pPr>
      <w:r>
        <w:t>To prevent out of sync issues a method of flushing the printer’s queue will be used.</w:t>
      </w:r>
    </w:p>
    <w:p w:rsidR="0014342F" w:rsidRDefault="00AF7C96" w:rsidP="00AF7C96">
      <w:pPr>
        <w:pStyle w:val="Heading2"/>
      </w:pPr>
      <w:bookmarkStart w:id="40" w:name="_Toc343523266"/>
      <w:r>
        <w:t>Label Communication</w:t>
      </w:r>
      <w:bookmarkEnd w:id="40"/>
    </w:p>
    <w:p w:rsidR="00AF7C96" w:rsidRDefault="008707BA" w:rsidP="00A30027">
      <w:pPr>
        <w:pStyle w:val="BodyText"/>
      </w:pPr>
      <w:r>
        <w:t xml:space="preserve">The printer command containing the data will be sent to the Automation Controller software in the standard LMI message.  The printer command will be a Zipher Text command.  Templates are referred to as “jobs” in the documentation.  </w:t>
      </w:r>
      <w:r w:rsidR="000909AA">
        <w:t>There are several commands to send fields to the printer, but the SEL or SLA are the recommended commands.</w:t>
      </w:r>
    </w:p>
    <w:p w:rsidR="000909AA" w:rsidRDefault="000909AA" w:rsidP="00A30027">
      <w:pPr>
        <w:pStyle w:val="BodyText"/>
      </w:pPr>
      <w:r>
        <w:t>The SEL and SLA command is documented on page 8 reference [2].  The SEL command is formatted as</w:t>
      </w:r>
    </w:p>
    <w:p w:rsidR="000909AA" w:rsidRDefault="000909AA" w:rsidP="00A30027">
      <w:pPr>
        <w:pStyle w:val="BodyText"/>
      </w:pPr>
      <w:r>
        <w:t>SEL|&lt;jobname&gt;|&lt;data&gt;|&lt;next data&gt;|….|&lt;CR&gt; where &lt;CR&gt; is ASCII byte 0x0D.</w:t>
      </w:r>
    </w:p>
    <w:p w:rsidR="000909AA" w:rsidRDefault="000909AA" w:rsidP="00A30027">
      <w:pPr>
        <w:pStyle w:val="BodyText"/>
      </w:pPr>
      <w:r>
        <w:t>The jobname is the name of the template.  The data fields start at the named fields VarField00, VarField01 …</w:t>
      </w:r>
    </w:p>
    <w:p w:rsidR="000909AA" w:rsidRDefault="000909AA" w:rsidP="00A30027">
      <w:pPr>
        <w:pStyle w:val="BodyText"/>
      </w:pPr>
      <w:r>
        <w:t>If the named fields in the template do not use the pattern VarField## then the SLA command should be used.  The SLA command is formatted as</w:t>
      </w:r>
    </w:p>
    <w:p w:rsidR="000909AA" w:rsidRDefault="000909AA" w:rsidP="00A30027">
      <w:pPr>
        <w:pStyle w:val="BodyText"/>
      </w:pPr>
      <w:r>
        <w:t>SLA|&lt;jobname&gt;|&lt;fieldname&gt;=&lt;data&gt;|&lt;next fieldname&gt;=&lt;next data&gt;|…|&lt;CR&gt;</w:t>
      </w:r>
    </w:p>
    <w:p w:rsidR="000909AA" w:rsidRDefault="000909AA" w:rsidP="00A30027">
      <w:pPr>
        <w:pStyle w:val="BodyText"/>
      </w:pPr>
      <w:r>
        <w:lastRenderedPageBreak/>
        <w:t>Both of these commands will return ACK&lt;CR&gt; or ERR&lt;CR&gt; to the Automation Controller software.  The status return</w:t>
      </w:r>
      <w:r w:rsidR="0054662D">
        <w:t>ed</w:t>
      </w:r>
      <w:r>
        <w:t xml:space="preserve"> will be ignored by the Automation Controller software.</w:t>
      </w:r>
    </w:p>
    <w:p w:rsidR="00F15FA4" w:rsidRDefault="00F15FA4" w:rsidP="00A30027">
      <w:pPr>
        <w:pStyle w:val="BodyText"/>
      </w:pPr>
      <w:r>
        <w:t>Note: It is suggested that the ZPL emulation be investigated if the system is prototyped.</w:t>
      </w:r>
    </w:p>
    <w:p w:rsidR="0014342F" w:rsidRDefault="000B640B" w:rsidP="000B640B">
      <w:pPr>
        <w:pStyle w:val="Heading2"/>
      </w:pPr>
      <w:bookmarkStart w:id="41" w:name="_Toc343523267"/>
      <w:r>
        <w:t>Label Flushing</w:t>
      </w:r>
      <w:bookmarkEnd w:id="41"/>
    </w:p>
    <w:p w:rsidR="000B640B" w:rsidRDefault="00D25DA9" w:rsidP="00A30027">
      <w:pPr>
        <w:pStyle w:val="BodyText"/>
      </w:pPr>
      <w:r>
        <w:t>This section contains options for preventing out of sync issues and misprinting cartons.</w:t>
      </w:r>
    </w:p>
    <w:p w:rsidR="00D25DA9" w:rsidRDefault="00D25DA9" w:rsidP="00D25DA9">
      <w:pPr>
        <w:pStyle w:val="Heading3"/>
      </w:pPr>
      <w:bookmarkStart w:id="42" w:name="_Toc343523268"/>
      <w:r>
        <w:t>None</w:t>
      </w:r>
      <w:bookmarkEnd w:id="42"/>
    </w:p>
    <w:p w:rsidR="00D25DA9" w:rsidRDefault="00D25DA9" w:rsidP="00D25DA9">
      <w:pPr>
        <w:pStyle w:val="BodyText"/>
      </w:pPr>
      <w:r>
        <w:t>Under this option no Label Flushing would occur.  The VideoJet 2120 controller has an option to limit the number of labels in the queue.  The MaxQueueLength value would be set to 1.  One issue with this is it does not prevent the incorrect data from being printed on a carton.  If a carton is removed after the second induction photo-eye that cartons data will remain in the printer’s queue.  When the printer data for the next box is sent the new printer data will be dropped and not the old printer data.  The old data will be printed on the new box.</w:t>
      </w:r>
    </w:p>
    <w:p w:rsidR="00D25DA9" w:rsidRDefault="00155191" w:rsidP="00D25DA9">
      <w:pPr>
        <w:pStyle w:val="Heading3"/>
      </w:pPr>
      <w:bookmarkStart w:id="43" w:name="_Toc343523269"/>
      <w:r>
        <w:t>Clear Print Queue I/O</w:t>
      </w:r>
      <w:bookmarkEnd w:id="43"/>
    </w:p>
    <w:p w:rsidR="00155191" w:rsidRDefault="00155191" w:rsidP="00155191">
      <w:pPr>
        <w:pStyle w:val="BodyText"/>
      </w:pPr>
      <w:r>
        <w:t xml:space="preserve">The Clear Print Queue </w:t>
      </w:r>
      <w:r w:rsidR="008271F1">
        <w:t>I/O is a</w:t>
      </w:r>
      <w:r w:rsidR="002A3FF5">
        <w:t>n</w:t>
      </w:r>
      <w:r w:rsidR="008271F1">
        <w:t xml:space="preserve"> I/O input on the Videoj</w:t>
      </w:r>
      <w:r>
        <w:t xml:space="preserve">et 2120 controller that clears the printer’s queue.  A new feature would </w:t>
      </w:r>
      <w:r w:rsidR="008271F1">
        <w:t xml:space="preserve">be </w:t>
      </w:r>
      <w:r>
        <w:t>added to create a</w:t>
      </w:r>
      <w:r w:rsidR="008271F1">
        <w:t>n</w:t>
      </w:r>
      <w:r w:rsidR="00FA108D">
        <w:t xml:space="preserve"> update point that activates </w:t>
      </w:r>
      <w:r>
        <w:t>the Clear Print Queue I/O just before sending the label data.</w:t>
      </w:r>
    </w:p>
    <w:p w:rsidR="008271F1" w:rsidRDefault="008271F1" w:rsidP="00155191">
      <w:pPr>
        <w:pStyle w:val="BodyText"/>
      </w:pPr>
      <w:r>
        <w:rPr>
          <w:noProof/>
        </w:rPr>
        <mc:AlternateContent>
          <mc:Choice Requires="wpc">
            <w:drawing>
              <wp:inline distT="0" distB="0" distL="0" distR="0" wp14:anchorId="0AE0DA51" wp14:editId="6F2418EF">
                <wp:extent cx="5943600" cy="2501133"/>
                <wp:effectExtent l="0" t="0" r="0" b="0"/>
                <wp:docPr id="313" name="Canvas 31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261" name="Group 261"/>
                        <wpg:cNvGrpSpPr/>
                        <wpg:grpSpPr>
                          <a:xfrm>
                            <a:off x="774042" y="901134"/>
                            <a:ext cx="794109" cy="590550"/>
                            <a:chOff x="94361" y="891931"/>
                            <a:chExt cx="794109" cy="590550"/>
                          </a:xfrm>
                        </wpg:grpSpPr>
                        <wps:wsp>
                          <wps:cNvPr id="262" name="Rectangle 262"/>
                          <wps:cNvSpPr/>
                          <wps:spPr>
                            <a:xfrm>
                              <a:off x="94361" y="891931"/>
                              <a:ext cx="794109" cy="590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 name="Parallelogram 263"/>
                          <wps:cNvSpPr/>
                          <wps:spPr>
                            <a:xfrm>
                              <a:off x="94361" y="894510"/>
                              <a:ext cx="405130" cy="586692"/>
                            </a:xfrm>
                            <a:prstGeom prst="parallelogram">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8271F1"/>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4" name="Parallelogram 264"/>
                          <wps:cNvSpPr/>
                          <wps:spPr>
                            <a:xfrm>
                              <a:off x="401435" y="891931"/>
                              <a:ext cx="405130" cy="590550"/>
                            </a:xfrm>
                            <a:prstGeom prst="parallelogram">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8271F1"/>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265" name="Rectangle 265"/>
                        <wps:cNvSpPr/>
                        <wps:spPr>
                          <a:xfrm>
                            <a:off x="115030" y="903689"/>
                            <a:ext cx="314608" cy="5896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6" name="Rectangle 266"/>
                        <wps:cNvSpPr/>
                        <wps:spPr>
                          <a:xfrm>
                            <a:off x="429563" y="903527"/>
                            <a:ext cx="344384" cy="58632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7" name="Rectangle 267"/>
                        <wps:cNvSpPr/>
                        <wps:spPr>
                          <a:xfrm>
                            <a:off x="1568074" y="896303"/>
                            <a:ext cx="4232225" cy="590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8271F1"/>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8" name="Rectangle 268"/>
                        <wps:cNvSpPr/>
                        <wps:spPr>
                          <a:xfrm>
                            <a:off x="1920084" y="1137945"/>
                            <a:ext cx="164592" cy="10972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 name="Trapezoid 269"/>
                        <wps:cNvSpPr/>
                        <wps:spPr>
                          <a:xfrm rot="5400000">
                            <a:off x="1802257" y="1137945"/>
                            <a:ext cx="132196" cy="109728"/>
                          </a:xfrm>
                          <a:prstGeom prst="trapezoid">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g:cNvPr id="270" name="Group 270"/>
                        <wpg:cNvGrpSpPr/>
                        <wpg:grpSpPr>
                          <a:xfrm>
                            <a:off x="1631135" y="819734"/>
                            <a:ext cx="98754" cy="842599"/>
                            <a:chOff x="3328417" y="808330"/>
                            <a:chExt cx="98754" cy="842599"/>
                          </a:xfrm>
                          <a:scene3d>
                            <a:camera prst="orthographicFront">
                              <a:rot lat="0" lon="0" rev="21299999"/>
                            </a:camera>
                            <a:lightRig rig="threePt" dir="t"/>
                          </a:scene3d>
                        </wpg:grpSpPr>
                        <wps:wsp>
                          <wps:cNvPr id="271" name="Oval 271"/>
                          <wps:cNvSpPr/>
                          <wps:spPr>
                            <a:xfrm>
                              <a:off x="3328417" y="1559846"/>
                              <a:ext cx="91083" cy="910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2" name="Straight Connector 272"/>
                          <wps:cNvCnPr/>
                          <wps:spPr>
                            <a:xfrm flipV="1">
                              <a:off x="3373959" y="808330"/>
                              <a:ext cx="0" cy="7515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3" name="Straight Connector 273"/>
                          <wps:cNvCnPr/>
                          <wps:spPr>
                            <a:xfrm>
                              <a:off x="3328417" y="808330"/>
                              <a:ext cx="98754"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274" name="Text Box 274"/>
                        <wps:cNvSpPr txBox="1"/>
                        <wps:spPr>
                          <a:xfrm>
                            <a:off x="699372" y="375164"/>
                            <a:ext cx="707431" cy="34756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A108D" w:rsidRDefault="00496D06" w:rsidP="008271F1">
                              <w:pPr>
                                <w:rPr>
                                  <w:sz w:val="18"/>
                                  <w:szCs w:val="18"/>
                                </w:rPr>
                              </w:pPr>
                              <w:r w:rsidRPr="00FA108D">
                                <w:rPr>
                                  <w:sz w:val="18"/>
                                  <w:szCs w:val="18"/>
                                </w:rPr>
                                <w:t>Skewed Conveyor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5" name="Straight Arrow Connector 275"/>
                        <wps:cNvCnPr/>
                        <wps:spPr>
                          <a:xfrm>
                            <a:off x="985232" y="723024"/>
                            <a:ext cx="88068" cy="18572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76" name="Text Box 44"/>
                        <wps:cNvSpPr txBox="1"/>
                        <wps:spPr>
                          <a:xfrm>
                            <a:off x="507299" y="1826010"/>
                            <a:ext cx="566001" cy="3961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A108D" w:rsidRDefault="00496D06" w:rsidP="008271F1">
                              <w:pPr>
                                <w:pStyle w:val="NormalWeb"/>
                                <w:spacing w:before="0" w:beforeAutospacing="0" w:after="0" w:afterAutospacing="0"/>
                                <w:rPr>
                                  <w:sz w:val="18"/>
                                  <w:szCs w:val="18"/>
                                </w:rPr>
                              </w:pPr>
                              <w:r w:rsidRPr="00FA108D">
                                <w:rPr>
                                  <w:rFonts w:ascii="Tahoma" w:eastAsia="Times New Roman" w:hAnsi="Tahoma"/>
                                  <w:sz w:val="18"/>
                                  <w:szCs w:val="18"/>
                                </w:rPr>
                                <w:t>Servo Gapper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7" name="Straight Arrow Connector 277"/>
                        <wps:cNvCnPr/>
                        <wps:spPr>
                          <a:xfrm flipH="1" flipV="1">
                            <a:off x="699372" y="1493024"/>
                            <a:ext cx="166302" cy="3337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278" name="Group 278"/>
                        <wpg:cNvGrpSpPr/>
                        <wpg:grpSpPr>
                          <a:xfrm>
                            <a:off x="5166289" y="1448380"/>
                            <a:ext cx="158873" cy="420598"/>
                            <a:chOff x="3233939" y="1415731"/>
                            <a:chExt cx="158873" cy="420598"/>
                          </a:xfrm>
                        </wpg:grpSpPr>
                        <wps:wsp>
                          <wps:cNvPr id="279" name="Rectangle 279"/>
                          <wps:cNvSpPr/>
                          <wps:spPr>
                            <a:xfrm>
                              <a:off x="3233939" y="1546828"/>
                              <a:ext cx="158873" cy="28950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0" name="Straight Connector 280"/>
                          <wps:cNvCnPr/>
                          <wps:spPr>
                            <a:xfrm>
                              <a:off x="3313376" y="1415731"/>
                              <a:ext cx="0" cy="13109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1" name="Straight Connector 281"/>
                          <wps:cNvCnPr/>
                          <wps:spPr>
                            <a:xfrm>
                              <a:off x="3272775" y="1415731"/>
                              <a:ext cx="77671"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282" name="Straight Arrow Connector 282"/>
                        <wps:cNvCnPr/>
                        <wps:spPr>
                          <a:xfrm>
                            <a:off x="246550" y="1201182"/>
                            <a:ext cx="103090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83" name="Straight Arrow Connector 283"/>
                        <wps:cNvCnPr/>
                        <wps:spPr>
                          <a:xfrm>
                            <a:off x="2189801" y="1198604"/>
                            <a:ext cx="54369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84" name="Text Box 44"/>
                        <wps:cNvSpPr txBox="1"/>
                        <wps:spPr>
                          <a:xfrm>
                            <a:off x="1281502" y="72260"/>
                            <a:ext cx="925952" cy="48367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A108D" w:rsidRDefault="00496D06" w:rsidP="008271F1">
                              <w:pPr>
                                <w:pStyle w:val="NormalWeb"/>
                                <w:spacing w:before="0" w:beforeAutospacing="0" w:after="0" w:afterAutospacing="0"/>
                                <w:rPr>
                                  <w:rFonts w:ascii="Tahoma" w:eastAsia="Times New Roman" w:hAnsi="Tahoma"/>
                                  <w:sz w:val="18"/>
                                  <w:szCs w:val="18"/>
                                </w:rPr>
                              </w:pPr>
                              <w:r w:rsidRPr="00FA108D">
                                <w:rPr>
                                  <w:rFonts w:ascii="Tahoma" w:eastAsia="Times New Roman" w:hAnsi="Tahoma"/>
                                  <w:sz w:val="18"/>
                                  <w:szCs w:val="18"/>
                                </w:rPr>
                                <w:t>Induction Photo-eye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5" name="Straight Arrow Connector 285"/>
                        <wps:cNvCnPr/>
                        <wps:spPr>
                          <a:xfrm flipH="1">
                            <a:off x="1676677" y="555938"/>
                            <a:ext cx="67801" cy="24018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86" name="Text Box 44"/>
                        <wps:cNvSpPr txBox="1"/>
                        <wps:spPr>
                          <a:xfrm>
                            <a:off x="2150796" y="284232"/>
                            <a:ext cx="728882" cy="36483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A108D" w:rsidRDefault="00496D06" w:rsidP="008271F1">
                              <w:pPr>
                                <w:pStyle w:val="NormalWeb"/>
                                <w:spacing w:before="0" w:beforeAutospacing="0" w:after="0" w:afterAutospacing="0"/>
                                <w:rPr>
                                  <w:rFonts w:ascii="Tahoma" w:eastAsia="Times New Roman" w:hAnsi="Tahoma"/>
                                  <w:sz w:val="18"/>
                                  <w:szCs w:val="18"/>
                                </w:rPr>
                              </w:pPr>
                              <w:r w:rsidRPr="00FA108D">
                                <w:rPr>
                                  <w:rFonts w:ascii="Tahoma" w:eastAsia="Times New Roman" w:hAnsi="Tahoma"/>
                                  <w:sz w:val="18"/>
                                  <w:szCs w:val="18"/>
                                </w:rPr>
                                <w:t>Induction Scanner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7" name="Straight Arrow Connector 287"/>
                        <wps:cNvCnPr>
                          <a:stCxn id="286" idx="2"/>
                        </wps:cNvCnPr>
                        <wps:spPr>
                          <a:xfrm flipH="1">
                            <a:off x="2084679" y="648993"/>
                            <a:ext cx="430558" cy="47662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88" name="Text Box 44"/>
                        <wps:cNvSpPr txBox="1"/>
                        <wps:spPr>
                          <a:xfrm>
                            <a:off x="4947895" y="2222974"/>
                            <a:ext cx="920642" cy="2180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8271F1" w:rsidRDefault="00496D06" w:rsidP="008271F1">
                              <w:pPr>
                                <w:pStyle w:val="NormalWeb"/>
                                <w:spacing w:before="0" w:beforeAutospacing="0" w:after="0" w:afterAutospacing="0"/>
                                <w:rPr>
                                  <w:sz w:val="18"/>
                                  <w:szCs w:val="18"/>
                                </w:rPr>
                              </w:pPr>
                              <w:r w:rsidRPr="008271F1">
                                <w:rPr>
                                  <w:rFonts w:ascii="Tahoma" w:eastAsia="Times New Roman" w:hAnsi="Tahoma"/>
                                  <w:sz w:val="18"/>
                                  <w:szCs w:val="18"/>
                                </w:rPr>
                                <w:t>Ink Jet Printer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9" name="Straight Arrow Connector 289"/>
                        <wps:cNvCnPr>
                          <a:stCxn id="288" idx="0"/>
                        </wps:cNvCnPr>
                        <wps:spPr>
                          <a:xfrm flipH="1" flipV="1">
                            <a:off x="5245727" y="1865048"/>
                            <a:ext cx="162489" cy="35792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290" name="Group 290"/>
                        <wpg:cNvGrpSpPr/>
                        <wpg:grpSpPr>
                          <a:xfrm>
                            <a:off x="4276273" y="790029"/>
                            <a:ext cx="98425" cy="842007"/>
                            <a:chOff x="0" y="0"/>
                            <a:chExt cx="98754" cy="842599"/>
                          </a:xfrm>
                          <a:scene3d>
                            <a:camera prst="orthographicFront">
                              <a:rot lat="0" lon="0" rev="21299999"/>
                            </a:camera>
                            <a:lightRig rig="threePt" dir="t"/>
                          </a:scene3d>
                        </wpg:grpSpPr>
                        <wps:wsp>
                          <wps:cNvPr id="291" name="Oval 291"/>
                          <wps:cNvSpPr/>
                          <wps:spPr>
                            <a:xfrm>
                              <a:off x="0" y="751516"/>
                              <a:ext cx="91083" cy="910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8271F1"/>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2" name="Straight Connector 292"/>
                          <wps:cNvCnPr/>
                          <wps:spPr>
                            <a:xfrm flipV="1">
                              <a:off x="45542" y="0"/>
                              <a:ext cx="0" cy="7515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93" name="Straight Connector 293"/>
                          <wps:cNvCnPr/>
                          <wps:spPr>
                            <a:xfrm>
                              <a:off x="0" y="0"/>
                              <a:ext cx="98754"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294" name="Text Box 44"/>
                        <wps:cNvSpPr txBox="1"/>
                        <wps:spPr>
                          <a:xfrm>
                            <a:off x="3395723" y="1868979"/>
                            <a:ext cx="925830" cy="4832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A108D" w:rsidRDefault="00496D06" w:rsidP="008271F1">
                              <w:pPr>
                                <w:pStyle w:val="NormalWeb"/>
                                <w:spacing w:before="0" w:beforeAutospacing="0" w:after="0" w:afterAutospacing="0"/>
                                <w:rPr>
                                  <w:sz w:val="18"/>
                                  <w:szCs w:val="18"/>
                                </w:rPr>
                              </w:pPr>
                              <w:r w:rsidRPr="00FA108D">
                                <w:rPr>
                                  <w:rFonts w:ascii="Tahoma" w:eastAsia="Times New Roman" w:hAnsi="Tahoma"/>
                                  <w:sz w:val="18"/>
                                  <w:szCs w:val="18"/>
                                </w:rPr>
                                <w:t>Induction Photo-eye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5" name="Straight Arrow Connector 295"/>
                        <wps:cNvCnPr/>
                        <wps:spPr>
                          <a:xfrm flipV="1">
                            <a:off x="3858638" y="1631671"/>
                            <a:ext cx="348893" cy="23730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314" name="Group 314"/>
                        <wpg:cNvGrpSpPr/>
                        <wpg:grpSpPr>
                          <a:xfrm>
                            <a:off x="4422979" y="789891"/>
                            <a:ext cx="99676" cy="750836"/>
                            <a:chOff x="4422979" y="789891"/>
                            <a:chExt cx="99676" cy="750836"/>
                          </a:xfrm>
                        </wpg:grpSpPr>
                        <wps:wsp>
                          <wps:cNvPr id="296" name="Straight Connector 296"/>
                          <wps:cNvCnPr/>
                          <wps:spPr>
                            <a:xfrm flipV="1">
                              <a:off x="4468076" y="789891"/>
                              <a:ext cx="0" cy="750427"/>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297" name="Straight Connector 297"/>
                          <wps:cNvCnPr/>
                          <wps:spPr>
                            <a:xfrm>
                              <a:off x="4422979" y="789891"/>
                              <a:ext cx="9779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98" name="Straight Connector 298"/>
                          <wps:cNvCnPr/>
                          <wps:spPr>
                            <a:xfrm>
                              <a:off x="4425500" y="1540727"/>
                              <a:ext cx="97155"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299" name="Text Box 44"/>
                        <wps:cNvSpPr txBox="1"/>
                        <wps:spPr>
                          <a:xfrm>
                            <a:off x="4017002" y="75393"/>
                            <a:ext cx="855249" cy="39668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8271F1" w:rsidRDefault="00496D06" w:rsidP="008271F1">
                              <w:pPr>
                                <w:pStyle w:val="NormalWeb"/>
                                <w:spacing w:before="0" w:beforeAutospacing="0" w:after="0" w:afterAutospacing="0"/>
                                <w:rPr>
                                  <w:rFonts w:ascii="Tahoma" w:eastAsia="Times New Roman" w:hAnsi="Tahoma"/>
                                  <w:sz w:val="18"/>
                                  <w:szCs w:val="18"/>
                                </w:rPr>
                              </w:pPr>
                              <w:r w:rsidRPr="008271F1">
                                <w:rPr>
                                  <w:rFonts w:ascii="Tahoma" w:eastAsia="Times New Roman" w:hAnsi="Tahoma"/>
                                  <w:sz w:val="18"/>
                                  <w:szCs w:val="18"/>
                                </w:rPr>
                                <w:t>Clear Queue Update</w:t>
                              </w:r>
                              <w:r>
                                <w:rPr>
                                  <w:rFonts w:ascii="Tahoma" w:eastAsia="Times New Roman" w:hAnsi="Tahoma"/>
                                  <w:sz w:val="18"/>
                                  <w:szCs w:val="18"/>
                                </w:rPr>
                                <w:t xml:space="preserve"> </w:t>
                              </w:r>
                              <w:r w:rsidRPr="008271F1">
                                <w:rPr>
                                  <w:rFonts w:ascii="Tahoma" w:eastAsia="Times New Roman" w:hAnsi="Tahoma"/>
                                  <w:sz w:val="18"/>
                                  <w:szCs w:val="18"/>
                                </w:rPr>
                                <w:t>Point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0" name="Straight Arrow Connector 300"/>
                        <wps:cNvCnPr>
                          <a:stCxn id="299" idx="2"/>
                        </wps:cNvCnPr>
                        <wps:spPr>
                          <a:xfrm>
                            <a:off x="4444627" y="472081"/>
                            <a:ext cx="23449" cy="31765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301" name="Group 301"/>
                        <wpg:cNvGrpSpPr/>
                        <wpg:grpSpPr>
                          <a:xfrm>
                            <a:off x="5106643" y="785138"/>
                            <a:ext cx="98425" cy="841378"/>
                            <a:chOff x="0" y="0"/>
                            <a:chExt cx="98754" cy="842599"/>
                          </a:xfrm>
                          <a:scene3d>
                            <a:camera prst="orthographicFront">
                              <a:rot lat="0" lon="0" rev="21299999"/>
                            </a:camera>
                            <a:lightRig rig="threePt" dir="t"/>
                          </a:scene3d>
                        </wpg:grpSpPr>
                        <wps:wsp>
                          <wps:cNvPr id="302" name="Oval 302"/>
                          <wps:cNvSpPr/>
                          <wps:spPr>
                            <a:xfrm>
                              <a:off x="0" y="751516"/>
                              <a:ext cx="91083" cy="910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8271F1">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3" name="Straight Connector 303"/>
                          <wps:cNvCnPr/>
                          <wps:spPr>
                            <a:xfrm flipV="1">
                              <a:off x="45542" y="0"/>
                              <a:ext cx="0" cy="7515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04" name="Straight Connector 304"/>
                          <wps:cNvCnPr/>
                          <wps:spPr>
                            <a:xfrm>
                              <a:off x="0" y="0"/>
                              <a:ext cx="98754"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305" name="Text Box 44"/>
                        <wps:cNvSpPr txBox="1"/>
                        <wps:spPr>
                          <a:xfrm>
                            <a:off x="5065641" y="133468"/>
                            <a:ext cx="877959" cy="38514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8271F1" w:rsidRDefault="00496D06" w:rsidP="008271F1">
                              <w:pPr>
                                <w:pStyle w:val="NormalWeb"/>
                                <w:spacing w:before="0" w:beforeAutospacing="0" w:after="0" w:afterAutospacing="0"/>
                                <w:rPr>
                                  <w:rFonts w:ascii="Tahoma" w:eastAsia="Times New Roman" w:hAnsi="Tahoma"/>
                                  <w:sz w:val="18"/>
                                  <w:szCs w:val="18"/>
                                </w:rPr>
                              </w:pPr>
                              <w:r w:rsidRPr="008271F1">
                                <w:rPr>
                                  <w:rFonts w:ascii="Tahoma" w:eastAsia="Times New Roman" w:hAnsi="Tahoma"/>
                                  <w:sz w:val="18"/>
                                  <w:szCs w:val="18"/>
                                </w:rPr>
                                <w:t xml:space="preserve">Ink Jet </w:t>
                              </w:r>
                            </w:p>
                            <w:p w:rsidR="00496D06" w:rsidRPr="008271F1" w:rsidRDefault="00496D06" w:rsidP="008271F1">
                              <w:pPr>
                                <w:pStyle w:val="NormalWeb"/>
                                <w:spacing w:before="0" w:beforeAutospacing="0" w:after="0" w:afterAutospacing="0"/>
                                <w:rPr>
                                  <w:sz w:val="18"/>
                                  <w:szCs w:val="18"/>
                                </w:rPr>
                              </w:pPr>
                              <w:r w:rsidRPr="008271F1">
                                <w:rPr>
                                  <w:rFonts w:ascii="Tahoma" w:eastAsia="Times New Roman" w:hAnsi="Tahoma"/>
                                  <w:sz w:val="18"/>
                                  <w:szCs w:val="18"/>
                                </w:rPr>
                                <w:t>Printer PE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6" name="Straight Arrow Connector 306"/>
                        <wps:cNvCnPr>
                          <a:stCxn id="305" idx="2"/>
                        </wps:cNvCnPr>
                        <wps:spPr>
                          <a:xfrm flipH="1">
                            <a:off x="5188755" y="518616"/>
                            <a:ext cx="315866" cy="20427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07" name="Rectangle 307"/>
                        <wps:cNvSpPr/>
                        <wps:spPr>
                          <a:xfrm>
                            <a:off x="2449773" y="1126269"/>
                            <a:ext cx="541355" cy="360432"/>
                          </a:xfrm>
                          <a:prstGeom prst="rect">
                            <a:avLst/>
                          </a:prstGeom>
                          <a:solidFill>
                            <a:srgbClr val="92D050">
                              <a:alpha val="50000"/>
                            </a:srgbClr>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8" name="Rectangle 308"/>
                        <wps:cNvSpPr/>
                        <wps:spPr>
                          <a:xfrm>
                            <a:off x="3666233" y="1133446"/>
                            <a:ext cx="541020" cy="360045"/>
                          </a:xfrm>
                          <a:prstGeom prst="rect">
                            <a:avLst/>
                          </a:prstGeom>
                          <a:solidFill>
                            <a:srgbClr val="92D050">
                              <a:alpha val="50000"/>
                            </a:srgbClr>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8271F1"/>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9" name="Text Box 44"/>
                        <wps:cNvSpPr txBox="1"/>
                        <wps:spPr>
                          <a:xfrm>
                            <a:off x="2552089" y="1793682"/>
                            <a:ext cx="541398" cy="22171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A108D" w:rsidRDefault="00496D06" w:rsidP="008271F1">
                              <w:pPr>
                                <w:pStyle w:val="NormalWeb"/>
                                <w:spacing w:before="0" w:beforeAutospacing="0" w:after="0" w:afterAutospacing="0"/>
                                <w:rPr>
                                  <w:sz w:val="18"/>
                                  <w:szCs w:val="18"/>
                                </w:rPr>
                              </w:pPr>
                              <w:r w:rsidRPr="00FA108D">
                                <w:rPr>
                                  <w:rFonts w:ascii="Tahoma" w:eastAsia="Times New Roman" w:hAnsi="Tahoma"/>
                                  <w:sz w:val="18"/>
                                  <w:szCs w:val="18"/>
                                </w:rPr>
                                <w:t>Box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0" name="Straight Arrow Connector 310"/>
                        <wps:cNvCnPr/>
                        <wps:spPr>
                          <a:xfrm flipH="1" flipV="1">
                            <a:off x="2720451" y="1486701"/>
                            <a:ext cx="70516" cy="29776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11" name="Text Box 44"/>
                        <wps:cNvSpPr txBox="1"/>
                        <wps:spPr>
                          <a:xfrm>
                            <a:off x="3461651" y="415905"/>
                            <a:ext cx="475092" cy="23341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A108D" w:rsidRDefault="00496D06" w:rsidP="008271F1">
                              <w:pPr>
                                <w:pStyle w:val="NormalWeb"/>
                                <w:spacing w:before="0" w:beforeAutospacing="0" w:after="0" w:afterAutospacing="0"/>
                                <w:rPr>
                                  <w:sz w:val="18"/>
                                  <w:szCs w:val="18"/>
                                </w:rPr>
                              </w:pPr>
                              <w:r w:rsidRPr="00FA108D">
                                <w:rPr>
                                  <w:rFonts w:ascii="Tahoma" w:eastAsia="Times New Roman" w:hAnsi="Tahoma"/>
                                  <w:sz w:val="18"/>
                                  <w:szCs w:val="18"/>
                                </w:rPr>
                                <w:t>Box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2" name="Straight Arrow Connector 312"/>
                        <wps:cNvCnPr/>
                        <wps:spPr>
                          <a:xfrm>
                            <a:off x="3665941" y="649310"/>
                            <a:ext cx="270802" cy="48413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315" name="Group 315"/>
                        <wpg:cNvGrpSpPr/>
                        <wpg:grpSpPr>
                          <a:xfrm>
                            <a:off x="4743179" y="789609"/>
                            <a:ext cx="99676" cy="750570"/>
                            <a:chOff x="0" y="0"/>
                            <a:chExt cx="99676" cy="750836"/>
                          </a:xfrm>
                        </wpg:grpSpPr>
                        <wps:wsp>
                          <wps:cNvPr id="316" name="Straight Connector 316"/>
                          <wps:cNvCnPr/>
                          <wps:spPr>
                            <a:xfrm flipV="1">
                              <a:off x="45097" y="0"/>
                              <a:ext cx="0" cy="750427"/>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317" name="Straight Connector 317"/>
                          <wps:cNvCnPr/>
                          <wps:spPr>
                            <a:xfrm>
                              <a:off x="0" y="0"/>
                              <a:ext cx="9779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18" name="Straight Connector 318"/>
                          <wps:cNvCnPr/>
                          <wps:spPr>
                            <a:xfrm>
                              <a:off x="2521" y="750836"/>
                              <a:ext cx="97155"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319" name="Text Box 44"/>
                        <wps:cNvSpPr txBox="1"/>
                        <wps:spPr>
                          <a:xfrm>
                            <a:off x="4144675" y="1826752"/>
                            <a:ext cx="854710" cy="396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8271F1">
                              <w:pPr>
                                <w:pStyle w:val="NormalWeb"/>
                                <w:spacing w:before="0" w:beforeAutospacing="0" w:after="0" w:afterAutospacing="0"/>
                              </w:pPr>
                              <w:r>
                                <w:rPr>
                                  <w:rFonts w:ascii="Tahoma" w:eastAsia="Times New Roman" w:hAnsi="Tahoma"/>
                                  <w:sz w:val="18"/>
                                  <w:szCs w:val="18"/>
                                </w:rPr>
                                <w:t>Send Label Update Point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0" name="Straight Arrow Connector 320"/>
                        <wps:cNvCnPr>
                          <a:stCxn id="319" idx="0"/>
                        </wps:cNvCnPr>
                        <wps:spPr>
                          <a:xfrm flipV="1">
                            <a:off x="4572030" y="1570338"/>
                            <a:ext cx="231982" cy="25641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313" o:spid="_x0000_s1243" editas="canvas" style="width:468pt;height:196.95pt;mso-position-horizontal-relative:char;mso-position-vertical-relative:line" coordsize="59436,25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">
                <v:shape id="_x0000_s1244" type="#_x0000_t75" style="position:absolute;width:59436;height:25006;visibility:visible;mso-wrap-style:square">
                  <v:fill o:detectmouseclick="t"/>
                  <v:path o:connecttype="none"/>
                </v:shape>
                <v:group id="Group 261" o:spid="_x0000_s1245" style="position:absolute;left:7740;top:9011;width:7941;height:5905" coordorigin="943,8919" coordsize="7941,59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nK7G8QAAADcAAAA&#10;DwAAAAAAAAAAAAAAAACqAgAAZHJzL2Rvd25yZXYueG1sUEsFBgAAAAAEAAQA+gAAAJsDAAAAAA==&#10;">
                  <v:rect id="Rectangle 262" o:spid="_x0000_s1246" style="position:absolute;left:943;top:8919;width:7941;height:5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nM8UA&#10;AADcAAAADwAAAGRycy9kb3ducmV2LnhtbESPQWvCQBSE70L/w/IK3nTTHKSkrqJCoVAtxFTB22P3&#10;mcRm34bsVmN/fVcQPA4z8w0znfe2EWfqfO1Ywcs4AUGsnam5VPBdvI9eQfiAbLBxTAqu5GE+expM&#10;MTPuwjmdt6EUEcI+QwVVCG0mpdcVWfRj1xJH7+g6iyHKrpSmw0uE20amSTKRFmuOCxW2tKpI/2x/&#10;rQLa7U/53+FTf631wuW8CsWy2Cg1fO4XbyAC9eERvrc/jIJ0ksLtTDwCcv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j6czxQAAANwAAAAPAAAAAAAAAAAAAAAAAJgCAABkcnMv&#10;ZG93bnJldi54bWxQSwUGAAAAAAQABAD1AAAAigMAAAAA&#10;" filled="f" strokecolor="#243f60 [1604]" strokeweight="2pt"/>
                  <v:shape id="Parallelogram 263" o:spid="_x0000_s1247" type="#_x0000_t7" style="position:absolute;left:943;top:8945;width:4051;height:58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jSNcYA&#10;AADcAAAADwAAAGRycy9kb3ducmV2LnhtbESPQWvCQBSE70L/w/IKvenGpEhJXYMKooUe1PbQ42v2&#10;NQnNvo27G03/fVcQPA4z8w0zLwbTijM531hWMJ0kIIhLqxuuFHx+bMYvIHxA1thaJgV/5KFYPIzm&#10;mGt74QOdj6ESEcI+RwV1CF0upS9rMugntiOO3o91BkOUrpLa4SXCTSvTJJlJgw3HhRo7WtdU/h57&#10;o+DNrbJn2WfpzrXv6Xr/bU/J9kupp8dh+Qoi0BDu4Vt7pxWkswyuZ+IR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VjSNcYAAADcAAAADwAAAAAAAAAAAAAAAACYAgAAZHJz&#10;L2Rvd25yZXYueG1sUEsFBgAAAAAEAAQA9QAAAIsDAAAAAA==&#10;" filled="f" strokecolor="#243f60 [1604]" strokeweight="2pt">
                    <v:textbox>
                      <w:txbxContent>
                        <w:p w:rsidR="00496D06" w:rsidRDefault="00496D06" w:rsidP="008271F1"/>
                      </w:txbxContent>
                    </v:textbox>
                  </v:shape>
                  <v:shape id="Parallelogram 264" o:spid="_x0000_s1248" type="#_x0000_t7" style="position:absolute;left:4014;top:8919;width:4051;height:5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FKQcUA&#10;AADcAAAADwAAAGRycy9kb3ducmV2LnhtbESPQWvCQBSE7wX/w/IEb7oxESnRVWqgqNBDqx48vmZf&#10;k9Ds23R31fjvuwWhx2FmvmGW69604krON5YVTCcJCOLS6oYrBafj6/gZhA/IGlvLpOBOHtarwdMS&#10;c21v/EHXQ6hEhLDPUUEdQpdL6cuaDPqJ7Yij92WdwRClq6R2eItw08o0SebSYMNxocaOiprK78PF&#10;KNi7TTaTlyzdufYtLd4/7U+yPSs1GvYvCxCB+vAffrR3WkE6n8HfmXg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sUpBxQAAANwAAAAPAAAAAAAAAAAAAAAAAJgCAABkcnMv&#10;ZG93bnJldi54bWxQSwUGAAAAAAQABAD1AAAAigMAAAAA&#10;" filled="f" strokecolor="#243f60 [1604]" strokeweight="2pt">
                    <v:textbox>
                      <w:txbxContent>
                        <w:p w:rsidR="00496D06" w:rsidRDefault="00496D06" w:rsidP="008271F1"/>
                      </w:txbxContent>
                    </v:textbox>
                  </v:shape>
                </v:group>
                <v:rect id="Rectangle 265" o:spid="_x0000_s1249" style="position:absolute;left:1150;top:9036;width:3146;height:58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KmWsMA&#10;AADcAAAADwAAAGRycy9kb3ducmV2LnhtbESP3YrCMBSE74V9h3AWvNNU8adUoyyCuHgj6j7AoTnb&#10;1m1OShJt3ac3guDlMDPfMMt1Z2pxI+crywpGwwQEcW51xYWCn/N2kILwAVljbZkU3MnDevXRW2Km&#10;bctHup1CISKEfYYKyhCaTEqfl2TQD21DHL1f6wyGKF0htcM2wk0tx0kykwYrjgslNrQpKf87XY0C&#10;OzqE/bmdXJlat0urS17/z1Ol+p/d1wJEoC68w6/2t1Ywnk3heSYeAb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ZKmWsMAAADcAAAADwAAAAAAAAAAAAAAAACYAgAAZHJzL2Rv&#10;d25yZXYueG1sUEsFBgAAAAAEAAQA9QAAAIgDAAAAAA==&#10;" fillcolor="#4f81bd [3204]" strokecolor="#243f60 [1604]" strokeweight="2pt"/>
                <v:rect id="Rectangle 266" o:spid="_x0000_s1250" style="position:absolute;left:4295;top:9035;width:3444;height:58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A4LcQA&#10;AADcAAAADwAAAGRycy9kb3ducmV2LnhtbESPzWrDMBCE74W8g9hAbo0cE1zjRgkhEBJ6KXX6AIu1&#10;td1YKyPJP+3TV4VCj8PMfMPsDrPpxEjOt5YVbNYJCOLK6pZrBe+382MOwgdkjZ1lUvBFHg77xcMO&#10;C20nfqOxDLWIEPYFKmhC6AspfdWQQb+2PXH0PqwzGKJ0tdQOpwg3nUyTJJMGW44LDfZ0aqi6l4NR&#10;YDev4eU2bQemyV3y9rPqvp9ypVbL+fgMItAc/sN/7atWkGYZ/J6JR0D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AOC3EAAAA3AAAAA8AAAAAAAAAAAAAAAAAmAIAAGRycy9k&#10;b3ducmV2LnhtbFBLBQYAAAAABAAEAPUAAACJAwAAAAA=&#10;" fillcolor="#4f81bd [3204]" strokecolor="#243f60 [1604]" strokeweight="2pt"/>
                <v:rect id="Rectangle 267" o:spid="_x0000_s1251" style="position:absolute;left:15680;top:8963;width:42322;height:5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gEq8YA&#10;AADcAAAADwAAAGRycy9kb3ducmV2LnhtbESPQWvCQBSE74X+h+UVems2etASXUUFQWgtxKjg7bH7&#10;TKLZtyG71bS/vlso9DjMzDfMdN7bRtyo87VjBYMkBUGsnam5VLAv1i+vIHxANtg4JgVf5GE+e3yY&#10;YmbcnXO67UIpIoR9hgqqENpMSq8rsugT1xJH7+w6iyHKrpSmw3uE20YO03QkLdYcFypsaVWRvu4+&#10;rQI6HC/59+lNf7zrhct5FYplsVXq+alfTEAE6sN/+K+9MQqGozH8nolHQ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vgEq8YAAADcAAAADwAAAAAAAAAAAAAAAACYAgAAZHJz&#10;L2Rvd25yZXYueG1sUEsFBgAAAAAEAAQA9QAAAIsDAAAAAA==&#10;" filled="f" strokecolor="#243f60 [1604]" strokeweight="2pt">
                  <v:textbox>
                    <w:txbxContent>
                      <w:p w:rsidR="00496D06" w:rsidRDefault="00496D06" w:rsidP="008271F1"/>
                    </w:txbxContent>
                  </v:textbox>
                </v:rect>
                <v:rect id="Rectangle 268" o:spid="_x0000_s1252" style="position:absolute;left:19200;top:11379;width:1646;height:10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eQ2cMA&#10;AADcAAAADwAAAGRycy9kb3ducmV2LnhtbERPz2vCMBS+C/sfwht4s+k8yOiMpRMGgnNQ6wa7PZJn&#10;W9e8lCbTbn+9OQgeP77fy3y0nTjT4FvHCp6SFASxdqblWsGheps9g/AB2WDnmBT8kYd89TBZYmbc&#10;hUs670MtYgj7DBU0IfSZlF43ZNEnrieO3NENFkOEQy3NgJcYbjs5T9OFtNhybGiwp3VD+mf/axXQ&#10;59ep/P/e6o93XbiS16F6rXZKTR/H4gVEoDHcxTf3xiiYL+LaeCYeAbm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2eQ2cMAAADcAAAADwAAAAAAAAAAAAAAAACYAgAAZHJzL2Rv&#10;d25yZXYueG1sUEsFBgAAAAAEAAQA9QAAAIgDAAAAAA==&#10;" filled="f" strokecolor="#243f60 [1604]" strokeweight="2pt"/>
                <v:shape id="Trapezoid 269" o:spid="_x0000_s1253" style="position:absolute;left:18022;top:11379;width:1322;height:1098;rotation:90;visibility:visible;mso-wrap-style:square;v-text-anchor:middle" coordsize="132196,109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vJT8QA&#10;AADcAAAADwAAAGRycy9kb3ducmV2LnhtbESPS4sCMRCE74L/IbSwN8044mNnjSKCsAgefCx4bCY9&#10;D3bSGZKos/9+Iwgei6r6ilquO9OIOzlfW1YwHiUgiHOray4VXM674QKED8gaG8uk4I88rFf93hIz&#10;bR98pPsplCJC2GeooAqhzaT0eUUG/ci2xNErrDMYonSl1A4fEW4amSbJTBqsOS5U2NK2ovz3dDMK&#10;rpP6tphetJnui/nO/VxleiikUh+DbvMFIlAX3uFX+1srSGef8DwTj4B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ryU/EAAAA3AAAAA8AAAAAAAAAAAAAAAAAmAIAAGRycy9k&#10;b3ducmV2LnhtbFBLBQYAAAAABAAEAPUAAACJAwAAAAA=&#10;" path="m,109728l27432,r77332,l132196,109728,,109728xe" filled="f" strokecolor="#243f60 [1604]" strokeweight="2pt">
                  <v:path arrowok="t" o:connecttype="custom" o:connectlocs="0,109728;27432,0;104764,0;132196,109728;0,109728" o:connectangles="0,0,0,0,0"/>
                </v:shape>
                <v:group id="Group 270" o:spid="_x0000_s1254" style="position:absolute;left:16311;top:8197;width:987;height:8426" coordorigin="33284,8083" coordsize="987,8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OeIXcIAAADcAAAADwAAAGRycy9kb3ducmV2LnhtbERPTYvCMBC9C/sfwix4&#10;07SKunSNIrIuexDBuiDehmZsi82kNLGt/94cBI+P971c96YSLTWutKwgHkcgiDOrS84V/J92oy8Q&#10;ziNrrCyTggc5WK8+BktMtO34SG3qcxFC2CWooPC+TqR0WUEG3djWxIG72sagD7DJpW6wC+GmkpMo&#10;mkuDJYeGAmvaFpTd0rtR8Ntht5nGP+3+dt0+LqfZ4byPSanhZ7/5BuGp92/xy/2nFUwW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jniF3CAAAA3AAAAA8A&#10;AAAAAAAAAAAAAAAAqgIAAGRycy9kb3ducmV2LnhtbFBLBQYAAAAABAAEAPoAAACZAwAAAAA=&#10;">
                  <v:oval id="Oval 271" o:spid="_x0000_s1255" style="position:absolute;left:33284;top:15598;width:911;height:9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X0PcYA&#10;AADcAAAADwAAAGRycy9kb3ducmV2LnhtbESPQWvCQBSE74L/YXmCl1I3ekgldRUVFKEeqm2p3h7Z&#10;ZxLMvo3ZrUZ/vVsQPA4z8w0zmjSmFGeqXWFZQb8XgSBOrS44U/D9tXgdgnAeWWNpmRRcycFk3G6N&#10;MNH2whs6b30mAoRdggpy76tESpfmZND1bEUcvIOtDfog60zqGi8Bbko5iKJYGiw4LORY0Tyn9Lj9&#10;Mwr28WLG8efHC68rl85+lnjb/Z6U6naa6TsIT41/hh/tlVYweOvD/5lwBOT4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IX0PcYAAADcAAAADwAAAAAAAAAAAAAAAACYAgAAZHJz&#10;L2Rvd25yZXYueG1sUEsFBgAAAAAEAAQA9QAAAIsDAAAAAA==&#10;" fillcolor="#4f81bd [3204]" strokecolor="#243f60 [1604]" strokeweight="2pt"/>
                  <v:line id="Straight Connector 272" o:spid="_x0000_s1256" style="position:absolute;flip:y;visibility:visible;mso-wrap-style:square" from="33739,8083" to="33739,15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CNq8YAAADcAAAADwAAAGRycy9kb3ducmV2LnhtbESPT2vCQBTE7wW/w/KE3pqNaamSuooI&#10;0qBQ/x56fGSfSTD7Ns1uTeyn7xYKHoeZ+Q0znfemFldqXWVZwSiKQRDnVldcKDgdV08TEM4ja6wt&#10;k4IbOZjPBg9TTLXteE/Xgy9EgLBLUUHpfZNK6fKSDLrINsTBO9vWoA+yLaRusQtwU8skjl+lwYrD&#10;QokNLUvKL4dvoyDLeL3+4dX2c7T7evfP1ebjpRsr9TjsF28gPPX+Hv5vZ1pBMk7g70w4AnL2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6gjavGAAAA3AAAAA8AAAAAAAAA&#10;AAAAAAAAoQIAAGRycy9kb3ducmV2LnhtbFBLBQYAAAAABAAEAPkAAACUAwAAAAA=&#10;" strokecolor="#4579b8 [3044]"/>
                  <v:line id="Straight Connector 273" o:spid="_x0000_s1257" style="position:absolute;visibility:visible;mso-wrap-style:square" from="33284,8083" to="34271,80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cgBMUAAADcAAAADwAAAGRycy9kb3ducmV2LnhtbESPUWvCQBCE3wv9D8cWfKuXRmo19RQp&#10;CGL7ovUHrLk1Ceb20rtVY399r1Do4zAz3zCzRe9adaEQG88GnoYZKOLS24YrA/vP1eMEVBRki61n&#10;MnCjCIv5/d0MC+uvvKXLTiqVIBwLNFCLdIXWsazJYRz6jjh5Rx8cSpKh0jbgNcFdq/MsG2uHDaeF&#10;Gjt6q6k87c7OwNf7xzreDm0u4+fvzSksJ1MZRWMGD/3yFZRQL//hv/baGshfRvB7Jh0BP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AcgBMUAAADcAAAADwAAAAAAAAAA&#10;AAAAAAChAgAAZHJzL2Rvd25yZXYueG1sUEsFBgAAAAAEAAQA+QAAAJMDAAAAAA==&#10;" strokecolor="#4579b8 [3044]"/>
                </v:group>
                <v:shape id="Text Box 274" o:spid="_x0000_s1258" type="#_x0000_t202" style="position:absolute;left:6993;top:3751;width:7075;height:3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gr/MYA&#10;AADcAAAADwAAAGRycy9kb3ducmV2LnhtbESPQWvCQBSE7wX/w/KEXqRu1FpL6ioirZbeNFrx9si+&#10;JsHs25DdJvHfuwWhx2FmvmHmy86UoqHaFZYVjIYRCOLU6oIzBYfk4+kVhPPIGkvLpOBKDpaL3sMc&#10;Y21b3lGz95kIEHYxKsi9r2IpXZqTQTe0FXHwfmxt0AdZZ1LX2Aa4KeU4il6kwYLDQo4VrXNKL/tf&#10;o+A8yE5frtsc28l0Ur1vm2T2rROlHvvd6g2Ep87/h+/tT61gPHuGvzPhCM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gr/MYAAADcAAAADwAAAAAAAAAAAAAAAACYAgAAZHJz&#10;L2Rvd25yZXYueG1sUEsFBgAAAAAEAAQA9QAAAIsDAAAAAA==&#10;" fillcolor="white [3201]" stroked="f" strokeweight=".5pt">
                  <v:textbox>
                    <w:txbxContent>
                      <w:p w:rsidR="00496D06" w:rsidRPr="00FA108D" w:rsidRDefault="00496D06" w:rsidP="008271F1">
                        <w:pPr>
                          <w:rPr>
                            <w:sz w:val="18"/>
                            <w:szCs w:val="18"/>
                          </w:rPr>
                        </w:pPr>
                        <w:r w:rsidRPr="00FA108D">
                          <w:rPr>
                            <w:sz w:val="18"/>
                            <w:szCs w:val="18"/>
                          </w:rPr>
                          <w:t>Skewed Conveyor</w:t>
                        </w:r>
                      </w:p>
                    </w:txbxContent>
                  </v:textbox>
                </v:shape>
                <v:shape id="Straight Arrow Connector 275" o:spid="_x0000_s1259" type="#_x0000_t32" style="position:absolute;left:9852;top:7230;width:881;height:18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6Og8MAAADcAAAADwAAAGRycy9kb3ducmV2LnhtbESPT4vCMBTE78J+h/AWvGmqS91SjSJC&#10;Wa/+Wdi9PZtnW2xeSpNq/fZGEDwOM/MbZrHqTS2u1LrKsoLJOAJBnFtdcaHgeMhGCQjnkTXWlknB&#10;nRyslh+DBaba3nhH170vRICwS1FB6X2TSunykgy6sW2Ig3e2rUEfZFtI3eItwE0tp1E0kwYrDgsl&#10;NrQpKb/sO6Pg63zqfxK/lkn2ZzddF8fxb/av1PCzX89BeOr9O/xqb7WC6XcM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ujoPDAAAA3AAAAA8AAAAAAAAAAAAA&#10;AAAAoQIAAGRycy9kb3ducmV2LnhtbFBLBQYAAAAABAAEAPkAAACRAwAAAAA=&#10;" strokecolor="#4579b8 [3044]">
                  <v:stroke endarrow="open"/>
                </v:shape>
                <v:shape id="Text Box 44" o:spid="_x0000_s1260" type="#_x0000_t202" style="position:absolute;left:5072;top:18260;width:5661;height:39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YQEMYA&#10;AADcAAAADwAAAGRycy9kb3ducmV2LnhtbESPW2vCQBSE3wv+h+UIfSm6qeKF6CpSeqNvGi/4dsge&#10;k2D2bMhuk/jv3YLQx2FmvmGW686UoqHaFZYVvA4jEMSp1QVnCvbJx2AOwnlkjaVlUnAjB+tV72mJ&#10;sbYtb6nZ+UwECLsYFeTeV7GULs3JoBvaijh4F1sb9EHWmdQ1tgFuSjmKoqk0WHBYyLGit5zS6+7X&#10;KDi/ZKcf130e2vFkXL1/NcnsqBOlnvvdZgHCU+f/w4/2t1Ywmk3h70w4AnJ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LYQEMYAAADcAAAADwAAAAAAAAAAAAAAAACYAgAAZHJz&#10;L2Rvd25yZXYueG1sUEsFBgAAAAAEAAQA9QAAAIsDAAAAAA==&#10;" fillcolor="white [3201]" stroked="f" strokeweight=".5pt">
                  <v:textbox>
                    <w:txbxContent>
                      <w:p w:rsidR="00496D06" w:rsidRPr="00FA108D" w:rsidRDefault="00496D06" w:rsidP="008271F1">
                        <w:pPr>
                          <w:pStyle w:val="NormalWeb"/>
                          <w:spacing w:before="0" w:beforeAutospacing="0" w:after="0" w:afterAutospacing="0"/>
                          <w:rPr>
                            <w:sz w:val="18"/>
                            <w:szCs w:val="18"/>
                          </w:rPr>
                        </w:pPr>
                        <w:r w:rsidRPr="00FA108D">
                          <w:rPr>
                            <w:rFonts w:ascii="Tahoma" w:eastAsia="Times New Roman" w:hAnsi="Tahoma"/>
                            <w:sz w:val="18"/>
                            <w:szCs w:val="18"/>
                          </w:rPr>
                          <w:t>Servo Gapper</w:t>
                        </w:r>
                      </w:p>
                    </w:txbxContent>
                  </v:textbox>
                </v:shape>
                <v:shape id="Straight Arrow Connector 277" o:spid="_x0000_s1261" type="#_x0000_t32" style="position:absolute;left:6993;top:14930;width:1663;height:333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6n8K8QAAADcAAAADwAAAGRycy9kb3ducmV2LnhtbESPQWvCQBSE74X+h+UVvNWNljYSXUUK&#10;hXooUlv1+th9JsHs25B9avz3bqHgcZiZb5jZoveNOlMX68AGRsMMFLENrubSwO/Px/MEVBRkh01g&#10;MnClCIv548MMCxcu/E3njZQqQTgWaKASaQuto63IYxyGljh5h9B5lCS7UrsOLwnuGz3Osjftsea0&#10;UGFL7xXZ4+bkDZzC4Wu5dfnLbrSXla1ltSb7aszgqV9OQQn1cg//tz+dgXGew9+ZdAT0/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qfwrxAAAANwAAAAPAAAAAAAAAAAA&#10;AAAAAKECAABkcnMvZG93bnJldi54bWxQSwUGAAAAAAQABAD5AAAAkgMAAAAA&#10;" strokecolor="#4579b8 [3044]">
                  <v:stroke endarrow="open"/>
                </v:shape>
                <v:group id="Group 278" o:spid="_x0000_s1262" style="position:absolute;left:51662;top:14483;width:1589;height:4206" coordorigin="32339,14157" coordsize="1588,42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pGEW8IAAADcAAAADwAAAGRycy9kb3ducmV2LnhtbERPTYvCMBC9C/sfwix4&#10;07SKunSNIrIuexDBuiDehmZsi82kNLGt/94cBI+P971c96YSLTWutKwgHkcgiDOrS84V/J92oy8Q&#10;ziNrrCyTggc5WK8+BktMtO34SG3qcxFC2CWooPC+TqR0WUEG3djWxIG72sagD7DJpW6wC+GmkpMo&#10;mkuDJYeGAmvaFpTd0rtR8Ntht5nGP+3+dt0+LqfZ4byPSanhZ7/5BuGp92/xy/2nFUwW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aRhFvCAAAA3AAAAA8A&#10;AAAAAAAAAAAAAAAAqgIAAGRycy9kb3ducmV2LnhtbFBLBQYAAAAABAAEAPoAAACZAwAAAAA=&#10;">
                  <v:rect id="Rectangle 279" o:spid="_x0000_s1263" style="position:absolute;left:32339;top:15468;width:1589;height:28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Y6gsMA&#10;AADcAAAADwAAAGRycy9kb3ducmV2LnhtbESP3YrCMBSE74V9h3AWvNNUEe1WoyyCuHgj/jzAoTnb&#10;1m1OShJt3ac3guDlMDPfMItVZ2pxI+crywpGwwQEcW51xYWC82kzSEH4gKyxtkwK7uRhtfzoLTDT&#10;tuUD3Y6hEBHCPkMFZQhNJqXPSzLoh7Yhjt6vdQZDlK6Q2mEb4aaW4ySZSoMVx4USG1qXlP8dr0aB&#10;He3D7tROrkyt26bVJa//Z6lS/c/uew4iUBfe4Vf7RysYz77geSYeAb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QY6gsMAAADcAAAADwAAAAAAAAAAAAAAAACYAgAAZHJzL2Rv&#10;d25yZXYueG1sUEsFBgAAAAAEAAQA9QAAAIgDAAAAAA==&#10;" fillcolor="#4f81bd [3204]" strokecolor="#243f60 [1604]" strokeweight="2pt"/>
                  <v:line id="Straight Connector 280" o:spid="_x0000_s1264" style="position:absolute;visibility:visible;mso-wrap-style:square" from="33133,14157" to="33133,154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DOVMIAAADcAAAADwAAAGRycy9kb3ducmV2LnhtbERPzWrCQBC+F/oOywi91Y0plRhdRQRB&#10;ai+1fYAxOybB7Gy6O9Xo03cPhR4/vv/FanCdulCIrWcDk3EGirjytuXawNfn9rkAFQXZYueZDNwo&#10;wmr5+LDA0vorf9DlILVKIRxLNNCI9KXWsWrIYRz7njhxJx8cSoKh1jbgNYW7TudZNtUOW04NDfa0&#10;aag6H36cge/9+y7ejl0u09f72zmsi5m8RGOeRsN6DkpokH/xn3tnDeRFmp/OpCOgl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QDOVMIAAADcAAAADwAAAAAAAAAAAAAA&#10;AAChAgAAZHJzL2Rvd25yZXYueG1sUEsFBgAAAAAEAAQA+QAAAJADAAAAAA==&#10;" strokecolor="#4579b8 [3044]"/>
                  <v:line id="Straight Connector 281" o:spid="_x0000_s1265" style="position:absolute;visibility:visible;mso-wrap-style:square" from="32727,14157" to="33504,14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kxrz8UAAADcAAAADwAAAGRycy9kb3ducmV2LnhtbESPUWvCQBCE3wv9D8cWfKsXU5Q0eooU&#10;CmL7Uu0PWHPbJJjbS++2GvvrvULBx2FmvmEWq8F16kQhtp4NTMYZKOLK25ZrA5/718cCVBRki51n&#10;MnChCKvl/d0CS+vP/EGnndQqQTiWaKAR6UutY9WQwzj2PXHyvnxwKEmGWtuA5wR3nc6zbKYdtpwW&#10;GuzppaHquPtxBr7f3jfxcuhymU1/t8ewLp7lKRozehjWc1BCg9zC/+2NNZAXE/g7k46AXl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kxrz8UAAADcAAAADwAAAAAAAAAA&#10;AAAAAAChAgAAZHJzL2Rvd25yZXYueG1sUEsFBgAAAAAEAAQA+QAAAJMDAAAAAA==&#10;" strokecolor="#4579b8 [3044]"/>
                </v:group>
                <v:shape id="Straight Arrow Connector 282" o:spid="_x0000_s1266" type="#_x0000_t32" style="position:absolute;left:2465;top:12011;width:1030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Jm0MQAAADcAAAADwAAAGRycy9kb3ducmV2LnhtbESPQWuDQBSE74X8h+UVcmvWWixisxEJ&#10;SHqNbaG5vbgvKnXfirtG8++zhUKPw8x8w2zzxfTiSqPrLCt43kQgiGurO24UfH6UTykI55E19pZJ&#10;wY0c5LvVwxYzbWc+0rXyjQgQdhkqaL0fMild3ZJBt7EDcfAudjTogxwbqUecA9z0Mo6iV2mw47DQ&#10;4kD7luqfajIKXi7n5ZD6Qqblt91PU5IkX+VJqfXjUryB8LT4//Bf+10riNMYfs+EIyB3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mbQxAAAANwAAAAPAAAAAAAAAAAA&#10;AAAAAKECAABkcnMvZG93bnJldi54bWxQSwUGAAAAAAQABAD5AAAAkgMAAAAA&#10;" strokecolor="#4579b8 [3044]">
                  <v:stroke endarrow="open"/>
                </v:shape>
                <v:shape id="Straight Arrow Connector 283" o:spid="_x0000_s1267" type="#_x0000_t32" style="position:absolute;left:21898;top:11986;width:54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7DS8IAAADcAAAADwAAAGRycy9kb3ducmV2LnhtbESPT4vCMBTE7wt+h/AEb2u6SqV0jSJC&#10;0av/QG9vm2dbtnkpTar12xtB8DjMzG+Y+bI3tbhR6yrLCn7GEQji3OqKCwXHQ/adgHAeWWNtmRQ8&#10;yMFyMfiaY6rtnXd02/tCBAi7FBWU3jeplC4vyaAb24Y4eFfbGvRBtoXULd4D3NRyEkUzabDisFBi&#10;Q+uS8v99ZxRMr3/9JvErmWRnu+66OI5P2UWp0bBf/YLw1PtP+N3eagWTZAqvM+EIyM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d7DS8IAAADcAAAADwAAAAAAAAAAAAAA&#10;AAChAgAAZHJzL2Rvd25yZXYueG1sUEsFBgAAAAAEAAQA+QAAAJADAAAAAA==&#10;" strokecolor="#4579b8 [3044]">
                  <v:stroke endarrow="open"/>
                </v:shape>
                <v:shape id="Text Box 44" o:spid="_x0000_s1268" type="#_x0000_t202" style="position:absolute;left:12815;top:722;width:9259;height:48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1b28YA&#10;AADcAAAADwAAAGRycy9kb3ducmV2LnhtbESPQWvCQBSE70L/w/IKXopuqlYlukop2oq3GrX09sg+&#10;k9Ds25Bdk/Tfd4WCx2FmvmGW686UoqHaFZYVPA8jEMSp1QVnCo7JdjAH4TyyxtIyKfglB+vVQ2+J&#10;sbYtf1Jz8JkIEHYxKsi9r2IpXZqTQTe0FXHwLrY26IOsM6lrbAPclHIURVNpsOCwkGNFbzmlP4er&#10;UfD9lH3tXfd+ascv42rz0SSzs06U6j92rwsQnjp/D/+3d1rBaD6B25lwBO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v1b28YAAADcAAAADwAAAAAAAAAAAAAAAACYAgAAZHJz&#10;L2Rvd25yZXYueG1sUEsFBgAAAAAEAAQA9QAAAIsDAAAAAA==&#10;" fillcolor="white [3201]" stroked="f" strokeweight=".5pt">
                  <v:textbox>
                    <w:txbxContent>
                      <w:p w:rsidR="00496D06" w:rsidRPr="00FA108D" w:rsidRDefault="00496D06" w:rsidP="008271F1">
                        <w:pPr>
                          <w:pStyle w:val="NormalWeb"/>
                          <w:spacing w:before="0" w:beforeAutospacing="0" w:after="0" w:afterAutospacing="0"/>
                          <w:rPr>
                            <w:rFonts w:ascii="Tahoma" w:eastAsia="Times New Roman" w:hAnsi="Tahoma"/>
                            <w:sz w:val="18"/>
                            <w:szCs w:val="18"/>
                          </w:rPr>
                        </w:pPr>
                        <w:r w:rsidRPr="00FA108D">
                          <w:rPr>
                            <w:rFonts w:ascii="Tahoma" w:eastAsia="Times New Roman" w:hAnsi="Tahoma"/>
                            <w:sz w:val="18"/>
                            <w:szCs w:val="18"/>
                          </w:rPr>
                          <w:t>Induction Photo-eye</w:t>
                        </w:r>
                      </w:p>
                    </w:txbxContent>
                  </v:textbox>
                </v:shape>
                <v:shape id="Straight Arrow Connector 285" o:spid="_x0000_s1269" type="#_x0000_t32" style="position:absolute;left:16766;top:5559;width:678;height:240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IlQcQAAADcAAAADwAAAGRycy9kb3ducmV2LnhtbESPX2vCMBTF34V9h3AHe9N0okOqUWQi&#10;bAiOqiC+XZtrW2xuSpLZ+u2NMNjj4fz5cWaLztTiRs5XlhW8DxIQxLnVFRcKDvt1fwLCB2SNtWVS&#10;cCcPi/lLb4apti1ndNuFQsQR9ikqKENoUil9XpJBP7ANcfQu1hkMUbpCaodtHDe1HCbJhzRYcSSU&#10;2NBnSfl192siZDXKxpvj5jyibPnTnr9P2+BOSr29dsspiEBd+A//tb+0guFkDM8z8QjI+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8iVBxAAAANwAAAAPAAAAAAAAAAAA&#10;AAAAAKECAABkcnMvZG93bnJldi54bWxQSwUGAAAAAAQABAD5AAAAkgMAAAAA&#10;" strokecolor="#4579b8 [3044]">
                  <v:stroke endarrow="open"/>
                </v:shape>
                <v:shape id="Text Box 44" o:spid="_x0000_s1270" type="#_x0000_t202" style="position:absolute;left:21507;top:2842;width:7289;height:3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NgN8YA&#10;AADcAAAADwAAAGRycy9kb3ducmV2LnhtbESPQWvCQBSE70L/w/IKXkQ3KlqJrlJE29JbjVp6e2Sf&#10;SWj2bciuSfz3bkHocZiZb5jVpjOlaKh2hWUF41EEgji1uuBMwTHZDxcgnEfWWFomBTdysFk/9VYY&#10;a9vyFzUHn4kAYRejgtz7KpbSpTkZdCNbEQfvYmuDPsg6k7rGNsBNKSdRNJcGCw4LOVa0zSn9PVyN&#10;gp9B9v3purdTO51Nq917k7ycdaJU/7l7XYLw1Pn/8KP9oRVMFnP4Ox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WNgN8YAAADcAAAADwAAAAAAAAAAAAAAAACYAgAAZHJz&#10;L2Rvd25yZXYueG1sUEsFBgAAAAAEAAQA9QAAAIsDAAAAAA==&#10;" fillcolor="white [3201]" stroked="f" strokeweight=".5pt">
                  <v:textbox>
                    <w:txbxContent>
                      <w:p w:rsidR="00496D06" w:rsidRPr="00FA108D" w:rsidRDefault="00496D06" w:rsidP="008271F1">
                        <w:pPr>
                          <w:pStyle w:val="NormalWeb"/>
                          <w:spacing w:before="0" w:beforeAutospacing="0" w:after="0" w:afterAutospacing="0"/>
                          <w:rPr>
                            <w:rFonts w:ascii="Tahoma" w:eastAsia="Times New Roman" w:hAnsi="Tahoma"/>
                            <w:sz w:val="18"/>
                            <w:szCs w:val="18"/>
                          </w:rPr>
                        </w:pPr>
                        <w:r w:rsidRPr="00FA108D">
                          <w:rPr>
                            <w:rFonts w:ascii="Tahoma" w:eastAsia="Times New Roman" w:hAnsi="Tahoma"/>
                            <w:sz w:val="18"/>
                            <w:szCs w:val="18"/>
                          </w:rPr>
                          <w:t>Induction Scanner</w:t>
                        </w:r>
                      </w:p>
                    </w:txbxContent>
                  </v:textbox>
                </v:shape>
                <v:shape id="Straight Arrow Connector 287" o:spid="_x0000_s1271" type="#_x0000_t32" style="position:absolute;left:20846;top:6489;width:4306;height:476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wercUAAADcAAAADwAAAGRycy9kb3ducmV2LnhtbESPX2vCMBTF3wd+h3AHe5vpxE2pRhFl&#10;4BAc1cHw7dpc22JzU5Jo67c3wmCPh/Pnx5nOO1OLKzlfWVbw1k9AEOdWV1wo+Nl/vo5B+ICssbZM&#10;Cm7kYT7rPU0x1bbljK67UIg4wj5FBWUITSqlz0sy6Pu2IY7eyTqDIUpXSO2wjeOmloMk+ZAGK46E&#10;EhtalpSfdxcTIath9r753RyHlC2+2+PXYRvcQamX524xARGoC//hv/ZaKxiMR/A4E4+AnN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WwercUAAADcAAAADwAAAAAAAAAA&#10;AAAAAAChAgAAZHJzL2Rvd25yZXYueG1sUEsFBgAAAAAEAAQA+QAAAJMDAAAAAA==&#10;" strokecolor="#4579b8 [3044]">
                  <v:stroke endarrow="open"/>
                </v:shape>
                <v:shape id="Text Box 44" o:spid="_x0000_s1272" type="#_x0000_t202" style="position:absolute;left:49478;top:22229;width:9207;height:2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BR3sMA&#10;AADcAAAADwAAAGRycy9kb3ducmV2LnhtbERPy2rCQBTdC/7DcIVuRCcqtpI6SpFWpbsaH7i7ZG6T&#10;0MydkJkm8e+dheDycN7LdWdK0VDtCssKJuMIBHFqdcGZgmPyNVqAcB5ZY2mZFNzIwXrV7y0x1rbl&#10;H2oOPhMhhF2MCnLvq1hKl+Zk0I1tRRy4X1sb9AHWmdQ1tiHclHIaRa/SYMGhIceKNjmlf4d/o+A6&#10;zC7frtue2tl8Vn3umuTtrBOlXgbdxzsIT51/ih/uvVYwXYS14Uw4AnJ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7BR3sMAAADcAAAADwAAAAAAAAAAAAAAAACYAgAAZHJzL2Rv&#10;d25yZXYueG1sUEsFBgAAAAAEAAQA9QAAAIgDAAAAAA==&#10;" fillcolor="white [3201]" stroked="f" strokeweight=".5pt">
                  <v:textbox>
                    <w:txbxContent>
                      <w:p w:rsidR="00496D06" w:rsidRPr="008271F1" w:rsidRDefault="00496D06" w:rsidP="008271F1">
                        <w:pPr>
                          <w:pStyle w:val="NormalWeb"/>
                          <w:spacing w:before="0" w:beforeAutospacing="0" w:after="0" w:afterAutospacing="0"/>
                          <w:rPr>
                            <w:sz w:val="18"/>
                            <w:szCs w:val="18"/>
                          </w:rPr>
                        </w:pPr>
                        <w:r w:rsidRPr="008271F1">
                          <w:rPr>
                            <w:rFonts w:ascii="Tahoma" w:eastAsia="Times New Roman" w:hAnsi="Tahoma"/>
                            <w:sz w:val="18"/>
                            <w:szCs w:val="18"/>
                          </w:rPr>
                          <w:t>Ink Jet Printer</w:t>
                        </w:r>
                      </w:p>
                    </w:txbxContent>
                  </v:textbox>
                </v:shape>
                <v:shape id="Straight Arrow Connector 289" o:spid="_x0000_s1273" type="#_x0000_t32" style="position:absolute;left:52457;top:18650;width:1625;height:357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95cUAAADcAAAADwAAAGRycy9kb3ducmV2LnhtbESPQWsCMRSE7wX/Q3hCb5rV0tauRhFB&#10;qAcpVdteH8lzd3Hzsmyeuv33jSD0OMzMN8xs0flaXaiNVWADo2EGitgGV3Fh4LBfDyagoiA7rAOT&#10;gV+KsJj3HmaYu3DlT7rspFAJwjFHA6VIk2sdbUke4zA0xMk7htajJNkW2rV4TXBf63GWvWiPFaeF&#10;EhtalWRPu7M3cA7H7fLLvT59j35kYyvZfJB9Nuax3y2noIQ6+Q/f2+/OwHjyBrcz6Qjo+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K+95cUAAADcAAAADwAAAAAAAAAA&#10;AAAAAAChAgAAZHJzL2Rvd25yZXYueG1sUEsFBgAAAAAEAAQA+QAAAJMDAAAAAA==&#10;" strokecolor="#4579b8 [3044]">
                  <v:stroke endarrow="open"/>
                </v:shape>
                <v:group id="Group 290" o:spid="_x0000_s1274" style="position:absolute;left:42762;top:7900;width:984;height:8420" coordsize="987,8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Otup8IAAADcAAAADwAAAGRycy9kb3ducmV2LnhtbERPTYvCMBC9C/sfwix4&#10;07SK4naNIrIuexDBuiDehmZsi82kNLGt/94cBI+P971c96YSLTWutKwgHkcgiDOrS84V/J92owUI&#10;55E1VpZJwYMcrFcfgyUm2nZ8pDb1uQgh7BJUUHhfJ1K6rCCDbmxr4sBdbWPQB9jkUjfYhXBTyUkU&#10;zaXBkkNDgTVtC8pu6d0o+O2w20zjn3Z/u24fl9PscN7HpNTws998g/DU+7f45f7TCiZf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jrbqfCAAAA3AAAAA8A&#10;AAAAAAAAAAAAAAAAqgIAAGRycy9kb3ducmV2LnhtbFBLBQYAAAAABAAEAPoAAACZAwAAAAA=&#10;">
                  <v:oval id="Oval 291" o:spid="_x0000_s1275" style="position:absolute;top:7515;width:910;height:9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kSx8YA&#10;AADcAAAADwAAAGRycy9kb3ducmV2LnhtbESPQWvCQBSE74L/YXmCl1I3egg1dRUVFKEeqm2p3h7Z&#10;ZxLMvo3ZrUZ/vVsQPA4z8w0zmjSmFGeqXWFZQb8XgSBOrS44U/D9tXh9A+E8ssbSMim4koPJuN0a&#10;YaLthTd03vpMBAi7BBXk3leJlC7NyaDr2Yo4eAdbG/RB1pnUNV4C3JRyEEWxNFhwWMixonlO6XH7&#10;ZxTs48WM48+PF15XLp39LPG2+z0p1e0003cQnhr/DD/aK61gMOzD/5lwBOT4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IkSx8YAAADcAAAADwAAAAAAAAAAAAAAAACYAgAAZHJz&#10;L2Rvd25yZXYueG1sUEsFBgAAAAAEAAQA9QAAAIsDAAAAAA==&#10;" fillcolor="#4f81bd [3204]" strokecolor="#243f60 [1604]" strokeweight="2pt">
                    <v:textbox>
                      <w:txbxContent>
                        <w:p w:rsidR="00496D06" w:rsidRDefault="00496D06" w:rsidP="008271F1"/>
                      </w:txbxContent>
                    </v:textbox>
                  </v:oval>
                  <v:line id="Straight Connector 292" o:spid="_x0000_s1276" style="position:absolute;flip:y;visibility:visible;mso-wrap-style:square" from="455,0" to="455,7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xrUcYAAADcAAAADwAAAGRycy9kb3ducmV2LnhtbESPQWvCQBSE74L/YXlCb7oxLbaNriKC&#10;NFiwanvw+Mg+k2D2bZrdmrS/visIHoeZ+YaZLTpTiQs1rrSsYDyKQBBnVpecK/j6XA9fQDiPrLGy&#10;TAp+ycFi3u/NMNG25T1dDj4XAcIuQQWF93UipcsKMuhGtiYO3sk2Bn2QTS51g22Am0rGUTSRBksO&#10;CwXWtCooOx9+jII05c3mj9cfx/Hu+80/lu/bp/ZZqYdBt5yC8NT5e/jWTrWC+DWG65lwBOT8H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6sa1HGAAAA3AAAAA8AAAAAAAAA&#10;AAAAAAAAoQIAAGRycy9kb3ducmV2LnhtbFBLBQYAAAAABAAEAPkAAACUAwAAAAA=&#10;" strokecolor="#4579b8 [3044]"/>
                  <v:line id="Straight Connector 293" o:spid="_x0000_s1277" style="position:absolute;visibility:visible;mso-wrap-style:square" from="0,0" to="9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vG/sUAAADcAAAADwAAAGRycy9kb3ducmV2LnhtbESPUWvCQBCE3wv+h2OFvtVLIxWNniJC&#10;Qdq+VP0Ba26bBHN78W6rsb++Vyj4OMzMN8xi1btWXSjExrOB51EGirj0tuHKwGH/+jQFFQXZYuuZ&#10;DNwowmo5eFhgYf2VP+myk0olCMcCDdQiXaF1LGtyGEe+I07elw8OJclQaRvwmuCu1XmWTbTDhtNC&#10;jR1taipPu29n4Pz+sY23Y5vL5OXn7RTW05mMozGPw349ByXUyz38395aA/lsDH9n0hHQy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AvG/sUAAADcAAAADwAAAAAAAAAA&#10;AAAAAAChAgAAZHJzL2Rvd25yZXYueG1sUEsFBgAAAAAEAAQA+QAAAJMDAAAAAA==&#10;" strokecolor="#4579b8 [3044]"/>
                </v:group>
                <v:shape id="Text Box 44" o:spid="_x0000_s1278" type="#_x0000_t202" style="position:absolute;left:33957;top:18689;width:9258;height:4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TNBscA&#10;AADcAAAADwAAAGRycy9kb3ducmV2LnhtbESPQUvDQBSE74L/YXmCl9JubGursZsgYqt4a9Mq3h7Z&#10;ZxLMvg3ZbRL/fbdQ8DjMzDfMKh1MLTpqXWVZwd0kAkGcW11xoWCfrccPIJxH1lhbJgV/5CBNrq9W&#10;GGvb85a6nS9EgLCLUUHpfRNL6fKSDLqJbYiD92Nbgz7ItpC6xT7ATS2nUbSQBisOCyU29FJS/rs7&#10;GgXfo+Lrww2bQz+7nzWvb122/NSZUrc3w/MTCE+D/w9f2u9awfRxDucz4QjI5AQ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skzQbHAAAA3AAAAA8AAAAAAAAAAAAAAAAAmAIAAGRy&#10;cy9kb3ducmV2LnhtbFBLBQYAAAAABAAEAPUAAACMAwAAAAA=&#10;" fillcolor="white [3201]" stroked="f" strokeweight=".5pt">
                  <v:textbox>
                    <w:txbxContent>
                      <w:p w:rsidR="00496D06" w:rsidRPr="00FA108D" w:rsidRDefault="00496D06" w:rsidP="008271F1">
                        <w:pPr>
                          <w:pStyle w:val="NormalWeb"/>
                          <w:spacing w:before="0" w:beforeAutospacing="0" w:after="0" w:afterAutospacing="0"/>
                          <w:rPr>
                            <w:sz w:val="18"/>
                            <w:szCs w:val="18"/>
                          </w:rPr>
                        </w:pPr>
                        <w:r w:rsidRPr="00FA108D">
                          <w:rPr>
                            <w:rFonts w:ascii="Tahoma" w:eastAsia="Times New Roman" w:hAnsi="Tahoma"/>
                            <w:sz w:val="18"/>
                            <w:szCs w:val="18"/>
                          </w:rPr>
                          <w:t>Induction Photo-eye</w:t>
                        </w:r>
                      </w:p>
                    </w:txbxContent>
                  </v:textbox>
                </v:shape>
                <v:shape id="Straight Arrow Connector 295" o:spid="_x0000_s1279" type="#_x0000_t32" style="position:absolute;left:38586;top:16316;width:3489;height:237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uznMUAAADcAAAADwAAAGRycy9kb3ducmV2LnhtbESPX2vCMBTF3wf7DuEO9jbTiYqrRhHH&#10;YENwtA7Et2tz1xabm5Jktn57Iwh7PJw/P8582ZtGnMn52rKC10ECgriwuuZSwc/u42UKwgdkjY1l&#10;UnAhD8vF48McU207zuich1LEEfYpKqhCaFMpfVGRQT+wLXH0fq0zGKJ0pdQOuzhuGjlMkok0WHMk&#10;VNjSuqLilP+ZCHkfZePNfnMcUbb67o5fh21wB6Wen/rVDESgPvyH7+1PrWD4Nob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yuznMUAAADcAAAADwAAAAAAAAAA&#10;AAAAAAChAgAAZHJzL2Rvd25yZXYueG1sUEsFBgAAAAAEAAQA+QAAAJMDAAAAAA==&#10;" strokecolor="#4579b8 [3044]">
                  <v:stroke endarrow="open"/>
                </v:shape>
                <v:group id="Group 314" o:spid="_x0000_s1280" style="position:absolute;left:44229;top:7898;width:997;height:7509" coordorigin="44229,7898" coordsize="996,75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OJkY8YAAADcAAAADwAAAGRycy9kb3ducmV2LnhtbESPT2vCQBTE70K/w/IK&#10;vZlNmlpKmlVEaulBCmqh9PbIPpNg9m3Irvnz7V2h4HGYmd8w+Wo0jeipc7VlBUkUgyAurK65VPBz&#10;3M7fQDiPrLGxTAomcrBaPsxyzLQdeE/9wZciQNhlqKDyvs2kdEVFBl1kW+LgnWxn0AfZlVJ3OAS4&#10;aeRzHL9KgzWHhQpb2lRUnA8Xo+BzwGGdJh/97nzaTH/HxffvLiGlnh7H9TsIT6O/h//bX1pBmrz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4mRjxgAAANwA&#10;AAAPAAAAAAAAAAAAAAAAAKoCAABkcnMvZG93bnJldi54bWxQSwUGAAAAAAQABAD6AAAAnQMAAAAA&#10;">
                  <v:line id="Straight Connector 296" o:spid="_x0000_s1281" style="position:absolute;flip:y;visibility:visible;mso-wrap-style:square" from="44680,7898" to="44680,154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FjKsUAAADcAAAADwAAAGRycy9kb3ducmV2LnhtbESPQWvCQBSE7wX/w/IKvRTdNYdQU1ep&#10;2oJQL8bo+ZF9JqHZtzG71fjvu4VCj8PMfMPMl4NtxZV63zjWMJ0oEMSlMw1XGorDx/gFhA/IBlvH&#10;pOFOHpaL0cMcM+NuvKdrHioRIewz1FCH0GVS+rImi37iOuLonV1vMUTZV9L0eItw28pEqVRabDgu&#10;1NjRuqbyK/+2Go6rz+S0OauU1M7m092qeA6Xd62fHoe3VxCBhvAf/mtvjYZklsLvmXgE5O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jFjKsUAAADcAAAADwAAAAAAAAAA&#10;AAAAAAChAgAAZHJzL2Rvd25yZXYueG1sUEsFBgAAAAAEAAQA+QAAAJMDAAAAAA==&#10;" strokecolor="#4579b8 [3044]">
                    <v:stroke dashstyle="3 1"/>
                  </v:line>
                  <v:line id="Straight Connector 297" o:spid="_x0000_s1282" style="position:absolute;visibility:visible;mso-wrap-style:square" from="44229,7898" to="45207,78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DA/cUAAADcAAAADwAAAGRycy9kb3ducmV2LnhtbESP3WrCQBSE7wt9h+UUeqebpviXuooI&#10;BWl7o/YBTrOnSTB7Nt09avTpuwWhl8PMfMPMl71r1YlCbDwbeBpmoIhLbxuuDHzuXwdTUFGQLbae&#10;ycCFIiwX93dzLKw/85ZOO6lUgnAs0EAt0hVax7Imh3HoO+LkffvgUJIMlbYBzwnuWp1n2Vg7bDgt&#10;1NjRuqbysDs6Az/vH5t4+WpzGY+ub4ewms7kORrz+NCvXkAJ9fIfvrU31kA+m8DfmXQE9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zDA/cUAAADcAAAADwAAAAAAAAAA&#10;AAAAAAChAgAAZHJzL2Rvd25yZXYueG1sUEsFBgAAAAAEAAQA+QAAAJMDAAAAAA==&#10;" strokecolor="#4579b8 [3044]"/>
                  <v:line id="Straight Connector 298" o:spid="_x0000_s1283" style="position:absolute;visibility:visible;mso-wrap-style:square" from="44255,15407" to="45226,15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9Uj8IAAADcAAAADwAAAGRycy9kb3ducmV2LnhtbERPzWrCQBC+F/oOyxR6q5tGKhpdRQRB&#10;qpdqH2CaHZNgdjbdHTX69N2D0OPH9z9b9K5VFwqx8WzgfZCBIi69bbgy8H1Yv41BRUG22HomAzeK&#10;sJg/P82wsP7KX3TZS6VSCMcCDdQiXaF1LGtyGAe+I07c0QeHkmCotA14TeGu1XmWjbTDhlNDjR2t&#10;aipP+7Mz8LvdbeLtp81l9HH/PIXleCLDaMzrS7+cghLq5V/8cG+sgXyS1qYz6Qjo+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q9Uj8IAAADcAAAADwAAAAAAAAAAAAAA&#10;AAChAgAAZHJzL2Rvd25yZXYueG1sUEsFBgAAAAAEAAQA+QAAAJADAAAAAA==&#10;" strokecolor="#4579b8 [3044]"/>
                </v:group>
                <v:shape id="Text Box 44" o:spid="_x0000_s1284" type="#_x0000_t202" style="position:absolute;left:40170;top:753;width:8552;height:39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VimMYA&#10;AADcAAAADwAAAGRycy9kb3ducmV2LnhtbESPQWvCQBSE70L/w/IKXopuqlg1ukop2oq3GrX09sg+&#10;k9Ds25Bdk/Tfd4WCx2FmvmGW686UoqHaFZYVPA8jEMSp1QVnCo7JdjAD4TyyxtIyKfglB+vVQ2+J&#10;sbYtf1Jz8JkIEHYxKsi9r2IpXZqTQTe0FXHwLrY26IOsM6lrbAPclHIURS/SYMFhIceK3nJKfw5X&#10;o+D7Kfvau+791I4n42rz0STTs06U6j92rwsQnjp/D/+3d1rBaD6H25lwBO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SVimMYAAADcAAAADwAAAAAAAAAAAAAAAACYAgAAZHJz&#10;L2Rvd25yZXYueG1sUEsFBgAAAAAEAAQA9QAAAIsDAAAAAA==&#10;" fillcolor="white [3201]" stroked="f" strokeweight=".5pt">
                  <v:textbox>
                    <w:txbxContent>
                      <w:p w:rsidR="00496D06" w:rsidRPr="008271F1" w:rsidRDefault="00496D06" w:rsidP="008271F1">
                        <w:pPr>
                          <w:pStyle w:val="NormalWeb"/>
                          <w:spacing w:before="0" w:beforeAutospacing="0" w:after="0" w:afterAutospacing="0"/>
                          <w:rPr>
                            <w:rFonts w:ascii="Tahoma" w:eastAsia="Times New Roman" w:hAnsi="Tahoma"/>
                            <w:sz w:val="18"/>
                            <w:szCs w:val="18"/>
                          </w:rPr>
                        </w:pPr>
                        <w:r w:rsidRPr="008271F1">
                          <w:rPr>
                            <w:rFonts w:ascii="Tahoma" w:eastAsia="Times New Roman" w:hAnsi="Tahoma"/>
                            <w:sz w:val="18"/>
                            <w:szCs w:val="18"/>
                          </w:rPr>
                          <w:t>Clear Queue Update</w:t>
                        </w:r>
                        <w:r>
                          <w:rPr>
                            <w:rFonts w:ascii="Tahoma" w:eastAsia="Times New Roman" w:hAnsi="Tahoma"/>
                            <w:sz w:val="18"/>
                            <w:szCs w:val="18"/>
                          </w:rPr>
                          <w:t xml:space="preserve"> </w:t>
                        </w:r>
                        <w:r w:rsidRPr="008271F1">
                          <w:rPr>
                            <w:rFonts w:ascii="Tahoma" w:eastAsia="Times New Roman" w:hAnsi="Tahoma"/>
                            <w:sz w:val="18"/>
                            <w:szCs w:val="18"/>
                          </w:rPr>
                          <w:t>Point</w:t>
                        </w:r>
                      </w:p>
                    </w:txbxContent>
                  </v:textbox>
                </v:shape>
                <v:shape id="Straight Arrow Connector 300" o:spid="_x0000_s1285" type="#_x0000_t32" style="position:absolute;left:44446;top:4720;width:234;height:31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5R+8AAAADcAAAADwAAAGRycy9kb3ducmV2LnhtbERPS2vCQBC+F/wPyxS81U2VlJC6igih&#10;vfoCvY3ZMQnNzobsRuO/7xwKPX587+V6dK26Ux8azwbeZwko4tLbhisDx0PxloEKEdli65kMPCnA&#10;ejV5WWJu/YN3dN/HSkkIhxwN1DF2udahrMlhmPmOWLib7x1GgX2lbY8PCXetnifJh3bYsDTU2NG2&#10;pvJnPzgDi9t1/MriRmfF2W+HIU3TU3ExZvo6bj5BRRrjv/jP/W3Fl8h8OSNHQK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o+UfvAAAAA3AAAAA8AAAAAAAAAAAAAAAAA&#10;oQIAAGRycy9kb3ducmV2LnhtbFBLBQYAAAAABAAEAPkAAACOAwAAAAA=&#10;" strokecolor="#4579b8 [3044]">
                  <v:stroke endarrow="open"/>
                </v:shape>
                <v:group id="Group 301" o:spid="_x0000_s1286" style="position:absolute;left:51066;top:7851;width:984;height:8414" coordsize="987,8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JTFEmxgAAANwA&#10;AAAPAAAAAAAAAAAAAAAAAKoCAABkcnMvZG93bnJldi54bWxQSwUGAAAAAAQABAD6AAAAnQMAAAAA&#10;">
                  <v:oval id="Oval 302" o:spid="_x0000_s1287" style="position:absolute;top:7515;width:910;height:9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AWqscA&#10;AADcAAAADwAAAGRycy9kb3ducmV2LnhtbESPT2vCQBTE7wW/w/KEXopuqhAkuooWlEI9tP5BvT2y&#10;zySYfRuzW41+elco9DjMzG+Y0aQxpbhQ7QrLCt67EQji1OqCMwWb9bwzAOE8ssbSMim4kYPJuPUy&#10;wkTbK//QZeUzESDsElSQe18lUro0J4Ouayvi4B1tbdAHWWdS13gNcFPKXhTF0mDBYSHHij5ySk+r&#10;X6PgEM9nHH9/vfGyculsu8D7fndW6rXdTIcgPDX+P/zX/tQK+lEPnmfCEZDj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wFqrHAAAA3AAAAA8AAAAAAAAAAAAAAAAAmAIAAGRy&#10;cy9kb3ducmV2LnhtbFBLBQYAAAAABAAEAPUAAACMAwAAAAA=&#10;" fillcolor="#4f81bd [3204]" strokecolor="#243f60 [1604]" strokeweight="2pt">
                    <v:textbox>
                      <w:txbxContent>
                        <w:p w:rsidR="00496D06" w:rsidRDefault="00496D06" w:rsidP="008271F1">
                          <w:pPr>
                            <w:pStyle w:val="NormalWeb"/>
                            <w:spacing w:before="0" w:beforeAutospacing="0" w:after="0" w:afterAutospacing="0"/>
                          </w:pPr>
                          <w:r>
                            <w:rPr>
                              <w:rFonts w:ascii="Tahoma" w:eastAsia="Times New Roman" w:hAnsi="Tahoma"/>
                            </w:rPr>
                            <w:t> </w:t>
                          </w:r>
                        </w:p>
                      </w:txbxContent>
                    </v:textbox>
                  </v:oval>
                  <v:line id="Straight Connector 303" o:spid="_x0000_s1288" style="position:absolute;flip:y;visibility:visible;mso-wrap-style:square" from="455,0" to="455,7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wtU0MYAAADcAAAADwAAAGRycy9kb3ducmV2LnhtbESPT2vCQBTE74LfYXmF3upGIyqpq4gg&#10;DQpt/XPw+Mi+JqHZt2l2a6KfvisUPA4z8xtmvuxMJS7UuNKyguEgAkGcWV1yruB03LzMQDiPrLGy&#10;TAqu5GC56PfmmGjb8p4uB5+LAGGXoILC+zqR0mUFGXQDWxMH78s2Bn2QTS51g22Am0qOomgiDZYc&#10;FgqsaV1Q9n34NQrSlLfbG28+zsPPnzcfl7v3cTtV6vmpW72C8NT5R/i/nWoFcRTD/Uw4AnLx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8LVNDGAAAA3AAAAA8AAAAAAAAA&#10;AAAAAAAAoQIAAGRycy9kb3ducmV2LnhtbFBLBQYAAAAABAAEAPkAAACUAwAAAAA=&#10;" strokecolor="#4579b8 [3044]"/>
                  <v:line id="Straight Connector 304" o:spid="_x0000_s1289" style="position:absolute;visibility:visible;mso-wrap-style:square" from="0,0" to="9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QnEkMUAAADcAAAADwAAAGRycy9kb3ducmV2LnhtbESPzWoCQRCE74G8w9ABb3E2/qEbR5FA&#10;QEwuMT5Au9PuLu70bGY6uvr0mYDgsaiqr6j5snONOlGItWcDL/0MFHHhbc2lgd33+/MUVBRki41n&#10;MnChCMvF48Mcc+vP/EWnrZQqQTjmaKASaXOtY1GRw9j3LXHyDj44lCRDqW3Ac4K7Rg+ybKId1pwW&#10;KmzpraLiuP11Bn4+Ptfxsm8GMhlfN8ewms5kGI3pPXWrV1BCndzDt/baGhhmI/g/k46AX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QnEkMUAAADcAAAADwAAAAAAAAAA&#10;AAAAAAChAgAAZHJzL2Rvd25yZXYueG1sUEsFBgAAAAAEAAQA+QAAAJMDAAAAAA==&#10;" strokecolor="#4579b8 [3044]"/>
                </v:group>
                <v:shape id="Text Box 44" o:spid="_x0000_s1290" type="#_x0000_t202" style="position:absolute;left:50656;top:1334;width:8780;height:3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Pyh8YA&#10;AADcAAAADwAAAGRycy9kb3ducmV2LnhtbESPQWvCQBSE74X+h+UVvIhuNNhKdBURq9JbjbZ4e2Rf&#10;k9Ds25DdJum/7wpCj8PMfMMs172pREuNKy0rmIwjEMSZ1SXnCs7p62gOwnlkjZVlUvBLDtarx4cl&#10;Jtp2/E7tyeciQNglqKDwvk6kdFlBBt3Y1sTB+7KNQR9kk0vdYBfgppLTKHqWBksOCwXWtC0o+z79&#10;GAXXYf755vr9pYtncb07tOnLh06VGjz1mwUIT73/D9/bR60gjmZwOxOOgF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oPyh8YAAADcAAAADwAAAAAAAAAAAAAAAACYAgAAZHJz&#10;L2Rvd25yZXYueG1sUEsFBgAAAAAEAAQA9QAAAIsDAAAAAA==&#10;" fillcolor="white [3201]" stroked="f" strokeweight=".5pt">
                  <v:textbox>
                    <w:txbxContent>
                      <w:p w:rsidR="00496D06" w:rsidRPr="008271F1" w:rsidRDefault="00496D06" w:rsidP="008271F1">
                        <w:pPr>
                          <w:pStyle w:val="NormalWeb"/>
                          <w:spacing w:before="0" w:beforeAutospacing="0" w:after="0" w:afterAutospacing="0"/>
                          <w:rPr>
                            <w:rFonts w:ascii="Tahoma" w:eastAsia="Times New Roman" w:hAnsi="Tahoma"/>
                            <w:sz w:val="18"/>
                            <w:szCs w:val="18"/>
                          </w:rPr>
                        </w:pPr>
                        <w:r w:rsidRPr="008271F1">
                          <w:rPr>
                            <w:rFonts w:ascii="Tahoma" w:eastAsia="Times New Roman" w:hAnsi="Tahoma"/>
                            <w:sz w:val="18"/>
                            <w:szCs w:val="18"/>
                          </w:rPr>
                          <w:t xml:space="preserve">Ink Jet </w:t>
                        </w:r>
                      </w:p>
                      <w:p w:rsidR="00496D06" w:rsidRPr="008271F1" w:rsidRDefault="00496D06" w:rsidP="008271F1">
                        <w:pPr>
                          <w:pStyle w:val="NormalWeb"/>
                          <w:spacing w:before="0" w:beforeAutospacing="0" w:after="0" w:afterAutospacing="0"/>
                          <w:rPr>
                            <w:sz w:val="18"/>
                            <w:szCs w:val="18"/>
                          </w:rPr>
                        </w:pPr>
                        <w:r w:rsidRPr="008271F1">
                          <w:rPr>
                            <w:rFonts w:ascii="Tahoma" w:eastAsia="Times New Roman" w:hAnsi="Tahoma"/>
                            <w:sz w:val="18"/>
                            <w:szCs w:val="18"/>
                          </w:rPr>
                          <w:t>Printer PE</w:t>
                        </w:r>
                      </w:p>
                    </w:txbxContent>
                  </v:textbox>
                </v:shape>
                <v:shape id="Straight Arrow Connector 306" o:spid="_x0000_s1291" type="#_x0000_t32" style="position:absolute;left:51887;top:5186;width:3159;height:204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K38cUAAADcAAAADwAAAGRycy9kb3ducmV2LnhtbESPX2vCMBTF3wW/Q7iCb5puczKqUcQx&#10;2BCUuoH4dm3u2mJzU5Jo67c3wmCPh/Pnx5kvO1OLKzlfWVbwNE5AEOdWV1wo+Pn+GL2B8AFZY22Z&#10;FNzIw3LR780x1bbljK77UIg4wj5FBWUITSqlz0sy6Me2IY7er3UGQ5SukNphG8dNLZ+TZCoNVhwJ&#10;JTa0Lik/7y8mQt4n2evmsDlNKFvt2tPXcRvcUanhoFvNQATqwn/4r/2pFbwkU3iciUdALu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RK38cUAAADcAAAADwAAAAAAAAAA&#10;AAAAAAChAgAAZHJzL2Rvd25yZXYueG1sUEsFBgAAAAAEAAQA+QAAAJMDAAAAAA==&#10;" strokecolor="#4579b8 [3044]">
                  <v:stroke endarrow="open"/>
                </v:shape>
                <v:rect id="Rectangle 307" o:spid="_x0000_s1292" style="position:absolute;left:24497;top:11262;width:5414;height:36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1WNMYA&#10;AADcAAAADwAAAGRycy9kb3ducmV2LnhtbESPQWvCQBSE7wX/w/IKvRTdtU1VoquUgiA9CLXB8zP7&#10;TGKzb9Ps1sR/7wpCj8PMfMMsVr2txZlaXznWMB4pEMS5MxUXGrLv9XAGwgdkg7Vj0nAhD6vl4GGB&#10;qXEdf9F5FwoRIexT1FCG0KRS+rwki37kGuLoHV1rMUTZFtK02EW4reWLUhNpseK4UGJDHyXlP7s/&#10;q6FLTm9Fn+xPyefv4fm4vWR7VpnWT4/9+xxEoD78h+/tjdHwqqZwOxOPgF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v1WNMYAAADcAAAADwAAAAAAAAAAAAAAAACYAgAAZHJz&#10;L2Rvd25yZXYueG1sUEsFBgAAAAAEAAQA9QAAAIsDAAAAAA==&#10;" fillcolor="#92d050" strokecolor="#00b050" strokeweight="2pt">
                  <v:fill opacity="32896f"/>
                </v:rect>
                <v:rect id="Rectangle 308" o:spid="_x0000_s1293" style="position:absolute;left:36662;top:11334;width:5410;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LCRsIA&#10;AADcAAAADwAAAGRycy9kb3ducmV2LnhtbERPz2vCMBS+D/wfwhN2GZo4q0g1igjC8DCYK56fzbOt&#10;Ni+1yWz975fDYMeP7/dq09taPKj1lWMNk7ECQZw7U3GhIfvejxYgfEA2WDsmDU/ysFkPXlaYGtfx&#10;Fz2OoRAxhH2KGsoQmlRKn5dk0Y9dQxy5i2sthgjbQpoWuxhua/mu1FxarDg2lNjQrqT8dvyxGrrk&#10;Oiv65HRNDvfz2+XzmZ1YZVq/DvvtEkSgPvyL/9wfRsNUxbXxTDwC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YsJGwgAAANwAAAAPAAAAAAAAAAAAAAAAAJgCAABkcnMvZG93&#10;bnJldi54bWxQSwUGAAAAAAQABAD1AAAAhwMAAAAA&#10;" fillcolor="#92d050" strokecolor="#00b050" strokeweight="2pt">
                  <v:fill opacity="32896f"/>
                  <v:textbox>
                    <w:txbxContent>
                      <w:p w:rsidR="00496D06" w:rsidRDefault="00496D06" w:rsidP="008271F1"/>
                    </w:txbxContent>
                  </v:textbox>
                </v:rect>
                <v:shape id="Text Box 44" o:spid="_x0000_s1294" type="#_x0000_t202" style="position:absolute;left:25520;top:17936;width:5414;height:2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74gscA&#10;AADcAAAADwAAAGRycy9kb3ducmV2LnhtbESPQUvDQBSE70L/w/IEL2I3NbS2abeliFXx1qRaentk&#10;n0lo9m3IbpP4792C4HGYmW+Y1WYwteiodZVlBZNxBII4t7riQsEh2z3MQTiPrLG2TAp+yMFmPbpZ&#10;YaJtz3vqUl+IAGGXoILS+yaR0uUlGXRj2xAH79u2Bn2QbSF1i32Am1o+RtFMGqw4LJTY0HNJ+Tm9&#10;GAWn++L44YbXzz6exs3LW5c9felMqbvbYbsE4Wnw/+G/9rtWEEcLuJ4JR0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vO+ILHAAAA3AAAAA8AAAAAAAAAAAAAAAAAmAIAAGRy&#10;cy9kb3ducmV2LnhtbFBLBQYAAAAABAAEAPUAAACMAwAAAAA=&#10;" fillcolor="white [3201]" stroked="f" strokeweight=".5pt">
                  <v:textbox>
                    <w:txbxContent>
                      <w:p w:rsidR="00496D06" w:rsidRPr="00FA108D" w:rsidRDefault="00496D06" w:rsidP="008271F1">
                        <w:pPr>
                          <w:pStyle w:val="NormalWeb"/>
                          <w:spacing w:before="0" w:beforeAutospacing="0" w:after="0" w:afterAutospacing="0"/>
                          <w:rPr>
                            <w:sz w:val="18"/>
                            <w:szCs w:val="18"/>
                          </w:rPr>
                        </w:pPr>
                        <w:r w:rsidRPr="00FA108D">
                          <w:rPr>
                            <w:rFonts w:ascii="Tahoma" w:eastAsia="Times New Roman" w:hAnsi="Tahoma"/>
                            <w:sz w:val="18"/>
                            <w:szCs w:val="18"/>
                          </w:rPr>
                          <w:t>Box 2</w:t>
                        </w:r>
                      </w:p>
                    </w:txbxContent>
                  </v:textbox>
                </v:shape>
                <v:shape id="Straight Arrow Connector 310" o:spid="_x0000_s1295" type="#_x0000_t32" style="position:absolute;left:27204;top:14867;width:705;height:297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6OYsEAAADcAAAADwAAAGRycy9kb3ducmV2LnhtbERPS2vCQBC+F/oflil4q5so1ZK6igiF&#10;eijio+112B2T0OxsyI4a/717EDx+fO/ZoveNOlMX68AG8mEGitgGV3Np4LD/fH0HFQXZYROYDFwp&#10;wmL+/DTDwoULb+m8k1KlEI4FGqhE2kLraCvyGIehJU7cMXQeJcGu1K7DSwr3jR5l2UR7rDk1VNjS&#10;qiL7vzt5A6dw/F7+uOn4N/+Tta1lvSH7ZszgpV9+gBLq5SG+u7+cgXGe5qcz6Qjo+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o5iwQAAANwAAAAPAAAAAAAAAAAAAAAA&#10;AKECAABkcnMvZG93bnJldi54bWxQSwUGAAAAAAQABAD5AAAAjwMAAAAA&#10;" strokecolor="#4579b8 [3044]">
                  <v:stroke endarrow="open"/>
                </v:shape>
                <v:shape id="Text Box 44" o:spid="_x0000_s1296" type="#_x0000_t202" style="position:absolute;left:34616;top:4159;width:4751;height:2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FiWccA&#10;AADcAAAADwAAAGRycy9kb3ducmV2LnhtbESPS2vDMBCE74H+B7GFXkIju6YPnCghhD5CbrHbhNwW&#10;a2ubWitjqbb776NCIMdhZr5hFqvRNKKnztWWFcSzCARxYXXNpYLP/O3+BYTzyBoby6TgjxysljeT&#10;BabaDrynPvOlCBB2KSqovG9TKV1RkUE3sy1x8L5tZ9AH2ZVSdzgEuGnkQxQ9SYM1h4UKW9pUVPxk&#10;v0bBaVoed258/xqSx6R9/ejz54POlbq7HddzEJ5Gfw1f2lutIIlj+D8TjoBcn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BhYlnHAAAA3AAAAA8AAAAAAAAAAAAAAAAAmAIAAGRy&#10;cy9kb3ducmV2LnhtbFBLBQYAAAAABAAEAPUAAACMAwAAAAA=&#10;" fillcolor="white [3201]" stroked="f" strokeweight=".5pt">
                  <v:textbox>
                    <w:txbxContent>
                      <w:p w:rsidR="00496D06" w:rsidRPr="00FA108D" w:rsidRDefault="00496D06" w:rsidP="008271F1">
                        <w:pPr>
                          <w:pStyle w:val="NormalWeb"/>
                          <w:spacing w:before="0" w:beforeAutospacing="0" w:after="0" w:afterAutospacing="0"/>
                          <w:rPr>
                            <w:sz w:val="18"/>
                            <w:szCs w:val="18"/>
                          </w:rPr>
                        </w:pPr>
                        <w:r w:rsidRPr="00FA108D">
                          <w:rPr>
                            <w:rFonts w:ascii="Tahoma" w:eastAsia="Times New Roman" w:hAnsi="Tahoma"/>
                            <w:sz w:val="18"/>
                            <w:szCs w:val="18"/>
                          </w:rPr>
                          <w:t>Box 1</w:t>
                        </w:r>
                      </w:p>
                    </w:txbxContent>
                  </v:textbox>
                </v:shape>
                <v:shape id="Straight Arrow Connector 312" o:spid="_x0000_s1297" type="#_x0000_t32" style="position:absolute;left:36659;top:6493;width:2708;height:48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n8ysQAAADcAAAADwAAAGRycy9kb3ducmV2LnhtbESPzWrDMBCE74W8g9hCbo3sFBfjRgkm&#10;YNJr0gaS29ba2KbWyljyT94+KhR6HGa+GWazm00rRupdY1lBvIpAEJdWN1wp+PosXlIQziNrbC2T&#10;gjs52G0XTxvMtJ34SOPJVyKUsMtQQe19l0npypoMupXtiIN3s71BH2RfSd3jFMpNK9dR9CYNNhwW&#10;auxoX1P5cxqMgtfb93xIfS7T4mL3w5Akybm4KrV8nvN3EJ5m/x/+oz904OI1/J4JR0Bu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efzKxAAAANwAAAAPAAAAAAAAAAAA&#10;AAAAAKECAABkcnMvZG93bnJldi54bWxQSwUGAAAAAAQABAD5AAAAkgMAAAAA&#10;" strokecolor="#4579b8 [3044]">
                  <v:stroke endarrow="open"/>
                </v:shape>
                <v:group id="Group 315" o:spid="_x0000_s1298" style="position:absolute;left:47431;top:7896;width:997;height:7505" coordsize="996,75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zrsH4xgAAANwA&#10;AAAPAAAAAAAAAAAAAAAAAKoCAABkcnMvZG93bnJldi54bWxQSwUGAAAAAAQABAD6AAAAnQMAAAAA&#10;">
                  <v:line id="Straight Connector 316" o:spid="_x0000_s1299" style="position:absolute;flip:y;visibility:visible;mso-wrap-style:square" from="450,0" to="450,7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Nv7cUAAADcAAAADwAAAGRycy9kb3ducmV2LnhtbESPQWvCQBSE7wX/w/IKvRTdjUIoqatU&#10;bUHQS2P0/Mg+k9Ds25jdavrvu0Khx2FmvmHmy8G24kq9bxxrSCYKBHHpTMOVhuLwMX4B4QOywdYx&#10;afghD8vF6GGOmXE3/qRrHioRIewz1FCH0GVS+rImi37iOuLonV1vMUTZV9L0eItw28qpUqm02HBc&#10;qLGjdU3lV/5tNRxXu+lpc1Ypqb3Nk/2qeA6Xd62fHoe3VxCBhvAf/mtvjYZZksL9TDwCcvE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QNv7cUAAADcAAAADwAAAAAAAAAA&#10;AAAAAAChAgAAZHJzL2Rvd25yZXYueG1sUEsFBgAAAAAEAAQA+QAAAJMDAAAAAA==&#10;" strokecolor="#4579b8 [3044]">
                    <v:stroke dashstyle="3 1"/>
                  </v:line>
                  <v:line id="Straight Connector 317" o:spid="_x0000_s1300" style="position:absolute;visibility:visible;mso-wrap-style:square" from="0,0" to="9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LMOsUAAADcAAAADwAAAGRycy9kb3ducmV2LnhtbESPzWoCQRCE74G8w9ABb3FWxZ9sHEUC&#10;gmgumjxAZ6ezu7jTs5lpdfXpnUAgx6KqvqLmy8416kwh1p4NDPoZKOLC25pLA58f6+cZqCjIFhvP&#10;ZOBKEZaLx4c55tZfeE/ng5QqQTjmaKASaXOtY1GRw9j3LXHyvn1wKEmGUtuAlwR3jR5m2UQ7rDkt&#10;VNjSW0XF8XByBn5275t4/WqGMhnftsewmr3IKBrTe+pWr6CEOvkP/7U31sBoMIXfM+kI6M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ALMOsUAAADcAAAADwAAAAAAAAAA&#10;AAAAAAChAgAAZHJzL2Rvd25yZXYueG1sUEsFBgAAAAAEAAQA+QAAAJMDAAAAAA==&#10;" strokecolor="#4579b8 [3044]"/>
                  <v:line id="Straight Connector 318" o:spid="_x0000_s1301" style="position:absolute;visibility:visible;mso-wrap-style:square" from="25,7508" to="996,7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Z1YSMEAAADcAAAADwAAAGRycy9kb3ducmV2LnhtbERPzWoCMRC+F3yHMIK3mlWp2K1RRBBE&#10;vdT2Aaab6e7iZrImo64+fXMQevz4/ufLzjXqSiHWng2Mhhko4sLbmksD31+b1xmoKMgWG89k4E4R&#10;loveyxxz62/8SdejlCqFcMzRQCXS5lrHoiKHcehb4sT9+uBQEgyltgFvKdw1epxlU+2w5tRQYUvr&#10;iorT8eIMnPeHbbz/NGOZvj12p7CavcskGjPod6sPUEKd/Iuf7q01MBmltelMOgJ6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dnVhIwQAAANwAAAAPAAAAAAAAAAAAAAAA&#10;AKECAABkcnMvZG93bnJldi54bWxQSwUGAAAAAAQABAD5AAAAjwMAAAAA&#10;" strokecolor="#4579b8 [3044]"/>
                </v:group>
                <v:shape id="Text Box 44" o:spid="_x0000_s1302" type="#_x0000_t202" style="position:absolute;left:41446;top:18267;width:8547;height:39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duX8cA&#10;AADcAAAADwAAAGRycy9kb3ducmV2LnhtbESPQUvDQBSE74L/YXmCF7GbNrTV2G2Rom3prYlaentk&#10;n0kw+zZk1yT9992C4HGYmW+YxWowteiodZVlBeNRBII4t7riQsFH9v74BMJ5ZI21ZVJwJger5e3N&#10;AhNtez5Ql/pCBAi7BBWU3jeJlC4vyaAb2YY4eN+2NeiDbAupW+wD3NRyEkUzabDisFBiQ+uS8p/0&#10;1yg4PRTHvRs2n308jZu3bZfNv3Sm1P3d8PoCwtPg/8N/7Z1WEI+f4XomHAG5v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4Xbl/HAAAA3AAAAA8AAAAAAAAAAAAAAAAAmAIAAGRy&#10;cy9kb3ducmV2LnhtbFBLBQYAAAAABAAEAPUAAACMAwAAAAA=&#10;" fillcolor="white [3201]" stroked="f" strokeweight=".5pt">
                  <v:textbox>
                    <w:txbxContent>
                      <w:p w:rsidR="00496D06" w:rsidRDefault="00496D06" w:rsidP="008271F1">
                        <w:pPr>
                          <w:pStyle w:val="NormalWeb"/>
                          <w:spacing w:before="0" w:beforeAutospacing="0" w:after="0" w:afterAutospacing="0"/>
                        </w:pPr>
                        <w:r>
                          <w:rPr>
                            <w:rFonts w:ascii="Tahoma" w:eastAsia="Times New Roman" w:hAnsi="Tahoma"/>
                            <w:sz w:val="18"/>
                            <w:szCs w:val="18"/>
                          </w:rPr>
                          <w:t>Send Label Update Point</w:t>
                        </w:r>
                      </w:p>
                    </w:txbxContent>
                  </v:textbox>
                </v:shape>
                <v:shape id="Straight Arrow Connector 320" o:spid="_x0000_s1303" type="#_x0000_t32" style="position:absolute;left:45720;top:15703;width:2320;height:256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LWfsMAAADcAAAADwAAAGRycy9kb3ducmV2LnhtbERPS0vDQBC+C/6HZYTe7MY+RGK3pSiF&#10;lkIlVZDeptkxCWZnw+62if/eOQgeP773YjW4Vl0pxMazgYdxBoq49LbhysDH++b+CVRMyBZbz2Tg&#10;hyKslrc3C8yt77mg6zFVSkI45migTqnLtY5lTQ7j2HfEwn354DAJDJW2AXsJd62eZNmjdtiwNNTY&#10;0UtN5ffx4qTkdVbM95/784yK9Vt/3p0OKZyMGd0N62dQiYb0L/5zb62B6UTmyxk5Anr5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IC1n7DAAAA3AAAAA8AAAAAAAAAAAAA&#10;AAAAoQIAAGRycy9kb3ducmV2LnhtbFBLBQYAAAAABAAEAPkAAACRAwAAAAA=&#10;" strokecolor="#4579b8 [3044]">
                  <v:stroke endarrow="open"/>
                </v:shape>
                <w10:anchorlock/>
              </v:group>
            </w:pict>
          </mc:Fallback>
        </mc:AlternateContent>
      </w:r>
    </w:p>
    <w:p w:rsidR="00155191" w:rsidRPr="00155191" w:rsidRDefault="00155191" w:rsidP="00155191">
      <w:pPr>
        <w:pStyle w:val="BodyText"/>
      </w:pPr>
      <w:r>
        <w:t>Under the Clear Print Queue I/O the MaxQueueLength would still be set to 1.</w:t>
      </w:r>
    </w:p>
    <w:p w:rsidR="00D25DA9" w:rsidRDefault="00FA108D" w:rsidP="002A3FF5">
      <w:pPr>
        <w:pStyle w:val="Heading3"/>
      </w:pPr>
      <w:bookmarkStart w:id="44" w:name="_Toc343523270"/>
      <w:r>
        <w:lastRenderedPageBreak/>
        <w:t>Clear Print</w:t>
      </w:r>
      <w:r w:rsidR="002A3FF5">
        <w:t xml:space="preserve"> Command</w:t>
      </w:r>
      <w:bookmarkEnd w:id="44"/>
    </w:p>
    <w:p w:rsidR="002326AA" w:rsidRPr="0035405F" w:rsidRDefault="0035405F" w:rsidP="0035405F">
      <w:pPr>
        <w:pStyle w:val="BodyText"/>
      </w:pPr>
      <w:r>
        <w:t xml:space="preserve">The Zipher Text Communication Protocol version 4 or greater supports a Clear Queue Item Command (CQI).  </w:t>
      </w:r>
      <w:r w:rsidR="00031E24">
        <w:t xml:space="preserve">This command can removes print items from the printer’s queue.  This command would be added to a label file on the Automation Controller.  An update point would be created to send the CQI command prior to sending the label data.  This may require changes to the Automation Controller software or Level II.  Currently the Automation Controller does not send labels unless instructed to by Level II or the operator using the PrintApplyScrn menu.  The change on the Automation Controller would be to have an option to always send a label.  This option is architecturally the cleanest.  The second </w:t>
      </w:r>
      <w:r w:rsidR="002326AA">
        <w:t>option is</w:t>
      </w:r>
      <w:r w:rsidR="00031E24">
        <w:t xml:space="preserve"> to have Level II send the clear label</w:t>
      </w:r>
      <w:r w:rsidR="002326AA">
        <w:t xml:space="preserve"> id as part of the LRM message.  The second option requires Level II to know what type of printer is being used.</w:t>
      </w:r>
    </w:p>
    <w:p w:rsidR="002A3FF5" w:rsidRPr="002A3FF5" w:rsidRDefault="002326AA" w:rsidP="002A3FF5">
      <w:pPr>
        <w:pStyle w:val="BodyText"/>
      </w:pPr>
      <w:r>
        <w:rPr>
          <w:noProof/>
        </w:rPr>
        <mc:AlternateContent>
          <mc:Choice Requires="wpc">
            <w:drawing>
              <wp:inline distT="0" distB="0" distL="0" distR="0" wp14:anchorId="3EA23D5B" wp14:editId="711891AA">
                <wp:extent cx="5943600" cy="2500630"/>
                <wp:effectExtent l="0" t="0" r="0" b="0"/>
                <wp:docPr id="259" name="Canvas 25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4" name="Group 4"/>
                        <wpg:cNvGrpSpPr/>
                        <wpg:grpSpPr>
                          <a:xfrm>
                            <a:off x="774042" y="901134"/>
                            <a:ext cx="794109" cy="590550"/>
                            <a:chOff x="94361" y="891931"/>
                            <a:chExt cx="794109" cy="590550"/>
                          </a:xfrm>
                        </wpg:grpSpPr>
                        <wps:wsp>
                          <wps:cNvPr id="16" name="Rectangle 16"/>
                          <wps:cNvSpPr/>
                          <wps:spPr>
                            <a:xfrm>
                              <a:off x="94361" y="891931"/>
                              <a:ext cx="794109" cy="590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Parallelogram 17"/>
                          <wps:cNvSpPr/>
                          <wps:spPr>
                            <a:xfrm>
                              <a:off x="94361" y="894510"/>
                              <a:ext cx="405130" cy="586692"/>
                            </a:xfrm>
                            <a:prstGeom prst="parallelogram">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2326AA"/>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Parallelogram 18"/>
                          <wps:cNvSpPr/>
                          <wps:spPr>
                            <a:xfrm>
                              <a:off x="401435" y="891931"/>
                              <a:ext cx="405130" cy="590550"/>
                            </a:xfrm>
                            <a:prstGeom prst="parallelogram">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2326AA"/>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9" name="Rectangle 19"/>
                        <wps:cNvSpPr/>
                        <wps:spPr>
                          <a:xfrm>
                            <a:off x="115030" y="903689"/>
                            <a:ext cx="314608" cy="5896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24"/>
                        <wps:cNvSpPr/>
                        <wps:spPr>
                          <a:xfrm>
                            <a:off x="429563" y="903527"/>
                            <a:ext cx="344384" cy="58632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35"/>
                        <wps:cNvSpPr/>
                        <wps:spPr>
                          <a:xfrm>
                            <a:off x="1568074" y="896303"/>
                            <a:ext cx="4232225" cy="590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2326AA"/>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1920084" y="1137945"/>
                            <a:ext cx="164592" cy="10972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Trapezoid 37"/>
                        <wps:cNvSpPr/>
                        <wps:spPr>
                          <a:xfrm rot="5400000">
                            <a:off x="1802257" y="1137945"/>
                            <a:ext cx="132196" cy="109728"/>
                          </a:xfrm>
                          <a:prstGeom prst="trapezoid">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g:cNvPr id="38" name="Group 38"/>
                        <wpg:cNvGrpSpPr/>
                        <wpg:grpSpPr>
                          <a:xfrm>
                            <a:off x="1631135" y="819734"/>
                            <a:ext cx="98754" cy="842599"/>
                            <a:chOff x="3328417" y="808330"/>
                            <a:chExt cx="98754" cy="842599"/>
                          </a:xfrm>
                          <a:scene3d>
                            <a:camera prst="orthographicFront">
                              <a:rot lat="0" lon="0" rev="21299999"/>
                            </a:camera>
                            <a:lightRig rig="threePt" dir="t"/>
                          </a:scene3d>
                        </wpg:grpSpPr>
                        <wps:wsp>
                          <wps:cNvPr id="40" name="Oval 40"/>
                          <wps:cNvSpPr/>
                          <wps:spPr>
                            <a:xfrm>
                              <a:off x="3328417" y="1559846"/>
                              <a:ext cx="91083" cy="910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Straight Connector 41"/>
                          <wps:cNvCnPr/>
                          <wps:spPr>
                            <a:xfrm flipV="1">
                              <a:off x="3373959" y="808330"/>
                              <a:ext cx="0" cy="7515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2" name="Straight Connector 42"/>
                          <wps:cNvCnPr/>
                          <wps:spPr>
                            <a:xfrm>
                              <a:off x="3328417" y="808330"/>
                              <a:ext cx="98754"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43" name="Text Box 43"/>
                        <wps:cNvSpPr txBox="1"/>
                        <wps:spPr>
                          <a:xfrm>
                            <a:off x="699372" y="375164"/>
                            <a:ext cx="707431" cy="34756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A108D" w:rsidRDefault="00496D06" w:rsidP="002326AA">
                              <w:pPr>
                                <w:rPr>
                                  <w:sz w:val="18"/>
                                  <w:szCs w:val="18"/>
                                </w:rPr>
                              </w:pPr>
                              <w:r w:rsidRPr="00FA108D">
                                <w:rPr>
                                  <w:sz w:val="18"/>
                                  <w:szCs w:val="18"/>
                                </w:rPr>
                                <w:t>Skewed Conveyor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Straight Arrow Connector 47"/>
                        <wps:cNvCnPr/>
                        <wps:spPr>
                          <a:xfrm>
                            <a:off x="985232" y="723024"/>
                            <a:ext cx="88068" cy="18572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9" name="Text Box 44"/>
                        <wps:cNvSpPr txBox="1"/>
                        <wps:spPr>
                          <a:xfrm>
                            <a:off x="507299" y="1826010"/>
                            <a:ext cx="566001" cy="3961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A108D" w:rsidRDefault="00496D06" w:rsidP="002326AA">
                              <w:pPr>
                                <w:pStyle w:val="NormalWeb"/>
                                <w:spacing w:before="0" w:beforeAutospacing="0" w:after="0" w:afterAutospacing="0"/>
                                <w:rPr>
                                  <w:sz w:val="18"/>
                                  <w:szCs w:val="18"/>
                                </w:rPr>
                              </w:pPr>
                              <w:r w:rsidRPr="00FA108D">
                                <w:rPr>
                                  <w:rFonts w:ascii="Tahoma" w:eastAsia="Times New Roman" w:hAnsi="Tahoma"/>
                                  <w:sz w:val="18"/>
                                  <w:szCs w:val="18"/>
                                </w:rPr>
                                <w:t>Servo Gapper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4" name="Straight Arrow Connector 54"/>
                        <wps:cNvCnPr/>
                        <wps:spPr>
                          <a:xfrm flipH="1" flipV="1">
                            <a:off x="699372" y="1493024"/>
                            <a:ext cx="166302" cy="3337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55" name="Group 55"/>
                        <wpg:cNvGrpSpPr/>
                        <wpg:grpSpPr>
                          <a:xfrm>
                            <a:off x="5166289" y="1448380"/>
                            <a:ext cx="158873" cy="420598"/>
                            <a:chOff x="3233939" y="1415731"/>
                            <a:chExt cx="158873" cy="420598"/>
                          </a:xfrm>
                        </wpg:grpSpPr>
                        <wps:wsp>
                          <wps:cNvPr id="56" name="Rectangle 56"/>
                          <wps:cNvSpPr/>
                          <wps:spPr>
                            <a:xfrm>
                              <a:off x="3233939" y="1546828"/>
                              <a:ext cx="158873" cy="28950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Straight Connector 57"/>
                          <wps:cNvCnPr/>
                          <wps:spPr>
                            <a:xfrm>
                              <a:off x="3313376" y="1415731"/>
                              <a:ext cx="0" cy="13109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0" name="Straight Connector 60"/>
                          <wps:cNvCnPr/>
                          <wps:spPr>
                            <a:xfrm>
                              <a:off x="3272775" y="1415731"/>
                              <a:ext cx="77671"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67" name="Straight Arrow Connector 67"/>
                        <wps:cNvCnPr/>
                        <wps:spPr>
                          <a:xfrm>
                            <a:off x="246550" y="1201182"/>
                            <a:ext cx="103090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8" name="Straight Arrow Connector 68"/>
                        <wps:cNvCnPr/>
                        <wps:spPr>
                          <a:xfrm>
                            <a:off x="2189801" y="1198604"/>
                            <a:ext cx="54369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9" name="Text Box 44"/>
                        <wps:cNvSpPr txBox="1"/>
                        <wps:spPr>
                          <a:xfrm>
                            <a:off x="1281502" y="72260"/>
                            <a:ext cx="925952" cy="48367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A108D" w:rsidRDefault="00496D06" w:rsidP="002326AA">
                              <w:pPr>
                                <w:pStyle w:val="NormalWeb"/>
                                <w:spacing w:before="0" w:beforeAutospacing="0" w:after="0" w:afterAutospacing="0"/>
                                <w:rPr>
                                  <w:rFonts w:ascii="Tahoma" w:eastAsia="Times New Roman" w:hAnsi="Tahoma"/>
                                  <w:sz w:val="18"/>
                                  <w:szCs w:val="18"/>
                                </w:rPr>
                              </w:pPr>
                              <w:r w:rsidRPr="00FA108D">
                                <w:rPr>
                                  <w:rFonts w:ascii="Tahoma" w:eastAsia="Times New Roman" w:hAnsi="Tahoma"/>
                                  <w:sz w:val="18"/>
                                  <w:szCs w:val="18"/>
                                </w:rPr>
                                <w:t>Induction Photo-eye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0" name="Straight Arrow Connector 70"/>
                        <wps:cNvCnPr/>
                        <wps:spPr>
                          <a:xfrm flipH="1">
                            <a:off x="1676677" y="555938"/>
                            <a:ext cx="67801" cy="24018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1" name="Text Box 44"/>
                        <wps:cNvSpPr txBox="1"/>
                        <wps:spPr>
                          <a:xfrm>
                            <a:off x="2150796" y="284232"/>
                            <a:ext cx="728882" cy="36483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A108D" w:rsidRDefault="00496D06" w:rsidP="002326AA">
                              <w:pPr>
                                <w:pStyle w:val="NormalWeb"/>
                                <w:spacing w:before="0" w:beforeAutospacing="0" w:after="0" w:afterAutospacing="0"/>
                                <w:rPr>
                                  <w:rFonts w:ascii="Tahoma" w:eastAsia="Times New Roman" w:hAnsi="Tahoma"/>
                                  <w:sz w:val="18"/>
                                  <w:szCs w:val="18"/>
                                </w:rPr>
                              </w:pPr>
                              <w:r w:rsidRPr="00FA108D">
                                <w:rPr>
                                  <w:rFonts w:ascii="Tahoma" w:eastAsia="Times New Roman" w:hAnsi="Tahoma"/>
                                  <w:sz w:val="18"/>
                                  <w:szCs w:val="18"/>
                                </w:rPr>
                                <w:t>Induction Scanner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2" name="Straight Arrow Connector 72"/>
                        <wps:cNvCnPr/>
                        <wps:spPr>
                          <a:xfrm flipH="1">
                            <a:off x="2084679" y="648993"/>
                            <a:ext cx="430558" cy="47662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0" name="Text Box 44"/>
                        <wps:cNvSpPr txBox="1"/>
                        <wps:spPr>
                          <a:xfrm>
                            <a:off x="4947895" y="2222974"/>
                            <a:ext cx="920642" cy="2180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8271F1" w:rsidRDefault="00496D06" w:rsidP="002326AA">
                              <w:pPr>
                                <w:pStyle w:val="NormalWeb"/>
                                <w:spacing w:before="0" w:beforeAutospacing="0" w:after="0" w:afterAutospacing="0"/>
                                <w:rPr>
                                  <w:sz w:val="18"/>
                                  <w:szCs w:val="18"/>
                                </w:rPr>
                              </w:pPr>
                              <w:r w:rsidRPr="008271F1">
                                <w:rPr>
                                  <w:rFonts w:ascii="Tahoma" w:eastAsia="Times New Roman" w:hAnsi="Tahoma"/>
                                  <w:sz w:val="18"/>
                                  <w:szCs w:val="18"/>
                                </w:rPr>
                                <w:t>Ink Jet Printer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1" name="Straight Arrow Connector 81"/>
                        <wps:cNvCnPr/>
                        <wps:spPr>
                          <a:xfrm flipH="1" flipV="1">
                            <a:off x="5245727" y="1865048"/>
                            <a:ext cx="162489" cy="35792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82" name="Group 82"/>
                        <wpg:cNvGrpSpPr/>
                        <wpg:grpSpPr>
                          <a:xfrm>
                            <a:off x="4276273" y="790029"/>
                            <a:ext cx="98425" cy="842007"/>
                            <a:chOff x="0" y="0"/>
                            <a:chExt cx="98754" cy="842599"/>
                          </a:xfrm>
                          <a:scene3d>
                            <a:camera prst="orthographicFront">
                              <a:rot lat="0" lon="0" rev="21299999"/>
                            </a:camera>
                            <a:lightRig rig="threePt" dir="t"/>
                          </a:scene3d>
                        </wpg:grpSpPr>
                        <wps:wsp>
                          <wps:cNvPr id="103" name="Oval 103"/>
                          <wps:cNvSpPr/>
                          <wps:spPr>
                            <a:xfrm>
                              <a:off x="0" y="751516"/>
                              <a:ext cx="91083" cy="910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2326AA"/>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4" name="Straight Connector 104"/>
                          <wps:cNvCnPr/>
                          <wps:spPr>
                            <a:xfrm flipV="1">
                              <a:off x="45542" y="0"/>
                              <a:ext cx="0" cy="7515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2" name="Straight Connector 112"/>
                          <wps:cNvCnPr/>
                          <wps:spPr>
                            <a:xfrm>
                              <a:off x="0" y="0"/>
                              <a:ext cx="98754"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113" name="Text Box 44"/>
                        <wps:cNvSpPr txBox="1"/>
                        <wps:spPr>
                          <a:xfrm>
                            <a:off x="3395723" y="1868979"/>
                            <a:ext cx="925830" cy="4832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A108D" w:rsidRDefault="00496D06" w:rsidP="002326AA">
                              <w:pPr>
                                <w:pStyle w:val="NormalWeb"/>
                                <w:spacing w:before="0" w:beforeAutospacing="0" w:after="0" w:afterAutospacing="0"/>
                                <w:rPr>
                                  <w:sz w:val="18"/>
                                  <w:szCs w:val="18"/>
                                </w:rPr>
                              </w:pPr>
                              <w:r w:rsidRPr="00FA108D">
                                <w:rPr>
                                  <w:rFonts w:ascii="Tahoma" w:eastAsia="Times New Roman" w:hAnsi="Tahoma"/>
                                  <w:sz w:val="18"/>
                                  <w:szCs w:val="18"/>
                                </w:rPr>
                                <w:t>Induction Photo-eye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4" name="Straight Arrow Connector 234"/>
                        <wps:cNvCnPr/>
                        <wps:spPr>
                          <a:xfrm flipV="1">
                            <a:off x="3858638" y="1631671"/>
                            <a:ext cx="348893" cy="23730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235" name="Group 235"/>
                        <wpg:cNvGrpSpPr/>
                        <wpg:grpSpPr>
                          <a:xfrm>
                            <a:off x="4422979" y="789891"/>
                            <a:ext cx="99676" cy="750836"/>
                            <a:chOff x="4422979" y="789891"/>
                            <a:chExt cx="99676" cy="750836"/>
                          </a:xfrm>
                        </wpg:grpSpPr>
                        <wps:wsp>
                          <wps:cNvPr id="236" name="Straight Connector 236"/>
                          <wps:cNvCnPr/>
                          <wps:spPr>
                            <a:xfrm flipV="1">
                              <a:off x="4468076" y="789891"/>
                              <a:ext cx="0" cy="750427"/>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237" name="Straight Connector 237"/>
                          <wps:cNvCnPr/>
                          <wps:spPr>
                            <a:xfrm>
                              <a:off x="4422979" y="789891"/>
                              <a:ext cx="9779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8" name="Straight Connector 238"/>
                          <wps:cNvCnPr/>
                          <wps:spPr>
                            <a:xfrm>
                              <a:off x="4425500" y="1540727"/>
                              <a:ext cx="97155"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239" name="Text Box 44"/>
                        <wps:cNvSpPr txBox="1"/>
                        <wps:spPr>
                          <a:xfrm>
                            <a:off x="3858638" y="75392"/>
                            <a:ext cx="1169899" cy="39668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8271F1" w:rsidRDefault="00496D06" w:rsidP="002326AA">
                              <w:pPr>
                                <w:pStyle w:val="NormalWeb"/>
                                <w:spacing w:before="0" w:beforeAutospacing="0" w:after="0" w:afterAutospacing="0"/>
                                <w:rPr>
                                  <w:rFonts w:ascii="Tahoma" w:eastAsia="Times New Roman" w:hAnsi="Tahoma"/>
                                  <w:sz w:val="18"/>
                                  <w:szCs w:val="18"/>
                                </w:rPr>
                              </w:pPr>
                              <w:r>
                                <w:rPr>
                                  <w:rFonts w:ascii="Tahoma" w:eastAsia="Times New Roman" w:hAnsi="Tahoma"/>
                                  <w:sz w:val="18"/>
                                  <w:szCs w:val="18"/>
                                </w:rPr>
                                <w:t xml:space="preserve">Send </w:t>
                              </w:r>
                              <w:r w:rsidRPr="008271F1">
                                <w:rPr>
                                  <w:rFonts w:ascii="Tahoma" w:eastAsia="Times New Roman" w:hAnsi="Tahoma"/>
                                  <w:sz w:val="18"/>
                                  <w:szCs w:val="18"/>
                                </w:rPr>
                                <w:t xml:space="preserve">Clear Queue </w:t>
                              </w:r>
                              <w:r>
                                <w:rPr>
                                  <w:rFonts w:ascii="Tahoma" w:eastAsia="Times New Roman" w:hAnsi="Tahoma"/>
                                  <w:sz w:val="18"/>
                                  <w:szCs w:val="18"/>
                                </w:rPr>
                                <w:t xml:space="preserve">Label </w:t>
                              </w:r>
                              <w:r w:rsidRPr="008271F1">
                                <w:rPr>
                                  <w:rFonts w:ascii="Tahoma" w:eastAsia="Times New Roman" w:hAnsi="Tahoma"/>
                                  <w:sz w:val="18"/>
                                  <w:szCs w:val="18"/>
                                </w:rPr>
                                <w:t>Update</w:t>
                              </w:r>
                              <w:r>
                                <w:rPr>
                                  <w:rFonts w:ascii="Tahoma" w:eastAsia="Times New Roman" w:hAnsi="Tahoma"/>
                                  <w:sz w:val="18"/>
                                  <w:szCs w:val="18"/>
                                </w:rPr>
                                <w:t xml:space="preserve"> </w:t>
                              </w:r>
                              <w:r w:rsidRPr="008271F1">
                                <w:rPr>
                                  <w:rFonts w:ascii="Tahoma" w:eastAsia="Times New Roman" w:hAnsi="Tahoma"/>
                                  <w:sz w:val="18"/>
                                  <w:szCs w:val="18"/>
                                </w:rPr>
                                <w:t>Point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0" name="Straight Arrow Connector 240"/>
                        <wps:cNvCnPr/>
                        <wps:spPr>
                          <a:xfrm>
                            <a:off x="4444627" y="472081"/>
                            <a:ext cx="23449" cy="31765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241" name="Group 241"/>
                        <wpg:cNvGrpSpPr/>
                        <wpg:grpSpPr>
                          <a:xfrm>
                            <a:off x="5106643" y="785138"/>
                            <a:ext cx="98425" cy="841378"/>
                            <a:chOff x="0" y="0"/>
                            <a:chExt cx="98754" cy="842599"/>
                          </a:xfrm>
                          <a:scene3d>
                            <a:camera prst="orthographicFront">
                              <a:rot lat="0" lon="0" rev="21299999"/>
                            </a:camera>
                            <a:lightRig rig="threePt" dir="t"/>
                          </a:scene3d>
                        </wpg:grpSpPr>
                        <wps:wsp>
                          <wps:cNvPr id="242" name="Oval 242"/>
                          <wps:cNvSpPr/>
                          <wps:spPr>
                            <a:xfrm>
                              <a:off x="0" y="751516"/>
                              <a:ext cx="91083" cy="910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2326AA">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3" name="Straight Connector 243"/>
                          <wps:cNvCnPr/>
                          <wps:spPr>
                            <a:xfrm flipV="1">
                              <a:off x="45542" y="0"/>
                              <a:ext cx="0" cy="75151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4" name="Straight Connector 244"/>
                          <wps:cNvCnPr/>
                          <wps:spPr>
                            <a:xfrm>
                              <a:off x="0" y="0"/>
                              <a:ext cx="98754"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245" name="Text Box 44"/>
                        <wps:cNvSpPr txBox="1"/>
                        <wps:spPr>
                          <a:xfrm>
                            <a:off x="5065641" y="133468"/>
                            <a:ext cx="877959" cy="38514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8271F1" w:rsidRDefault="00496D06" w:rsidP="002326AA">
                              <w:pPr>
                                <w:pStyle w:val="NormalWeb"/>
                                <w:spacing w:before="0" w:beforeAutospacing="0" w:after="0" w:afterAutospacing="0"/>
                                <w:rPr>
                                  <w:rFonts w:ascii="Tahoma" w:eastAsia="Times New Roman" w:hAnsi="Tahoma"/>
                                  <w:sz w:val="18"/>
                                  <w:szCs w:val="18"/>
                                </w:rPr>
                              </w:pPr>
                              <w:r w:rsidRPr="008271F1">
                                <w:rPr>
                                  <w:rFonts w:ascii="Tahoma" w:eastAsia="Times New Roman" w:hAnsi="Tahoma"/>
                                  <w:sz w:val="18"/>
                                  <w:szCs w:val="18"/>
                                </w:rPr>
                                <w:t xml:space="preserve">Ink Jet </w:t>
                              </w:r>
                            </w:p>
                            <w:p w:rsidR="00496D06" w:rsidRPr="008271F1" w:rsidRDefault="00496D06" w:rsidP="002326AA">
                              <w:pPr>
                                <w:pStyle w:val="NormalWeb"/>
                                <w:spacing w:before="0" w:beforeAutospacing="0" w:after="0" w:afterAutospacing="0"/>
                                <w:rPr>
                                  <w:sz w:val="18"/>
                                  <w:szCs w:val="18"/>
                                </w:rPr>
                              </w:pPr>
                              <w:r w:rsidRPr="008271F1">
                                <w:rPr>
                                  <w:rFonts w:ascii="Tahoma" w:eastAsia="Times New Roman" w:hAnsi="Tahoma"/>
                                  <w:sz w:val="18"/>
                                  <w:szCs w:val="18"/>
                                </w:rPr>
                                <w:t>Printer PE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6" name="Straight Arrow Connector 246"/>
                        <wps:cNvCnPr/>
                        <wps:spPr>
                          <a:xfrm flipH="1">
                            <a:off x="5188755" y="518616"/>
                            <a:ext cx="315866" cy="20427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47" name="Rectangle 247"/>
                        <wps:cNvSpPr/>
                        <wps:spPr>
                          <a:xfrm>
                            <a:off x="2449773" y="1126269"/>
                            <a:ext cx="541355" cy="360432"/>
                          </a:xfrm>
                          <a:prstGeom prst="rect">
                            <a:avLst/>
                          </a:prstGeom>
                          <a:solidFill>
                            <a:srgbClr val="92D050">
                              <a:alpha val="50000"/>
                            </a:srgbClr>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 name="Rectangle 248"/>
                        <wps:cNvSpPr/>
                        <wps:spPr>
                          <a:xfrm>
                            <a:off x="3666233" y="1133446"/>
                            <a:ext cx="541020" cy="360045"/>
                          </a:xfrm>
                          <a:prstGeom prst="rect">
                            <a:avLst/>
                          </a:prstGeom>
                          <a:solidFill>
                            <a:srgbClr val="92D050">
                              <a:alpha val="50000"/>
                            </a:srgbClr>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96D06" w:rsidRDefault="00496D06" w:rsidP="002326AA"/>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9" name="Text Box 44"/>
                        <wps:cNvSpPr txBox="1"/>
                        <wps:spPr>
                          <a:xfrm>
                            <a:off x="2552089" y="1793682"/>
                            <a:ext cx="541398" cy="22171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A108D" w:rsidRDefault="00496D06" w:rsidP="002326AA">
                              <w:pPr>
                                <w:pStyle w:val="NormalWeb"/>
                                <w:spacing w:before="0" w:beforeAutospacing="0" w:after="0" w:afterAutospacing="0"/>
                                <w:rPr>
                                  <w:sz w:val="18"/>
                                  <w:szCs w:val="18"/>
                                </w:rPr>
                              </w:pPr>
                              <w:r w:rsidRPr="00FA108D">
                                <w:rPr>
                                  <w:rFonts w:ascii="Tahoma" w:eastAsia="Times New Roman" w:hAnsi="Tahoma"/>
                                  <w:sz w:val="18"/>
                                  <w:szCs w:val="18"/>
                                </w:rPr>
                                <w:t>Box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0" name="Straight Arrow Connector 250"/>
                        <wps:cNvCnPr/>
                        <wps:spPr>
                          <a:xfrm flipH="1" flipV="1">
                            <a:off x="2720451" y="1486701"/>
                            <a:ext cx="70516" cy="29776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51" name="Text Box 44"/>
                        <wps:cNvSpPr txBox="1"/>
                        <wps:spPr>
                          <a:xfrm>
                            <a:off x="3461651" y="415905"/>
                            <a:ext cx="475092" cy="23341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Pr="00FA108D" w:rsidRDefault="00496D06" w:rsidP="002326AA">
                              <w:pPr>
                                <w:pStyle w:val="NormalWeb"/>
                                <w:spacing w:before="0" w:beforeAutospacing="0" w:after="0" w:afterAutospacing="0"/>
                                <w:rPr>
                                  <w:sz w:val="18"/>
                                  <w:szCs w:val="18"/>
                                </w:rPr>
                              </w:pPr>
                              <w:r w:rsidRPr="00FA108D">
                                <w:rPr>
                                  <w:rFonts w:ascii="Tahoma" w:eastAsia="Times New Roman" w:hAnsi="Tahoma"/>
                                  <w:sz w:val="18"/>
                                  <w:szCs w:val="18"/>
                                </w:rPr>
                                <w:t>Box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2" name="Straight Arrow Connector 252"/>
                        <wps:cNvCnPr/>
                        <wps:spPr>
                          <a:xfrm>
                            <a:off x="3665941" y="649310"/>
                            <a:ext cx="270802" cy="48413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253" name="Group 253"/>
                        <wpg:cNvGrpSpPr/>
                        <wpg:grpSpPr>
                          <a:xfrm>
                            <a:off x="4743179" y="789609"/>
                            <a:ext cx="99676" cy="750570"/>
                            <a:chOff x="0" y="0"/>
                            <a:chExt cx="99676" cy="750836"/>
                          </a:xfrm>
                        </wpg:grpSpPr>
                        <wps:wsp>
                          <wps:cNvPr id="254" name="Straight Connector 254"/>
                          <wps:cNvCnPr/>
                          <wps:spPr>
                            <a:xfrm flipV="1">
                              <a:off x="45097" y="0"/>
                              <a:ext cx="0" cy="750427"/>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255" name="Straight Connector 255"/>
                          <wps:cNvCnPr/>
                          <wps:spPr>
                            <a:xfrm>
                              <a:off x="0" y="0"/>
                              <a:ext cx="9779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56" name="Straight Connector 256"/>
                          <wps:cNvCnPr/>
                          <wps:spPr>
                            <a:xfrm>
                              <a:off x="2521" y="750836"/>
                              <a:ext cx="97155" cy="0"/>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257" name="Text Box 44"/>
                        <wps:cNvSpPr txBox="1"/>
                        <wps:spPr>
                          <a:xfrm>
                            <a:off x="4144675" y="1826752"/>
                            <a:ext cx="854710" cy="396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96D06" w:rsidRDefault="00496D06" w:rsidP="002326AA">
                              <w:pPr>
                                <w:pStyle w:val="NormalWeb"/>
                                <w:spacing w:before="0" w:beforeAutospacing="0" w:after="0" w:afterAutospacing="0"/>
                              </w:pPr>
                              <w:r>
                                <w:rPr>
                                  <w:rFonts w:ascii="Tahoma" w:eastAsia="Times New Roman" w:hAnsi="Tahoma"/>
                                  <w:sz w:val="18"/>
                                  <w:szCs w:val="18"/>
                                </w:rPr>
                                <w:t>Send Label Update Point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8" name="Straight Arrow Connector 258"/>
                        <wps:cNvCnPr/>
                        <wps:spPr>
                          <a:xfrm flipV="1">
                            <a:off x="4572030" y="1570338"/>
                            <a:ext cx="231982" cy="25641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259" o:spid="_x0000_s1304" editas="canvas" style="width:468pt;height:196.9pt;mso-position-horizontal-relative:char;mso-position-vertical-relative:line" coordsize="59436,25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">
                <v:shape id="_x0000_s1305" type="#_x0000_t75" style="position:absolute;width:59436;height:25006;visibility:visible;mso-wrap-style:square">
                  <v:fill o:detectmouseclick="t"/>
                  <v:path o:connecttype="none"/>
                </v:shape>
                <v:group id="Group 4" o:spid="_x0000_s1306" style="position:absolute;left:7740;top:9011;width:7941;height:5905" coordorigin="943,8919" coordsize="7941,59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16" o:spid="_x0000_s1307" style="position:absolute;left:943;top:8919;width:7941;height:5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BYcsMA&#10;AADbAAAADwAAAGRycy9kb3ducmV2LnhtbERPTWvCQBC9C/6HZQq96aY9iERXSQNCoa0QUwVvw+6Y&#10;xGZnQ3arqb/eLRR6m8f7nOV6sK24UO8bxwqepgkIYu1Mw5WCz3IzmYPwAdlg65gU/JCH9Wo8WmJq&#10;3JULuuxCJWII+xQV1CF0qZRe12TRT11HHLmT6y2GCPtKmh6vMdy28jlJZtJiw7Ghxo7ymvTX7tsq&#10;oP3hXNyOb3r7rjNXcB7Kl/JDqceHIVuACDSEf/Gf+9XE+TP4/SUeIF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BYcsMAAADbAAAADwAAAAAAAAAAAAAAAACYAgAAZHJzL2Rv&#10;d25yZXYueG1sUEsFBgAAAAAEAAQA9QAAAIgDAAAAAA==&#10;" filled="f" strokecolor="#243f60 [1604]" strokeweight="2pt"/>
                  <v:shape id="Parallelogram 17" o:spid="_x0000_s1308" type="#_x0000_t7" style="position:absolute;left:943;top:8945;width:4051;height:58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8R68MA&#10;AADbAAAADwAAAGRycy9kb3ducmV2LnhtbERPTWvCQBC9F/oflil4001jaSW6hjYgteDBqgePY3ZM&#10;gtnZdHfV9N+7BaG3ebzPmeW9acWFnG8sK3geJSCIS6sbrhTstovhBIQPyBpby6Tglzzk88eHGWba&#10;XvmbLptQiRjCPkMFdQhdJqUvazLoR7YjjtzROoMhQldJ7fAaw00r0yR5lQYbjg01dlTUVJ42Z6Pg&#10;y32MX+R5nC5du0qL9cH+JJ97pQZP/fsURKA+/Ivv7qWO89/g75d4gJ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g8R68MAAADbAAAADwAAAAAAAAAAAAAAAACYAgAAZHJzL2Rv&#10;d25yZXYueG1sUEsFBgAAAAAEAAQA9QAAAIgDAAAAAA==&#10;" filled="f" strokecolor="#243f60 [1604]" strokeweight="2pt">
                    <v:textbox>
                      <w:txbxContent>
                        <w:p w:rsidR="00496D06" w:rsidRDefault="00496D06" w:rsidP="002326AA"/>
                      </w:txbxContent>
                    </v:textbox>
                  </v:shape>
                  <v:shape id="Parallelogram 18" o:spid="_x0000_s1309" type="#_x0000_t7" style="position:absolute;left:4014;top:8919;width:4051;height:5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CFmcUA&#10;AADbAAAADwAAAGRycy9kb3ducmV2LnhtbESPQW/CMAyF75P4D5GRuI10ZZqmQkADCQHSDoNx4Gga&#10;r63WOCUJ0P37+TBpN1vv+b3Ps0XvWnWjEBvPBp7GGSji0tuGKwPHz/XjK6iYkC22nsnAD0VYzAcP&#10;Myysv/OebodUKQnhWKCBOqWu0DqWNTmMY98Ri/blg8Mka6i0DXiXcNfqPMtetMOGpaHGjlY1ld+H&#10;qzOwC8vJs75O8m1o3/PVx9lfss3JmNGwf5uCStSnf/Pf9dYKvsDKLzKAn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kIWZxQAAANsAAAAPAAAAAAAAAAAAAAAAAJgCAABkcnMv&#10;ZG93bnJldi54bWxQSwUGAAAAAAQABAD1AAAAigMAAAAA&#10;" filled="f" strokecolor="#243f60 [1604]" strokeweight="2pt">
                    <v:textbox>
                      <w:txbxContent>
                        <w:p w:rsidR="00496D06" w:rsidRDefault="00496D06" w:rsidP="002326AA"/>
                      </w:txbxContent>
                    </v:textbox>
                  </v:shape>
                </v:group>
                <v:rect id="Rectangle 19" o:spid="_x0000_s1310" style="position:absolute;left:1150;top:9036;width:3146;height:58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coLr8A&#10;AADbAAAADwAAAGRycy9kb3ducmV2LnhtbERPzYrCMBC+C75DGMGbpi6yW6tRZEGUvSyrPsDQjG21&#10;mZQk2urTmwXB23x8v7NYdaYWN3K+sqxgMk5AEOdWV1woOB42oxSED8gaa8uk4E4eVst+b4GZti3/&#10;0W0fChFD2GeooAyhyaT0eUkG/dg2xJE7WWcwROgKqR22MdzU8iNJPqXBimNDiQ19l5Rf9lejwE5+&#10;w8+hnV6ZWrdNq3NeP75SpYaDbj0HEagLb/HLvdNx/gz+f4kHyO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VFyguvwAAANsAAAAPAAAAAAAAAAAAAAAAAJgCAABkcnMvZG93bnJl&#10;di54bWxQSwUGAAAAAAQABAD1AAAAhAMAAAAA&#10;" fillcolor="#4f81bd [3204]" strokecolor="#243f60 [1604]" strokeweight="2pt"/>
                <v:rect id="Rectangle 24" o:spid="_x0000_s1311" style="position:absolute;left:4295;top:9035;width:3444;height:58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pNDcIA&#10;AADbAAAADwAAAGRycy9kb3ducmV2LnhtbESP0YrCMBRE3wX/IVxh3zRVREvXKLKw7OKLaPcDLs21&#10;rTY3JYm269cbQfBxmJkzzGrTm0bcyPnasoLpJAFBXFhdc6ngL/8epyB8QNbYWCYF/+Rhsx4OVphp&#10;2/GBbsdQighhn6GCKoQ2k9IXFRn0E9sSR+9kncEQpSuldthFuGnkLEkW0mDNcaHClr4qKi7Hq1Fg&#10;p/uwy7v5lalzP2l9Lpr7MlXqY9RvP0EE6sM7/Gr/agWzOTy/xB8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ek0NwgAAANsAAAAPAAAAAAAAAAAAAAAAAJgCAABkcnMvZG93&#10;bnJldi54bWxQSwUGAAAAAAQABAD1AAAAhwMAAAAA&#10;" fillcolor="#4f81bd [3204]" strokecolor="#243f60 [1604]" strokeweight="2pt"/>
                <v:rect id="Rectangle 35" o:spid="_x0000_s1312" style="position:absolute;left:15680;top:8963;width:42322;height:5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eaZcUA&#10;AADbAAAADwAAAGRycy9kb3ducmV2LnhtbESPQWvCQBSE70L/w/IKvemmFqVEV7GCUNAKMSr09th9&#10;TdJm34bsVmN/vSsIPQ4z8w0znXe2FidqfeVYwfMgAUGsnam4ULDPV/1XED4gG6wdk4ILeZjPHnpT&#10;TI07c0anXShEhLBPUUEZQpNK6XVJFv3ANcTR+3KtxRBlW0jT4jnCbS2HSTKWFiuOCyU2tCxJ/+x+&#10;rQI6HL+zv8+13m70wmW8DPlb/qHU02O3mIAI1IX/8L39bhS8jOD2Jf4AOb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F5plxQAAANsAAAAPAAAAAAAAAAAAAAAAAJgCAABkcnMv&#10;ZG93bnJldi54bWxQSwUGAAAAAAQABAD1AAAAigMAAAAA&#10;" filled="f" strokecolor="#243f60 [1604]" strokeweight="2pt">
                  <v:textbox>
                    <w:txbxContent>
                      <w:p w:rsidR="00496D06" w:rsidRDefault="00496D06" w:rsidP="002326AA"/>
                    </w:txbxContent>
                  </v:textbox>
                </v:rect>
                <v:rect id="Rectangle 36" o:spid="_x0000_s1313" style="position:absolute;left:19200;top:11379;width:1646;height:10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UEEsUA&#10;AADbAAAADwAAAGRycy9kb3ducmV2LnhtbESPQWvCQBSE7wX/w/IK3ppNK4ikrqKCUFALMW2ht8fu&#10;a5KafRuyq0Z/vVsQehxm5htmOu9tI07U+dqxguckBUGsnam5VPBRrJ8mIHxANtg4JgUX8jCfDR6m&#10;mBl35pxO+1CKCGGfoYIqhDaT0uuKLPrEtcTR+3GdxRBlV0rT4TnCbSNf0nQsLdYcFypsaVWRPuyP&#10;VgF9fv3m1++Nft/qhct5FYplsVNq+NgvXkEE6sN/+N5+MwpGY/j7En+AnN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QQSxQAAANsAAAAPAAAAAAAAAAAAAAAAAJgCAABkcnMv&#10;ZG93bnJldi54bWxQSwUGAAAAAAQABAD1AAAAigMAAAAA&#10;" filled="f" strokecolor="#243f60 [1604]" strokeweight="2pt"/>
                <v:shape id="Trapezoid 37" o:spid="_x0000_s1314" style="position:absolute;left:18022;top:11379;width:1322;height:1098;rotation:90;visibility:visible;mso-wrap-style:square;v-text-anchor:middle" coordsize="132196,109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vLGMMA&#10;AADbAAAADwAAAGRycy9kb3ducmV2LnhtbESPS4sCMRCE78L+h9DC3pyMig9mjbIIgix48AUem0nP&#10;g510hiSjs/9+Iwgei6r6ilptetOIOzlfW1YwTlIQxLnVNZcKLufdaAnCB2SNjWVS8EceNuuPwQoz&#10;bR98pPsplCJC2GeooAqhzaT0eUUGfWJb4ugV1hkMUbpSaoePCDeNnKTpXBqsOS5U2NK2ovz31BkF&#10;t2ndLWcXbWY/xWLnrjc5ORRSqc9h//0FIlAf3uFXe68VTBfw/BJ/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uvLGMMAAADbAAAADwAAAAAAAAAAAAAAAACYAgAAZHJzL2Rv&#10;d25yZXYueG1sUEsFBgAAAAAEAAQA9QAAAIgDAAAAAA==&#10;" path="m,109728l27432,r77332,l132196,109728,,109728xe" filled="f" strokecolor="#243f60 [1604]" strokeweight="2pt">
                  <v:path arrowok="t" o:connecttype="custom" o:connectlocs="0,109728;27432,0;104764,0;132196,109728;0,109728" o:connectangles="0,0,0,0,0"/>
                </v:shape>
                <v:group id="Group 38" o:spid="_x0000_s1315" style="position:absolute;left:16311;top:8197;width:987;height:8426" coordorigin="33284,8083" coordsize="987,8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oval id="Oval 40" o:spid="_x0000_s1316" style="position:absolute;left:33284;top:15598;width:911;height:9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SPCsMA&#10;AADbAAAADwAAAGRycy9kb3ducmV2LnhtbERPy2rCQBTdC/7DcAU3YiZKCRIdRQWl0C5aH6i7S+aa&#10;BDN3Ymaqab++syh0eTjv2aI1lXhQ40rLCkZRDII4s7rkXMFhvxlOQDiPrLGyTAq+ycFi3u3MMNX2&#10;yZ/02PlchBB2KSoovK9TKV1WkEEX2Zo4cFfbGPQBNrnUDT5DuKnkOI4TabDk0FBgTeuCstvuyyi4&#10;JJsVJx9vA36vXbY6bvHnfLor1e+1yykIT63/F/+5X7WCl7A+fAk/Q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SSPCsMAAADbAAAADwAAAAAAAAAAAAAAAACYAgAAZHJzL2Rv&#10;d25yZXYueG1sUEsFBgAAAAAEAAQA9QAAAIgDAAAAAA==&#10;" fillcolor="#4f81bd [3204]" strokecolor="#243f60 [1604]" strokeweight="2pt"/>
                  <v:line id="Straight Connector 41" o:spid="_x0000_s1317" style="position:absolute;flip:y;visibility:visible;mso-wrap-style:square" from="33739,8083" to="33739,15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ZFeMUAAADbAAAADwAAAGRycy9kb3ducmV2LnhtbESPQWvCQBSE7wX/w/IEb2aTKrZEV5GC&#10;NFiwrfXg8ZF9JsHs2zS7NWl/vSsIPQ4z8w2zWPWmFhdqXWVZQRLFIIhzqysuFBy+NuNnEM4ja6wt&#10;k4JfcrBaDh4WmGrb8Sdd9r4QAcIuRQWl900qpctLMugi2xAH72Rbgz7ItpC6xS7ATS0f43gmDVYc&#10;Fkps6KWk/Lz/MQqyjLfbP968H5OP71c/qd520+5JqdGwX89BeOr9f/jezrSCaQK3L+EHyO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UZFeMUAAADbAAAADwAAAAAAAAAA&#10;AAAAAAChAgAAZHJzL2Rvd25yZXYueG1sUEsFBgAAAAAEAAQA+QAAAJMDAAAAAA==&#10;" strokecolor="#4579b8 [3044]"/>
                  <v:line id="Straight Connector 42" o:spid="_x0000_s1318" style="position:absolute;visibility:visible;mso-wrap-style:square" from="33284,8083" to="34271,80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HpacQAAADbAAAADwAAAGRycy9kb3ducmV2LnhtbESPUWvCQBCE3wv9D8cW+lYvjVU09RQR&#10;BGn7ou0PWHPbJJjbS+9Wjf31vYLg4zAz3zCzRe9adaIQG88GngcZKOLS24YrA1+f66cJqCjIFlvP&#10;ZOBCERbz+7sZFtafeUunnVQqQTgWaKAW6QqtY1mTwzjwHXHyvn1wKEmGStuA5wR3rc6zbKwdNpwW&#10;auxoVVN52B2dgZ/3j0287NtcxqPft0NYTqYyjMY8PvTLV1BCvdzC1/bGGnjJ4f9L+gF6/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0elpxAAAANsAAAAPAAAAAAAAAAAA&#10;AAAAAKECAABkcnMvZG93bnJldi54bWxQSwUGAAAAAAQABAD5AAAAkgMAAAAA&#10;" strokecolor="#4579b8 [3044]"/>
                </v:group>
                <v:shape id="Text Box 43" o:spid="_x0000_s1319" type="#_x0000_t202" style="position:absolute;left:6993;top:3751;width:7075;height:3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L2ssYA&#10;AADbAAAADwAAAGRycy9kb3ducmV2LnhtbESPQWvCQBSE7wX/w/IKXopu2lQtqauUYlW8adTS2yP7&#10;mgSzb0N2m8R/7xYKPQ4z8w0zX/amEi01rrSs4HEcgSDOrC45V3BMP0YvIJxH1lhZJgVXcrBcDO7m&#10;mGjb8Z7ag89FgLBLUEHhfZ1I6bKCDLqxrYmD920bgz7IJpe6wS7ATSWfomgqDZYcFgqs6b2g7HL4&#10;MQq+HvLPnevXpy6exPVq06azs06VGt73b68gPPX+P/zX3moFzzH8fgk/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YL2ssYAAADbAAAADwAAAAAAAAAAAAAAAACYAgAAZHJz&#10;L2Rvd25yZXYueG1sUEsFBgAAAAAEAAQA9QAAAIsDAAAAAA==&#10;" fillcolor="white [3201]" stroked="f" strokeweight=".5pt">
                  <v:textbox>
                    <w:txbxContent>
                      <w:p w:rsidR="00496D06" w:rsidRPr="00FA108D" w:rsidRDefault="00496D06" w:rsidP="002326AA">
                        <w:pPr>
                          <w:rPr>
                            <w:sz w:val="18"/>
                            <w:szCs w:val="18"/>
                          </w:rPr>
                        </w:pPr>
                        <w:r w:rsidRPr="00FA108D">
                          <w:rPr>
                            <w:sz w:val="18"/>
                            <w:szCs w:val="18"/>
                          </w:rPr>
                          <w:t>Skewed Conveyor</w:t>
                        </w:r>
                      </w:p>
                    </w:txbxContent>
                  </v:textbox>
                </v:shape>
                <v:shape id="Straight Arrow Connector 47" o:spid="_x0000_s1320" type="#_x0000_t32" style="position:absolute;left:9852;top:7230;width:881;height:18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L1v8MAAADbAAAADwAAAGRycy9kb3ducmV2LnhtbESPQWvCQBSE70L/w/IKvZlNtakhuooI&#10;oV7VFurtmX0modm3IbvR+O+7guBxmJlvmMVqMI24UOdqywreoxgEcWF1zaWC70M+TkE4j6yxsUwK&#10;buRgtXwZLTDT9so7uux9KQKEXYYKKu/bTEpXVGTQRbYlDt7ZdgZ9kF0pdYfXADeNnMTxpzRYc1io&#10;sKVNRcXfvjcKpufT8JX6tUzzX7vp+yRJfvKjUm+vw3oOwtPgn+FHe6sVfMzg/iX8ALn8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4C9b/DAAAA2wAAAA8AAAAAAAAAAAAA&#10;AAAAoQIAAGRycy9kb3ducmV2LnhtbFBLBQYAAAAABAAEAPkAAACRAwAAAAA=&#10;" strokecolor="#4579b8 [3044]">
                  <v:stroke endarrow="open"/>
                </v:shape>
                <v:shape id="Text Box 44" o:spid="_x0000_s1321" type="#_x0000_t202" style="position:absolute;left:5072;top:18260;width:5661;height:39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rBWMYA&#10;AADbAAAADwAAAGRycy9kb3ducmV2LnhtbESPQUvDQBSE74X+h+UVvJR2o9WqaTdBRK301kZbvD2y&#10;r0kw+zZk1yT+e1co9DjMzDfMOh1MLTpqXWVZwfU8AkGcW11xoeAje509gHAeWWNtmRT8koM0GY/W&#10;GGvb8466vS9EgLCLUUHpfRNL6fKSDLq5bYiDd7KtQR9kW0jdYh/gppY3UbSUBisOCyU29FxS/r3/&#10;MQq+psVx64a3z35xt2heNl12f9CZUleT4WkFwtPgL+Fz+10ruH2E/y/hB8jk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GrBWMYAAADbAAAADwAAAAAAAAAAAAAAAACYAgAAZHJz&#10;L2Rvd25yZXYueG1sUEsFBgAAAAAEAAQA9QAAAIsDAAAAAA==&#10;" fillcolor="white [3201]" stroked="f" strokeweight=".5pt">
                  <v:textbox>
                    <w:txbxContent>
                      <w:p w:rsidR="00496D06" w:rsidRPr="00FA108D" w:rsidRDefault="00496D06" w:rsidP="002326AA">
                        <w:pPr>
                          <w:pStyle w:val="NormalWeb"/>
                          <w:spacing w:before="0" w:beforeAutospacing="0" w:after="0" w:afterAutospacing="0"/>
                          <w:rPr>
                            <w:sz w:val="18"/>
                            <w:szCs w:val="18"/>
                          </w:rPr>
                        </w:pPr>
                        <w:r w:rsidRPr="00FA108D">
                          <w:rPr>
                            <w:rFonts w:ascii="Tahoma" w:eastAsia="Times New Roman" w:hAnsi="Tahoma"/>
                            <w:sz w:val="18"/>
                            <w:szCs w:val="18"/>
                          </w:rPr>
                          <w:t>Servo Gapper</w:t>
                        </w:r>
                      </w:p>
                    </w:txbxContent>
                  </v:textbox>
                </v:shape>
                <v:shape id="Straight Arrow Connector 54" o:spid="_x0000_s1322" type="#_x0000_t32" style="position:absolute;left:6993;top:14930;width:1663;height:333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pJWMQAAADbAAAADwAAAGRycy9kb3ducmV2LnhtbESPzWoCQRCE7wHfYWjBm86aqAkbR5FA&#10;QA8S1Pxcm5l2d8lOz7LT6vr2TkDIsaiqr6j5svO1OlMbq8AGxqMMFLENruLCwOfhffgCKgqywzow&#10;GbhShOWi9zDH3IUL7+i8l0IlCMccDZQiTa51tCV5jKPQECfvGFqPkmRbaNfiJcF9rR+zbKY9VpwW&#10;SmzorST7uz95A6dw3K6+3PPT9/hHNraSzQfZqTGDfrd6BSXUyX/43l47A9MJ/H1JP0Av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eklYxAAAANsAAAAPAAAAAAAAAAAA&#10;AAAAAKECAABkcnMvZG93bnJldi54bWxQSwUGAAAAAAQABAD5AAAAkgMAAAAA&#10;" strokecolor="#4579b8 [3044]">
                  <v:stroke endarrow="open"/>
                </v:shape>
                <v:group id="Group 55" o:spid="_x0000_s1323" style="position:absolute;left:51662;top:14483;width:1589;height:4206" coordorigin="32339,14157" coordsize="1588,42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rect id="Rectangle 56" o:spid="_x0000_s1324" style="position:absolute;left:32339;top:15468;width:1589;height:28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IFnMIA&#10;AADbAAAADwAAAGRycy9kb3ducmV2LnhtbESP3YrCMBSE7wXfIRzBO00VV0vXKCKI4s3izwMcmrNt&#10;d5uTkkRbfXqzsODlMDPfMMt1Z2pxJ+crywom4wQEcW51xYWC62U3SkH4gKyxtkwKHuRhver3lphp&#10;2/KJ7udQiAhhn6GCMoQmk9LnJRn0Y9sQR+/bOoMhSldI7bCNcFPLaZLMpcGK40KJDW1Lyn/PN6PA&#10;Tr7C8dLObkyt26fVT14/F6lSw0G3+QQRqAvv8H/7oBV8zOHvS/wBcvU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4gWcwgAAANsAAAAPAAAAAAAAAAAAAAAAAJgCAABkcnMvZG93&#10;bnJldi54bWxQSwUGAAAAAAQABAD1AAAAhwMAAAAA&#10;" fillcolor="#4f81bd [3204]" strokecolor="#243f60 [1604]" strokeweight="2pt"/>
                  <v:line id="Straight Connector 57" o:spid="_x0000_s1325" style="position:absolute;visibility:visible;mso-wrap-style:square" from="33133,14157" to="33133,154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cLMQAAADbAAAADwAAAGRycy9kb3ducmV2LnhtbESPUWsCMRCE34X+h7AF32quilavRhFB&#10;kLYv2v6A7WW9O7xszmTVs7++KRR8HGbmG2a+7FyjLhRi7dnA8yADRVx4W3Np4Otz8zQFFQXZYuOZ&#10;DNwownLx0Jtjbv2Vd3TZS6kShGOOBiqRNtc6FhU5jAPfEifv4INDSTKU2ga8Jrhr9DDLJtphzWmh&#10;wpbWFRXH/dkZOL1/bOPtuxnKZPzzdgyr6UxG0Zj+Y7d6BSXUyT38395aA+MX+PuSfoB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f9wsxAAAANsAAAAPAAAAAAAAAAAA&#10;AAAAAKECAABkcnMvZG93bnJldi54bWxQSwUGAAAAAAQABAD5AAAAkgMAAAAA&#10;" strokecolor="#4579b8 [3044]"/>
                  <v:line id="Straight Connector 60" o:spid="_x0000_s1326" style="position:absolute;visibility:visible;mso-wrap-style:square" from="32727,14157" to="33504,14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qO5cEAAADbAAAADwAAAGRycy9kb3ducmV2LnhtbERPzWrCQBC+F3yHZQRvdaNisKmriCCI&#10;7aW2DzDNTpNgdjbujhr79O6h0OPH979c965VVwqx8WxgMs5AEZfeNlwZ+PrcPS9ARUG22HomA3eK&#10;sF4NnpZYWH/jD7oepVIphGOBBmqRrtA6ljU5jGPfESfuxweHkmCotA14S+Gu1dMsy7XDhlNDjR1t&#10;aypPx4szcH5738f7dzuVfP57OIXN4kVm0ZjRsN+8ghLq5V/8595bA3lan76kH6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I+o7lwQAAANsAAAAPAAAAAAAAAAAAAAAA&#10;AKECAABkcnMvZG93bnJldi54bWxQSwUGAAAAAAQABAD5AAAAjwMAAAAA&#10;" strokecolor="#4579b8 [3044]"/>
                </v:group>
                <v:shape id="Straight Arrow Connector 67" o:spid="_x0000_s1327" type="#_x0000_t32" style="position:absolute;left:2465;top:12011;width:1030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ep38QAAADbAAAADwAAAGRycy9kb3ducmV2LnhtbESPQWuDQBSE74H+h+UVckvWNpiKzUZE&#10;kPaaNIX29uq+qNR9K+5q7L/PBgI9DjPzDbPLZtOJiQbXWlbwtI5AEFdWt1wrOH2UqwSE88gaO8uk&#10;4I8cZPuHxQ5TbS98oOnoaxEg7FJU0Hjfp1K6qiGDbm174uCd7WDQBznUUg94CXDTyeco2kqDLYeF&#10;BnsqGqp+j6NRsDn/zG+Jz2VSftliHOM4/iy/lVo+zvkrCE+z/w/f2+9awfYFbl/CD5D7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t6nfxAAAANsAAAAPAAAAAAAAAAAA&#10;AAAAAKECAABkcnMvZG93bnJldi54bWxQSwUGAAAAAAQABAD5AAAAkgMAAAAA&#10;" strokecolor="#4579b8 [3044]">
                  <v:stroke endarrow="open"/>
                </v:shape>
                <v:shape id="Straight Arrow Connector 68" o:spid="_x0000_s1328" type="#_x0000_t32" style="position:absolute;left:21898;top:11986;width:54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Cg9rb8AAADbAAAADwAAAGRycy9kb3ducmV2LnhtbERPy4rCMBTdC/MP4Q7MTlNHKqVjKiKU&#10;cesLdHenuX1gc1OaVDt/bxaCy8N5r9ajacWdetdYVjCfRSCIC6sbrhScjvk0AeE8ssbWMin4Jwfr&#10;7GOywlTbB+/pfvCVCCHsUlRQe9+lUrqiJoNuZjviwJW2N+gD7Cupe3yEcNPK7yhaSoMNh4YaO9rW&#10;VNwOg1GwKP/G38RvZJJf7HYY4jg+51elvj7HzQ8IT6N/i1/unVawDGPDl/ADZPYE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5Cg9rb8AAADbAAAADwAAAAAAAAAAAAAAAACh&#10;AgAAZHJzL2Rvd25yZXYueG1sUEsFBgAAAAAEAAQA+QAAAI0DAAAAAA==&#10;" strokecolor="#4579b8 [3044]">
                  <v:stroke endarrow="open"/>
                </v:shape>
                <v:shape id="Text Box 44" o:spid="_x0000_s1329" type="#_x0000_t202" style="position:absolute;left:12815;top:722;width:9259;height:48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dOMYA&#10;AADbAAAADwAAAGRycy9kb3ducmV2LnhtbESPT2vCQBTE74V+h+UVvIhuqvin0VVEWiveNNrS2yP7&#10;TEKzb0N2m8Rv3y0IPQ4z8xtmue5MKRqqXWFZwfMwAkGcWl1wpuCcvA3mIJxH1lhaJgU3crBePT4s&#10;Mda25SM1J5+JAGEXo4Lc+yqW0qU5GXRDWxEH72prgz7IOpO6xjbATSlHUTSVBgsOCzlWtM0p/T79&#10;GAVf/ezz4LrdpR1PxtXre5PMPnSiVO+p2yxAeOr8f/je3msF0xf4+xJ+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9+dOMYAAADbAAAADwAAAAAAAAAAAAAAAACYAgAAZHJz&#10;L2Rvd25yZXYueG1sUEsFBgAAAAAEAAQA9QAAAIsDAAAAAA==&#10;" fillcolor="white [3201]" stroked="f" strokeweight=".5pt">
                  <v:textbox>
                    <w:txbxContent>
                      <w:p w:rsidR="00496D06" w:rsidRPr="00FA108D" w:rsidRDefault="00496D06" w:rsidP="002326AA">
                        <w:pPr>
                          <w:pStyle w:val="NormalWeb"/>
                          <w:spacing w:before="0" w:beforeAutospacing="0" w:after="0" w:afterAutospacing="0"/>
                          <w:rPr>
                            <w:rFonts w:ascii="Tahoma" w:eastAsia="Times New Roman" w:hAnsi="Tahoma"/>
                            <w:sz w:val="18"/>
                            <w:szCs w:val="18"/>
                          </w:rPr>
                        </w:pPr>
                        <w:r w:rsidRPr="00FA108D">
                          <w:rPr>
                            <w:rFonts w:ascii="Tahoma" w:eastAsia="Times New Roman" w:hAnsi="Tahoma"/>
                            <w:sz w:val="18"/>
                            <w:szCs w:val="18"/>
                          </w:rPr>
                          <w:t>Induction Photo-eye</w:t>
                        </w:r>
                      </w:p>
                    </w:txbxContent>
                  </v:textbox>
                </v:shape>
                <v:shape id="Straight Arrow Connector 70" o:spid="_x0000_s1330" type="#_x0000_t32" style="position:absolute;left:16766;top:5559;width:678;height:240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mQeMMAAADbAAAADwAAAGRycy9kb3ducmV2LnhtbERPTWvCQBC9F/oflil4q5sW20p0FWkR&#10;LEIlVhBvY3aahGZnw+5q0n/fORR6fLzv+XJwrbpSiI1nAw/jDBRx6W3DlYHD5/p+CiomZIutZzLw&#10;QxGWi9ubOebW91zQdZ8qJSEcczRQp9TlWseyJodx7Dti4b58cJgEhkrbgL2Eu1Y/ZtmzdtiwNNTY&#10;0WtN5ff+4qTkbVI8bY/b84SK1a4/v58+UjgZM7obVjNQiYb0L/5zb6yBF1kvX+QH6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K5kHjDAAAA2wAAAA8AAAAAAAAAAAAA&#10;AAAAoQIAAGRycy9kb3ducmV2LnhtbFBLBQYAAAAABAAEAPkAAACRAwAAAAA=&#10;" strokecolor="#4579b8 [3044]">
                  <v:stroke endarrow="open"/>
                </v:shape>
                <v:shape id="Text Box 44" o:spid="_x0000_s1331" type="#_x0000_t202" style="position:absolute;left:21507;top:2842;width:7289;height:3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AH48UA&#10;AADbAAAADwAAAGRycy9kb3ducmV2LnhtbESPQWvCQBSE7wX/w/IKXkrdqLRK6ioiasVbk6r09si+&#10;JsHs25Bdk/Tfu4VCj8PMfMMsVr2pREuNKy0rGI8iEMSZ1SXnCj7T3fMchPPIGivLpOCHHKyWg4cF&#10;xtp2/EFt4nMRIOxiVFB4X8dSuqwgg25ka+LgfdvGoA+yyaVusAtwU8lJFL1KgyWHhQJr2hSUXZOb&#10;UfD1lF+Ort+fuunLtN6+t+nsrFOlho/9+g2Ep97/h//aB61gNobfL+EH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cAfjxQAAANsAAAAPAAAAAAAAAAAAAAAAAJgCAABkcnMv&#10;ZG93bnJldi54bWxQSwUGAAAAAAQABAD1AAAAigMAAAAA&#10;" fillcolor="white [3201]" stroked="f" strokeweight=".5pt">
                  <v:textbox>
                    <w:txbxContent>
                      <w:p w:rsidR="00496D06" w:rsidRPr="00FA108D" w:rsidRDefault="00496D06" w:rsidP="002326AA">
                        <w:pPr>
                          <w:pStyle w:val="NormalWeb"/>
                          <w:spacing w:before="0" w:beforeAutospacing="0" w:after="0" w:afterAutospacing="0"/>
                          <w:rPr>
                            <w:rFonts w:ascii="Tahoma" w:eastAsia="Times New Roman" w:hAnsi="Tahoma"/>
                            <w:sz w:val="18"/>
                            <w:szCs w:val="18"/>
                          </w:rPr>
                        </w:pPr>
                        <w:r w:rsidRPr="00FA108D">
                          <w:rPr>
                            <w:rFonts w:ascii="Tahoma" w:eastAsia="Times New Roman" w:hAnsi="Tahoma"/>
                            <w:sz w:val="18"/>
                            <w:szCs w:val="18"/>
                          </w:rPr>
                          <w:t>Induction Scanner</w:t>
                        </w:r>
                      </w:p>
                    </w:txbxContent>
                  </v:textbox>
                </v:shape>
                <v:shape id="Straight Arrow Connector 72" o:spid="_x0000_s1332" type="#_x0000_t32" style="position:absolute;left:20846;top:6489;width:4306;height:476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erlMQAAADbAAAADwAAAGRycy9kb3ducmV2LnhtbESPX2vCMBTF3wd+h3AF32aquCnVKLIh&#10;bAiTqiC+XZtrW2xuSpLZ7tsvg4GPh/Pnx1msOlOLOzlfWVYwGiYgiHOrKy4UHA+b5xkIH5A11pZJ&#10;wQ95WC17TwtMtW05o/s+FCKOsE9RQRlCk0rp85IM+qFtiKN3tc5giNIVUjts47ip5ThJXqXBiiOh&#10;xIbeSspv+28TIe+T7GV72l4mlK137eXz/BXcWalBv1vPQQTqwiP83/7QCqZj+PsSf4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J6uUxAAAANsAAAAPAAAAAAAAAAAA&#10;AAAAAKECAABkcnMvZG93bnJldi54bWxQSwUGAAAAAAQABAD5AAAAkgMAAAAA&#10;" strokecolor="#4579b8 [3044]">
                  <v:stroke endarrow="open"/>
                </v:shape>
                <v:shape id="Text Box 44" o:spid="_x0000_s1333" type="#_x0000_t202" style="position:absolute;left:49478;top:22229;width:9207;height:2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nSX8IA&#10;AADbAAAADwAAAGRycy9kb3ducmV2LnhtbERPy4rCMBTdC/5DuMJsBk1nZFSqUQZxHrjT+sDdpbm2&#10;xeamNJm2/r1ZDLg8nPdi1ZlSNFS7wrKCt1EEgji1uuBMwSH5Gs5AOI+ssbRMCu7kYLXs9xYYa9vy&#10;jpq9z0QIYRejgtz7KpbSpTkZdCNbEQfuamuDPsA6k7rGNoSbUr5H0UQaLDg05FjROqf0tv8zCi6v&#10;2Xnruu9jO/4YV5ufJpmedKLUy6D7nIPw1Pmn+N/9qxXMwvrwJfwA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6dJfwgAAANsAAAAPAAAAAAAAAAAAAAAAAJgCAABkcnMvZG93&#10;bnJldi54bWxQSwUGAAAAAAQABAD1AAAAhwMAAAAA&#10;" fillcolor="white [3201]" stroked="f" strokeweight=".5pt">
                  <v:textbox>
                    <w:txbxContent>
                      <w:p w:rsidR="00496D06" w:rsidRPr="008271F1" w:rsidRDefault="00496D06" w:rsidP="002326AA">
                        <w:pPr>
                          <w:pStyle w:val="NormalWeb"/>
                          <w:spacing w:before="0" w:beforeAutospacing="0" w:after="0" w:afterAutospacing="0"/>
                          <w:rPr>
                            <w:sz w:val="18"/>
                            <w:szCs w:val="18"/>
                          </w:rPr>
                        </w:pPr>
                        <w:r w:rsidRPr="008271F1">
                          <w:rPr>
                            <w:rFonts w:ascii="Tahoma" w:eastAsia="Times New Roman" w:hAnsi="Tahoma"/>
                            <w:sz w:val="18"/>
                            <w:szCs w:val="18"/>
                          </w:rPr>
                          <w:t>Ink Jet Printer</w:t>
                        </w:r>
                      </w:p>
                    </w:txbxContent>
                  </v:textbox>
                </v:shape>
                <v:shape id="Straight Arrow Connector 81" o:spid="_x0000_s1334" type="#_x0000_t32" style="position:absolute;left:52457;top:18650;width:1625;height:357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3Gh8MAAADbAAAADwAAAGRycy9kb3ducmV2LnhtbESPQWvCQBSE7wX/w/KE3uomLVZJXUWE&#10;Qj1Iqdr2+th9JsHs25B9avrvu4LgcZiZb5jZoveNOlMX68AG8lEGitgGV3NpYL97f5qCioLssAlM&#10;Bv4owmI+eJhh4cKFv+i8lVIlCMcCDVQibaF1tBV5jKPQEifvEDqPkmRXatfhJcF9o5+z7FV7rDkt&#10;VNjSqiJ73J68gVM4bJbfbvLyk//K2tay/iQ7NuZx2C/fQAn1cg/f2h/OwDSH65f0A/T8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ltxofDAAAA2wAAAA8AAAAAAAAAAAAA&#10;AAAAoQIAAGRycy9kb3ducmV2LnhtbFBLBQYAAAAABAAEAPkAAACRAwAAAAA=&#10;" strokecolor="#4579b8 [3044]">
                  <v:stroke endarrow="open"/>
                </v:shape>
                <v:group id="Group 82" o:spid="_x0000_s1335" style="position:absolute;left:42762;top:7900;width:984;height:8420" coordsize="987,8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pbHHFAAAA2wAA&#10;AA8AAAAAAAAAAAAAAAAAqgIAAGRycy9kb3ducmV2LnhtbFBLBQYAAAAABAAEAPoAAACcAwAAAAA=&#10;">
                  <v:oval id="Oval 103" o:spid="_x0000_s1336" style="position:absolute;top:7515;width:910;height:9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jd0MUA&#10;AADcAAAADwAAAGRycy9kb3ducmV2LnhtbERPTWvCQBC9C/0PyxR6Ed20QpDUTVDBUqgHtZXqbciO&#10;STA7m2a3Gvvr3YLgbR7vcyZZZ2pxotZVlhU8DyMQxLnVFRcKvj4XgzEI55E11pZJwYUcZOlDb4KJ&#10;tmde02njCxFC2CWooPS+SaR0eUkG3dA2xIE72NagD7AtpG7xHMJNLV+iKJYGKw4NJTY0Lyk/bn6N&#10;gn28mHG8+ujzsnH5bPuGf7vvH6WeHrvpKwhPnb+Lb+53HeZHI/h/Jlwg0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ON3QxQAAANwAAAAPAAAAAAAAAAAAAAAAAJgCAABkcnMv&#10;ZG93bnJldi54bWxQSwUGAAAAAAQABAD1AAAAigMAAAAA&#10;" fillcolor="#4f81bd [3204]" strokecolor="#243f60 [1604]" strokeweight="2pt">
                    <v:textbox>
                      <w:txbxContent>
                        <w:p w:rsidR="00496D06" w:rsidRDefault="00496D06" w:rsidP="002326AA"/>
                      </w:txbxContent>
                    </v:textbox>
                  </v:oval>
                  <v:line id="Straight Connector 104" o:spid="_x0000_s1337" style="position:absolute;flip:y;visibility:visible;mso-wrap-style:square" from="455,0" to="455,7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aiRcQAAADcAAAADwAAAGRycy9kb3ducmV2LnhtbERPS2vCQBC+F/wPywjedGOVKtFVpCAG&#10;C7Y+Dh6H7JgEs7MxuzVpf71bEHqbj+8582VrSnGn2hWWFQwHEQji1OqCMwWn47o/BeE8ssbSMin4&#10;IQfLRedljrG2De/pfvCZCCHsYlSQe1/FUro0J4NuYCviwF1sbdAHWGdS19iEcFPK1yh6kwYLDg05&#10;VvSeU3o9fBsFScLb7S+vP8/Dr9vGj4qP3biZKNXrtqsZCE+t/xc/3YkO86Mx/D0TLpC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JqJFxAAAANwAAAAPAAAAAAAAAAAA&#10;AAAAAKECAABkcnMvZG93bnJldi54bWxQSwUGAAAAAAQABAD5AAAAkgMAAAAA&#10;" strokecolor="#4579b8 [3044]"/>
                  <v:line id="Straight Connector 112" o:spid="_x0000_s1338" style="position:absolute;visibility:visible;mso-wrap-style:square" from="0,0" to="9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EBQ8IAAADcAAAADwAAAGRycy9kb3ducmV2LnhtbERPzWrCQBC+C32HZQredGOKotFVpFAQ&#10;20utDzBmp0kwO5vuTjX26d1Cobf5+H5nteldqy4UYuPZwGScgSIuvW24MnD8eBnNQUVBtth6JgM3&#10;irBZPwxWWFh/5Xe6HKRSKYRjgQZqka7QOpY1OYxj3xEn7tMHh5JgqLQNeE3hrtV5ls20w4ZTQ40d&#10;PddUng/fzsDX69su3k5tLrPpz/4ctvOFPEVjho/9dglKqJd/8Z97Z9P8SQ6/z6QL9Po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bEBQ8IAAADcAAAADwAAAAAAAAAAAAAA&#10;AAChAgAAZHJzL2Rvd25yZXYueG1sUEsFBgAAAAAEAAQA+QAAAJADAAAAAA==&#10;" strokecolor="#4579b8 [3044]"/>
                </v:group>
                <v:shape id="Text Box 44" o:spid="_x0000_s1339" type="#_x0000_t202" style="position:absolute;left:33957;top:18689;width:9258;height:4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s3VMQA&#10;AADcAAAADwAAAGRycy9kb3ducmV2LnhtbERPS2vCQBC+C/6HZYReRDc2tJXoKqX0Id402uJtyI5J&#10;MDsbstsk/fduQfA2H99zluveVKKlxpWWFcymEQjizOqScwWH9GMyB+E8ssbKMin4Iwfr1XCwxETb&#10;jnfU7n0uQgi7BBUU3teJlC4ryKCb2po4cGfbGPQBNrnUDXYh3FTyMYqepcGSQ0OBNb0VlF32v0bB&#10;aZz/bF3/eezip7h+/2rTl2+dKvUw6l8XIDz1/i6+uTc6zJ/F8P9MuEC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7N1TEAAAA3AAAAA8AAAAAAAAAAAAAAAAAmAIAAGRycy9k&#10;b3ducmV2LnhtbFBLBQYAAAAABAAEAPUAAACJAwAAAAA=&#10;" fillcolor="white [3201]" stroked="f" strokeweight=".5pt">
                  <v:textbox>
                    <w:txbxContent>
                      <w:p w:rsidR="00496D06" w:rsidRPr="00FA108D" w:rsidRDefault="00496D06" w:rsidP="002326AA">
                        <w:pPr>
                          <w:pStyle w:val="NormalWeb"/>
                          <w:spacing w:before="0" w:beforeAutospacing="0" w:after="0" w:afterAutospacing="0"/>
                          <w:rPr>
                            <w:sz w:val="18"/>
                            <w:szCs w:val="18"/>
                          </w:rPr>
                        </w:pPr>
                        <w:r w:rsidRPr="00FA108D">
                          <w:rPr>
                            <w:rFonts w:ascii="Tahoma" w:eastAsia="Times New Roman" w:hAnsi="Tahoma"/>
                            <w:sz w:val="18"/>
                            <w:szCs w:val="18"/>
                          </w:rPr>
                          <w:t>Induction Photo-eye</w:t>
                        </w:r>
                      </w:p>
                    </w:txbxContent>
                  </v:textbox>
                </v:shape>
                <v:shape id="Straight Arrow Connector 234" o:spid="_x0000_s1340" type="#_x0000_t32" style="position:absolute;left:38586;top:16316;width:3489;height:237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FJPcUAAADcAAAADwAAAGRycy9kb3ducmV2LnhtbESPX2vCMBTF3wd+h3AHe5vpXCfSGUWU&#10;wYYwqQri27W5a4vNTUkyW7+9GQx8PJw/P8503ptGXMj52rKCl2ECgriwuuZSwX738TwB4QOyxsYy&#10;KbiSh/ls8DDFTNuOc7psQyniCPsMFVQhtJmUvqjIoB/aljh6P9YZDFG6UmqHXRw3jRwlyVgarDkS&#10;KmxpWVFx3v6aCFml+dv6sD6llC823enr+B3cUamnx37xDiJQH+7h//anVjB6TeHvTDwC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gFJPcUAAADcAAAADwAAAAAAAAAA&#10;AAAAAAChAgAAZHJzL2Rvd25yZXYueG1sUEsFBgAAAAAEAAQA+QAAAJMDAAAAAA==&#10;" strokecolor="#4579b8 [3044]">
                  <v:stroke endarrow="open"/>
                </v:shape>
                <v:group id="Group 235" o:spid="_x0000_s1341" style="position:absolute;left:44229;top:7898;width:997;height:7509" coordorigin="44229,7898" coordsize="996,75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qSBcQAAADcAAAADwAAAGRycy9kb3ducmV2LnhtbESPQYvCMBSE74L/ITxh&#10;b5pWUaQaRUSXPciCVVj29miebbF5KU1s67/fLAgeh5n5hllve1OJlhpXWlYQTyIQxJnVJecKrpfj&#10;eAnCeWSNlWVS8CQH281wsMZE247P1KY+FwHCLkEFhfd1IqXLCjLoJrYmDt7NNgZ9kE0udYNdgJtK&#10;TqNoIQ2WHBYKrGlfUHZPH0bBZ4fdbhYf2tP9tn/+XubfP6eYlPoY9bsVCE+9f4df7S+tYDqb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vqSBcQAAADcAAAA&#10;DwAAAAAAAAAAAAAAAACqAgAAZHJzL2Rvd25yZXYueG1sUEsFBgAAAAAEAAQA+gAAAJsDAAAAAA==&#10;">
                  <v:line id="Straight Connector 236" o:spid="_x0000_s1342" style="position:absolute;flip:y;visibility:visible;mso-wrap-style:square" from="44680,7898" to="44680,154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c8EMUAAADcAAAADwAAAGRycy9kb3ducmV2LnhtbESPQWvCQBSE7wX/w/IKvRTdNUIoqatU&#10;bUHQS2P0/Mg+k9Ds25jdavrvu0Khx2FmvmHmy8G24kq9bxxrmE4UCOLSmYYrDcXhY/wCwgdkg61j&#10;0vBDHpaL0cMcM+Nu/EnXPFQiQthnqKEOocuk9GVNFv3EdcTRO7veYoiyr6Tp8RbhtpWJUqm02HBc&#10;qLGjdU3lV/5tNRxXu+S0OauU1N7m0/2qeA6Xd62fHoe3VxCBhvAf/mtvjYZklsL9TDwCcvE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Fc8EMUAAADcAAAADwAAAAAAAAAA&#10;AAAAAAChAgAAZHJzL2Rvd25yZXYueG1sUEsFBgAAAAAEAAQA+QAAAJMDAAAAAA==&#10;" strokecolor="#4579b8 [3044]">
                    <v:stroke dashstyle="3 1"/>
                  </v:line>
                  <v:line id="Straight Connector 237" o:spid="_x0000_s1343" style="position:absolute;visibility:visible;mso-wrap-style:square" from="44229,7898" to="45207,78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afx8UAAADcAAAADwAAAGRycy9kb3ducmV2LnhtbESPUWvCQBCE3wv9D8cWfKuXRmo19RQp&#10;CGL7ovUHrLk1Ceb20rtVY399r1Do4zAz3zCzRe9adaEQG88GnoYZKOLS24YrA/vP1eMEVBRki61n&#10;MnCjCIv5/d0MC+uvvKXLTiqVIBwLNFCLdIXWsazJYRz6jjh5Rx8cSpKh0jbgNcFdq/MsG2uHDaeF&#10;Gjt6q6k87c7OwNf7xzreDm0u4+fvzSksJ1MZRWMGD/3yFZRQL//hv/baGshHL/B7Jh0BP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Vafx8UAAADcAAAADwAAAAAAAAAA&#10;AAAAAAChAgAAZHJzL2Rvd25yZXYueG1sUEsFBgAAAAAEAAQA+QAAAJMDAAAAAA==&#10;" strokecolor="#4579b8 [3044]"/>
                  <v:line id="Straight Connector 238" o:spid="_x0000_s1344" style="position:absolute;visibility:visible;mso-wrap-style:square" from="44255,15407" to="45226,15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MkLtcIAAADcAAAADwAAAGRycy9kb3ducmV2LnhtbERPzWrCQBC+F/oOyxS81Y2Rio2uIgVB&#10;tJdqH2DMjkkwO5vujhp9+u6h0OPH9z9f9q5VVwqx8WxgNMxAEZfeNlwZ+D6sX6egoiBbbD2TgTtF&#10;WC6en+ZYWH/jL7rupVIphGOBBmqRrtA6ljU5jEPfESfu5INDSTBU2ga8pXDX6jzLJtphw6mhxo4+&#10;airP+4sz8LP73MT7sc1l8vbYnsNq+i7jaMzgpV/NQAn18i/+c2+sgXyc1qYz6Qjox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MkLtcIAAADcAAAADwAAAAAAAAAAAAAA&#10;AAChAgAAZHJzL2Rvd25yZXYueG1sUEsFBgAAAAAEAAQA+QAAAJADAAAAAA==&#10;" strokecolor="#4579b8 [3044]"/>
                </v:group>
                <v:shape id="Text Box 44" o:spid="_x0000_s1345" type="#_x0000_t202" style="position:absolute;left:38586;top:753;width:11699;height:39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M9oscA&#10;AADcAAAADwAAAGRycy9kb3ducmV2LnhtbESPQUvDQBSE74L/YXlCL2I3NrTV2G0RqW3prYlaentk&#10;n0kw+zZk1yT9992C4HGYmW+YxWowteiodZVlBY/jCARxbnXFhYKP7P3hCYTzyBpry6TgTA5Wy9ub&#10;BSba9nygLvWFCBB2CSoovW8SKV1ekkE3tg1x8L5ta9AH2RZSt9gHuKnlJIpm0mDFYaHEht5Kyn/S&#10;X6PgdF8c927YfPbxNG7W2y6bf+lMqdHd8PoCwtPg/8N/7Z1WMImf4XomHAG5v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NDPaLHAAAA3AAAAA8AAAAAAAAAAAAAAAAAmAIAAGRy&#10;cy9kb3ducmV2LnhtbFBLBQYAAAAABAAEAPUAAACMAwAAAAA=&#10;" fillcolor="white [3201]" stroked="f" strokeweight=".5pt">
                  <v:textbox>
                    <w:txbxContent>
                      <w:p w:rsidR="00496D06" w:rsidRPr="008271F1" w:rsidRDefault="00496D06" w:rsidP="002326AA">
                        <w:pPr>
                          <w:pStyle w:val="NormalWeb"/>
                          <w:spacing w:before="0" w:beforeAutospacing="0" w:after="0" w:afterAutospacing="0"/>
                          <w:rPr>
                            <w:rFonts w:ascii="Tahoma" w:eastAsia="Times New Roman" w:hAnsi="Tahoma"/>
                            <w:sz w:val="18"/>
                            <w:szCs w:val="18"/>
                          </w:rPr>
                        </w:pPr>
                        <w:r>
                          <w:rPr>
                            <w:rFonts w:ascii="Tahoma" w:eastAsia="Times New Roman" w:hAnsi="Tahoma"/>
                            <w:sz w:val="18"/>
                            <w:szCs w:val="18"/>
                          </w:rPr>
                          <w:t xml:space="preserve">Send </w:t>
                        </w:r>
                        <w:r w:rsidRPr="008271F1">
                          <w:rPr>
                            <w:rFonts w:ascii="Tahoma" w:eastAsia="Times New Roman" w:hAnsi="Tahoma"/>
                            <w:sz w:val="18"/>
                            <w:szCs w:val="18"/>
                          </w:rPr>
                          <w:t xml:space="preserve">Clear Queue </w:t>
                        </w:r>
                        <w:r>
                          <w:rPr>
                            <w:rFonts w:ascii="Tahoma" w:eastAsia="Times New Roman" w:hAnsi="Tahoma"/>
                            <w:sz w:val="18"/>
                            <w:szCs w:val="18"/>
                          </w:rPr>
                          <w:t xml:space="preserve">Label </w:t>
                        </w:r>
                        <w:r w:rsidRPr="008271F1">
                          <w:rPr>
                            <w:rFonts w:ascii="Tahoma" w:eastAsia="Times New Roman" w:hAnsi="Tahoma"/>
                            <w:sz w:val="18"/>
                            <w:szCs w:val="18"/>
                          </w:rPr>
                          <w:t>Update</w:t>
                        </w:r>
                        <w:r>
                          <w:rPr>
                            <w:rFonts w:ascii="Tahoma" w:eastAsia="Times New Roman" w:hAnsi="Tahoma"/>
                            <w:sz w:val="18"/>
                            <w:szCs w:val="18"/>
                          </w:rPr>
                          <w:t xml:space="preserve"> </w:t>
                        </w:r>
                        <w:r w:rsidRPr="008271F1">
                          <w:rPr>
                            <w:rFonts w:ascii="Tahoma" w:eastAsia="Times New Roman" w:hAnsi="Tahoma"/>
                            <w:sz w:val="18"/>
                            <w:szCs w:val="18"/>
                          </w:rPr>
                          <w:t>Point</w:t>
                        </w:r>
                      </w:p>
                    </w:txbxContent>
                  </v:textbox>
                </v:shape>
                <v:shape id="Straight Arrow Connector 240" o:spid="_x0000_s1346" type="#_x0000_t32" style="position:absolute;left:44446;top:4720;width:234;height:31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XnpsAAAADcAAAADwAAAGRycy9kb3ducmV2LnhtbERPy4rCMBTdC/MP4Q64s+noVEo1ighl&#10;ZusLdHdtrm2xuSlNqp2/N4sBl4fzXq4H04gHda62rOArikEQF1bXXCo4HvJJCsJ5ZI2NZVLwRw7W&#10;q4/REjNtn7yjx96XIoSwy1BB5X2bSemKigy6yLbEgbvZzqAPsCul7vAZwk0jp3E8lwZrDg0VtrSt&#10;qLjve6NgdrsOP6nfyDQ/223fJ0lyyi9KjT+HzQKEp8G/xf/uX61g+h3mhzPhCMjV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q156bAAAAA3AAAAA8AAAAAAAAAAAAAAAAA&#10;oQIAAGRycy9kb3ducmV2LnhtbFBLBQYAAAAABAAEAPkAAACOAwAAAAA=&#10;" strokecolor="#4579b8 [3044]">
                  <v:stroke endarrow="open"/>
                </v:shape>
                <v:group id="Group 241" o:spid="_x0000_s1347" style="position:absolute;left:51066;top:7851;width:984;height:8414" coordsize="987,8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cfne8QAAADcAAAADwAAAGRycy9kb3ducmV2LnhtbESPQYvCMBSE78L+h/AW&#10;vGlaVxepRhHZFQ8iqAvi7dE822LzUppsW/+9EQSPw8x8w8yXnSlFQ7UrLCuIhxEI4tTqgjMFf6ff&#10;wRSE88gaS8uk4E4OlouP3hwTbVs+UHP0mQgQdgkqyL2vEildmpNBN7QVcfCutjbog6wzqWtsA9yU&#10;chRF39JgwWEhx4rWOaW3479RsGmxXX3FP83udl3fL6fJ/ryLSan+Z7eagfDU+Xf41d5qBaNx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cfne8QAAADcAAAA&#10;DwAAAAAAAAAAAAAAAACqAgAAZHJzL2Rvd25yZXYueG1sUEsFBgAAAAAEAAQA+gAAAJsDAAAAAA==&#10;">
                  <v:oval id="Oval 242" o:spid="_x0000_s1348" style="position:absolute;top:7515;width:910;height:9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ug98YA&#10;AADcAAAADwAAAGRycy9kb3ducmV2LnhtbESPQWvCQBSE7wX/w/IEL6VuGiRIdBUtKEJ7qNpSvT2y&#10;zySYfRuzW0399a4g9DjMzDfMeNqaSpypcaVlBa/9CARxZnXJuYKv7eJlCMJ5ZI2VZVLwRw6mk87T&#10;GFNtL7ym88bnIkDYpaig8L5OpXRZQQZd39bEwTvYxqAPssmlbvAS4KaScRQl0mDJYaHAmt4Kyo6b&#10;X6NgnyzmnHy+P/NH7bL59xKvu5+TUr1uOxuB8NT6//CjvdIK4kEM9zPhCMjJ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jug98YAAADcAAAADwAAAAAAAAAAAAAAAACYAgAAZHJz&#10;L2Rvd25yZXYueG1sUEsFBgAAAAAEAAQA9QAAAIsDAAAAAA==&#10;" fillcolor="#4f81bd [3204]" strokecolor="#243f60 [1604]" strokeweight="2pt">
                    <v:textbox>
                      <w:txbxContent>
                        <w:p w:rsidR="00496D06" w:rsidRDefault="00496D06" w:rsidP="002326AA">
                          <w:pPr>
                            <w:pStyle w:val="NormalWeb"/>
                            <w:spacing w:before="0" w:beforeAutospacing="0" w:after="0" w:afterAutospacing="0"/>
                          </w:pPr>
                          <w:r>
                            <w:rPr>
                              <w:rFonts w:ascii="Tahoma" w:eastAsia="Times New Roman" w:hAnsi="Tahoma"/>
                            </w:rPr>
                            <w:t> </w:t>
                          </w:r>
                        </w:p>
                      </w:txbxContent>
                    </v:textbox>
                  </v:oval>
                  <v:line id="Straight Connector 243" o:spid="_x0000_s1349" style="position:absolute;flip:y;visibility:visible;mso-wrap-style:square" from="455,0" to="455,7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4DijccAAADcAAAADwAAAGRycy9kb3ducmV2LnhtbESPW2vCQBSE34X+h+UU+qYbL1RJXaUI&#10;0qBg6+XBx0P2NAnNno3Z1UR/vVsQfBxm5htmOm9NKS5Uu8Kygn4vAkGcWl1wpuCwX3YnIJxH1lha&#10;JgVXcjCfvXSmGGvb8JYuO5+JAGEXo4Lc+yqW0qU5GXQ9WxEH79fWBn2QdSZ1jU2Am1IOouhdGiw4&#10;LORY0SKn9G93NgqShFerGy+/j/2f05cfFuvNqBkr9fbafn6A8NT6Z/jRTrSCwWgI/2fCEZCz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gOKNxwAAANwAAAAPAAAAAAAA&#10;AAAAAAAAAKECAABkcnMvZG93bnJldi54bWxQSwUGAAAAAAQABAD5AAAAlQMAAAAA&#10;" strokecolor="#4579b8 [3044]"/>
                  <v:line id="Straight Connector 244" o:spid="_x0000_s1350" style="position:absolute;visibility:visible;mso-wrap-style:square" from="0,0" to="9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JyzcUAAADcAAAADwAAAGRycy9kb3ducmV2LnhtbESPUWvCQBCE3wv9D8cW+lYvTVU09RQp&#10;CNL2pdYfsObWJJjbS+9Wjf31vYLg4zAz3zCzRe9adaIQG88GngcZKOLS24YrA9vv1dMEVBRki61n&#10;MnChCIv5/d0MC+vP/EWnjVQqQTgWaKAW6QqtY1mTwzjwHXHy9j44lCRDpW3Ac4K7VudZNtYOG04L&#10;NXb0VlN52BydgZ+Pz3W87NpcxqPf90NYTqbyEo15fOiXr6CEermFr+21NZAPh/B/Jh0BPf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YJyzcUAAADcAAAADwAAAAAAAAAA&#10;AAAAAAChAgAAZHJzL2Rvd25yZXYueG1sUEsFBgAAAAAEAAQA+QAAAJMDAAAAAA==&#10;" strokecolor="#4579b8 [3044]"/>
                </v:group>
                <v:shape id="Text Box 44" o:spid="_x0000_s1351" type="#_x0000_t202" style="position:absolute;left:50656;top:1334;width:8780;height:3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hE2sYA&#10;AADcAAAADwAAAGRycy9kb3ducmV2LnhtbESPQWvCQBSE74X+h+UJXopu1KoldRURq6W3GrX09sg+&#10;k9Ds25Bdk/jvu0Khx2FmvmEWq86UoqHaFZYVjIYRCOLU6oIzBcfkbfACwnlkjaVlUnAjB6vl48MC&#10;Y21b/qTm4DMRIOxiVJB7X8VSujQng25oK+LgXWxt0AdZZ1LX2Aa4KeU4imbSYMFhIceKNjmlP4er&#10;UfD9lH19uG53aifTSbXdN8n8rBOl+r1u/QrCU+f/w3/td61g/DyF+5lw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ghE2sYAAADcAAAADwAAAAAAAAAAAAAAAACYAgAAZHJz&#10;L2Rvd25yZXYueG1sUEsFBgAAAAAEAAQA9QAAAIsDAAAAAA==&#10;" fillcolor="white [3201]" stroked="f" strokeweight=".5pt">
                  <v:textbox>
                    <w:txbxContent>
                      <w:p w:rsidR="00496D06" w:rsidRPr="008271F1" w:rsidRDefault="00496D06" w:rsidP="002326AA">
                        <w:pPr>
                          <w:pStyle w:val="NormalWeb"/>
                          <w:spacing w:before="0" w:beforeAutospacing="0" w:after="0" w:afterAutospacing="0"/>
                          <w:rPr>
                            <w:rFonts w:ascii="Tahoma" w:eastAsia="Times New Roman" w:hAnsi="Tahoma"/>
                            <w:sz w:val="18"/>
                            <w:szCs w:val="18"/>
                          </w:rPr>
                        </w:pPr>
                        <w:r w:rsidRPr="008271F1">
                          <w:rPr>
                            <w:rFonts w:ascii="Tahoma" w:eastAsia="Times New Roman" w:hAnsi="Tahoma"/>
                            <w:sz w:val="18"/>
                            <w:szCs w:val="18"/>
                          </w:rPr>
                          <w:t xml:space="preserve">Ink Jet </w:t>
                        </w:r>
                      </w:p>
                      <w:p w:rsidR="00496D06" w:rsidRPr="008271F1" w:rsidRDefault="00496D06" w:rsidP="002326AA">
                        <w:pPr>
                          <w:pStyle w:val="NormalWeb"/>
                          <w:spacing w:before="0" w:beforeAutospacing="0" w:after="0" w:afterAutospacing="0"/>
                          <w:rPr>
                            <w:sz w:val="18"/>
                            <w:szCs w:val="18"/>
                          </w:rPr>
                        </w:pPr>
                        <w:r w:rsidRPr="008271F1">
                          <w:rPr>
                            <w:rFonts w:ascii="Tahoma" w:eastAsia="Times New Roman" w:hAnsi="Tahoma"/>
                            <w:sz w:val="18"/>
                            <w:szCs w:val="18"/>
                          </w:rPr>
                          <w:t>Printer PE</w:t>
                        </w:r>
                      </w:p>
                    </w:txbxContent>
                  </v:textbox>
                </v:shape>
                <v:shape id="Straight Arrow Connector 246" o:spid="_x0000_s1352" type="#_x0000_t32" style="position:absolute;left:51887;top:5186;width:3159;height:204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kBrMUAAADcAAAADwAAAGRycy9kb3ducmV2LnhtbESPX2vCMBTF3wd+h3AF32aqdCKdUUQR&#10;HMJGdTB8uzZ3bbG5KUm03bdfBgMfD+fPj7NY9aYRd3K+tqxgMk5AEBdW11wq+DztnucgfEDW2Fgm&#10;BT/kYbUcPC0w07bjnO7HUIo4wj5DBVUIbSalLyoy6Me2JY7et3UGQ5SulNphF8dNI6dJMpMGa46E&#10;ClvaVFRcjzcTIds0fzl8HS4p5euP7vJ2fg/urNRo2K9fQQTqwyP8395rBdN0Bn9n4hGQy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ZkBrMUAAADcAAAADwAAAAAAAAAA&#10;AAAAAAChAgAAZHJzL2Rvd25yZXYueG1sUEsFBgAAAAAEAAQA+QAAAJMDAAAAAA==&#10;" strokecolor="#4579b8 [3044]">
                  <v:stroke endarrow="open"/>
                </v:shape>
                <v:rect id="Rectangle 247" o:spid="_x0000_s1353" style="position:absolute;left:24497;top:11262;width:5414;height:36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bgacYA&#10;AADcAAAADwAAAGRycy9kb3ducmV2LnhtbESPT2vCQBTE70K/w/IKXqRulLSVmFVKoVB6EKoh59fs&#10;M3+afRuzq4nf3i0UPA4z8xsm3Y6mFRfqXW1ZwWIegSAurK65VJAdPp5WIJxH1thaJgVXcrDdPExS&#10;TLQd+Jsue1+KAGGXoILK+y6R0hUVGXRz2xEH72h7gz7IvpS6xyHATSuXUfQiDdYcFirs6L2i4nd/&#10;NgqGuHkuxzhv4q/Tz+y4u2Y5R5lS08fxbQ3C0+jv4f/2p1awjF/h70w4An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nbgacYAAADcAAAADwAAAAAAAAAAAAAAAACYAgAAZHJz&#10;L2Rvd25yZXYueG1sUEsFBgAAAAAEAAQA9QAAAIsDAAAAAA==&#10;" fillcolor="#92d050" strokecolor="#00b050" strokeweight="2pt">
                  <v:fill opacity="32896f"/>
                </v:rect>
                <v:rect id="Rectangle 248" o:spid="_x0000_s1354" style="position:absolute;left:36662;top:11334;width:5410;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0G8IA&#10;AADcAAAADwAAAGRycy9kb3ducmV2LnhtbERPTYvCMBC9C/6HMAteRFOlinSNIguCeBBWS8+zzdjW&#10;bSbdJtr6781hwePjfa+3vanFg1pXWVYwm0YgiHOrKy4UpJf9ZAXCeWSNtWVS8CQH281wsMZE246/&#10;6XH2hQgh7BJUUHrfJFK6vCSDbmob4sBdbWvQB9gWUrfYhXBTy3kULaXBikNDiQ19lZT/nu9GQRff&#10;FkUfZ7f4+Pczvp6eacZRqtToo999gvDU+7f4333QCuZxWBvOhCM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6XQbwgAAANwAAAAPAAAAAAAAAAAAAAAAAJgCAABkcnMvZG93&#10;bnJldi54bWxQSwUGAAAAAAQABAD1AAAAhwMAAAAA&#10;" fillcolor="#92d050" strokecolor="#00b050" strokeweight="2pt">
                  <v:fill opacity="32896f"/>
                  <v:textbox>
                    <w:txbxContent>
                      <w:p w:rsidR="00496D06" w:rsidRDefault="00496D06" w:rsidP="002326AA"/>
                    </w:txbxContent>
                  </v:textbox>
                </v:rect>
                <v:shape id="Text Box 44" o:spid="_x0000_s1355" type="#_x0000_t202" style="position:absolute;left:25520;top:17936;width:5414;height:2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VO38cA&#10;AADcAAAADwAAAGRycy9kb3ducmV2LnhtbESPQUvDQBSE74L/YXmCl9JubGursZsgYqt4a9Mq3h7Z&#10;ZxLMvg3ZbRL/fbdQ8DjMzDfMKh1MLTpqXWVZwd0kAkGcW11xoWCfrccPIJxH1lhbJgV/5CBNrq9W&#10;GGvb85a6nS9EgLCLUUHpfRNL6fKSDLqJbYiD92Nbgz7ItpC6xT7ATS2nUbSQBisOCyU29FJS/rs7&#10;GgXfo+Lrww2bQz+7nzWvb122/NSZUrc3w/MTCE+D/w9f2u9awXT+COcz4QjI5AQ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tFTt/HAAAA3AAAAA8AAAAAAAAAAAAAAAAAmAIAAGRy&#10;cy9kb3ducmV2LnhtbFBLBQYAAAAABAAEAPUAAACMAwAAAAA=&#10;" fillcolor="white [3201]" stroked="f" strokeweight=".5pt">
                  <v:textbox>
                    <w:txbxContent>
                      <w:p w:rsidR="00496D06" w:rsidRPr="00FA108D" w:rsidRDefault="00496D06" w:rsidP="002326AA">
                        <w:pPr>
                          <w:pStyle w:val="NormalWeb"/>
                          <w:spacing w:before="0" w:beforeAutospacing="0" w:after="0" w:afterAutospacing="0"/>
                          <w:rPr>
                            <w:sz w:val="18"/>
                            <w:szCs w:val="18"/>
                          </w:rPr>
                        </w:pPr>
                        <w:r w:rsidRPr="00FA108D">
                          <w:rPr>
                            <w:rFonts w:ascii="Tahoma" w:eastAsia="Times New Roman" w:hAnsi="Tahoma"/>
                            <w:sz w:val="18"/>
                            <w:szCs w:val="18"/>
                          </w:rPr>
                          <w:t>Box 2</w:t>
                        </w:r>
                      </w:p>
                    </w:txbxContent>
                  </v:textbox>
                </v:shape>
                <v:shape id="Straight Arrow Connector 250" o:spid="_x0000_s1356" type="#_x0000_t32" style="position:absolute;left:27204;top:14867;width:705;height:297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4P8EAAADcAAAADwAAAGRycy9kb3ducmV2LnhtbERPS2sCMRC+C/6HMAVvmlXxwdYoIhTq&#10;oRS1tdchGXeXbibLZtTtv28OgseP773adL5WN2pjFdjAeJSBIrbBVVwY+Dq9DZegoiA7rAOTgT+K&#10;sFn3eyvMXbjzgW5HKVQK4ZijgVKkybWOtiSPcRQa4sRdQutREmwL7Vq8p3Bf60mWzbXHilNDiQ3t&#10;SrK/x6s3cA2Xj+23W0zP4x/Z20r2n2Rnxgxeuu0rKKFOnuKH+90ZmMzS/HQmHQG9/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9Tg/wQAAANwAAAAPAAAAAAAAAAAAAAAA&#10;AKECAABkcnMvZG93bnJldi54bWxQSwUGAAAAAAQABAD5AAAAjwMAAAAA&#10;" strokecolor="#4579b8 [3044]">
                  <v:stroke endarrow="open"/>
                </v:shape>
                <v:shape id="Text Box 44" o:spid="_x0000_s1357" type="#_x0000_t202" style="position:absolute;left:34616;top:4159;width:4751;height:2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rUBMYA&#10;AADcAAAADwAAAGRycy9kb3ducmV2LnhtbESPQWvCQBSE74X+h+UVvIhuVGwluoqItsWbibZ4e2Rf&#10;k9Ds25Bdk/TfdwtCj8PMfMOsNr2pREuNKy0rmIwjEMSZ1SXnCs7pYbQA4TyyxsoyKfghB5v148MK&#10;Y207PlGb+FwECLsYFRTe17GULivIoBvbmjh4X7Yx6INscqkb7ALcVHIaRc/SYMlhocCadgVl38nN&#10;KLgO88+j618v3Ww+q/dvbfryoVOlBk/9dgnCU+//w/f2u1YwnU/g70w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OrUBMYAAADcAAAADwAAAAAAAAAAAAAAAACYAgAAZHJz&#10;L2Rvd25yZXYueG1sUEsFBgAAAAAEAAQA9QAAAIsDAAAAAA==&#10;" fillcolor="white [3201]" stroked="f" strokeweight=".5pt">
                  <v:textbox>
                    <w:txbxContent>
                      <w:p w:rsidR="00496D06" w:rsidRPr="00FA108D" w:rsidRDefault="00496D06" w:rsidP="002326AA">
                        <w:pPr>
                          <w:pStyle w:val="NormalWeb"/>
                          <w:spacing w:before="0" w:beforeAutospacing="0" w:after="0" w:afterAutospacing="0"/>
                          <w:rPr>
                            <w:sz w:val="18"/>
                            <w:szCs w:val="18"/>
                          </w:rPr>
                        </w:pPr>
                        <w:r w:rsidRPr="00FA108D">
                          <w:rPr>
                            <w:rFonts w:ascii="Tahoma" w:eastAsia="Times New Roman" w:hAnsi="Tahoma"/>
                            <w:sz w:val="18"/>
                            <w:szCs w:val="18"/>
                          </w:rPr>
                          <w:t>Box 1</w:t>
                        </w:r>
                      </w:p>
                    </w:txbxContent>
                  </v:textbox>
                </v:shape>
                <v:shape id="Straight Arrow Connector 252" o:spid="_x0000_s1358" type="#_x0000_t32" style="position:absolute;left:36659;top:6493;width:2708;height:48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JKl8QAAADcAAAADwAAAGRycy9kb3ducmV2LnhtbESPQWuDQBSE74X8h+UVcmvWWixisxEJ&#10;SHqNbaG5vbgvKnXfirtG8++zhUKPw8x8w2zzxfTiSqPrLCt43kQgiGurO24UfH6UTykI55E19pZJ&#10;wY0c5LvVwxYzbWc+0rXyjQgQdhkqaL0fMild3ZJBt7EDcfAudjTogxwbqUecA9z0Mo6iV2mw47DQ&#10;4kD7luqfajIKXi7n5ZD6Qqblt91PU5IkX+VJqfXjUryB8LT4//Bf+10riJMYfs+EIyB3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8kqXxAAAANwAAAAPAAAAAAAAAAAA&#10;AAAAAKECAABkcnMvZG93bnJldi54bWxQSwUGAAAAAAQABAD5AAAAkgMAAAAA&#10;" strokecolor="#4579b8 [3044]">
                  <v:stroke endarrow="open"/>
                </v:shape>
                <v:group id="Group 253" o:spid="_x0000_s1359" style="position:absolute;left:47431;top:7896;width:997;height:7505" coordsize="996,75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4BKSsQAAADcAAAADwAAAGRycy9kb3ducmV2LnhtbESPQYvCMBSE74L/ITxh&#10;b5pWUaQaRUSXPciCVVj29miebbF5KU1s67/fLAgeh5n5hllve1OJlhpXWlYQTyIQxJnVJecKrpfj&#10;eAnCeWSNlWVS8CQH281wsMZE247P1KY+FwHCLkEFhfd1IqXLCjLoJrYmDt7NNgZ9kE0udYNdgJtK&#10;TqNoIQ2WHBYKrGlfUHZPH0bBZ4fdbhYf2tP9tn/+XubfP6eYlPoY9bsVCE+9f4df7S+tYDqfwf+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4BKSsQAAADcAAAA&#10;DwAAAAAAAAAAAAAAAACqAgAAZHJzL2Rvd25yZXYueG1sUEsFBgAAAAAEAAQA+gAAAJsDAAAAAA==&#10;">
                  <v:line id="Straight Connector 254" o:spid="_x0000_s1360" style="position:absolute;flip:y;visibility:visible;mso-wrap-style:square" from="450,0" to="450,7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biXMUAAADcAAAADwAAAGRycy9kb3ducmV2LnhtbESPQWvCQBSE74X+h+UVeim6a1ApqavU&#10;VkHQi6n2/Mg+k9Ds2zS7avz3riB4HGbmG2Yy62wtTtT6yrGGQV+BIM6dqbjQsPtZ9t5B+IBssHZM&#10;Gi7kYTZ9fppgatyZt3TKQiEihH2KGsoQmlRKn5dk0fddQxy9g2sthijbQpoWzxFua5koNZYWK44L&#10;JTb0VVL+lx2thv18nfx+H9SY1MZmg8189xb+F1q/vnSfHyACdeERvrdXRkMyGsLtTDwCcn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hbiXMUAAADcAAAADwAAAAAAAAAA&#10;AAAAAAChAgAAZHJzL2Rvd25yZXYueG1sUEsFBgAAAAAEAAQA+QAAAJMDAAAAAA==&#10;" strokecolor="#4579b8 [3044]">
                    <v:stroke dashstyle="3 1"/>
                  </v:line>
                  <v:line id="Straight Connector 255" o:spid="_x0000_s1361" style="position:absolute;visibility:visible;mso-wrap-style:square" from="0,0" to="9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xdBi8UAAADcAAAADwAAAGRycy9kb3ducmV2LnhtbESPUWvCQBCE34X+h2MLfdOLKRGbeooU&#10;ClL7Uu0P2ObWJJjbS++2GvvrvULBx2FmvmEWq8F16kQhtp4NTCcZKOLK25ZrA5/71/EcVBRki51n&#10;MnChCKvl3WiBpfVn/qDTTmqVIBxLNNCI9KXWsWrIYZz4njh5Bx8cSpKh1jbgOcFdp/Msm2mHLaeF&#10;Bnt6aag67n6cge/t+yZevrpcZsXv2zGs50/yGI15uB/Wz6CEBrmF/9sbayAvCvg7k46AXl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xdBi8UAAADcAAAADwAAAAAAAAAA&#10;AAAAAAChAgAAZHJzL2Rvd25yZXYueG1sUEsFBgAAAAAEAAQA+QAAAJMDAAAAAA==&#10;" strokecolor="#4579b8 [3044]"/>
                  <v:line id="Straight Connector 256" o:spid="_x0000_s1362" style="position:absolute;visibility:visible;mso-wrap-style:square" from="25,7508" to="996,7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8Xf/MUAAADcAAAADwAAAGRycy9kb3ducmV2LnhtbESPUWvCQBCE34X+h2MLfdNLUww29RQp&#10;CNL2Re0P2Oa2STC3l96tGvvrewXBx2FmvmHmy8F16kQhtp4NPE4yUMSVty3XBj736/EMVBRki51n&#10;MnChCMvF3WiOpfVn3tJpJ7VKEI4lGmhE+lLrWDXkME58T5y8bx8cSpKh1jbgOcFdp/MsK7TDltNC&#10;gz29NlQddkdn4Of9YxMvX10uxfT37RBWs2d5isY83A+rF1BCg9zC1/bGGsinBfyfSUdA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8Xf/MUAAADcAAAADwAAAAAAAAAA&#10;AAAAAAChAgAAZHJzL2Rvd25yZXYueG1sUEsFBgAAAAAEAAQA+QAAAJMDAAAAAA==&#10;" strokecolor="#4579b8 [3044]"/>
                </v:group>
                <v:shape id="Text Box 44" o:spid="_x0000_s1363" type="#_x0000_t202" style="position:absolute;left:41446;top:18267;width:8547;height:39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p68cA&#10;AADcAAAADwAAAGRycy9kb3ducmV2LnhtbESPT2vCQBTE74V+h+UVvJS6UbFK6ipF/Ic3k9bS2yP7&#10;moRm34bsmsRv7wqFHoeZ+Q2zWPWmEi01rrSsYDSMQBBnVpecK/hIty9zEM4ja6wsk4IrOVgtHx8W&#10;GGvb8YnaxOciQNjFqKDwvo6ldFlBBt3Q1sTB+7GNQR9kk0vdYBfgppLjKHqVBksOCwXWtC4o+00u&#10;RsH3c/51dP3us5tMJ/Vm36azs06VGjz1728gPPX+P/zXPmgF4+kM7mfCEZ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BP6evHAAAA3AAAAA8AAAAAAAAAAAAAAAAAmAIAAGRy&#10;cy9kb3ducmV2LnhtbFBLBQYAAAAABAAEAPUAAACMAwAAAAA=&#10;" fillcolor="white [3201]" stroked="f" strokeweight=".5pt">
                  <v:textbox>
                    <w:txbxContent>
                      <w:p w:rsidR="00496D06" w:rsidRDefault="00496D06" w:rsidP="002326AA">
                        <w:pPr>
                          <w:pStyle w:val="NormalWeb"/>
                          <w:spacing w:before="0" w:beforeAutospacing="0" w:after="0" w:afterAutospacing="0"/>
                        </w:pPr>
                        <w:r>
                          <w:rPr>
                            <w:rFonts w:ascii="Tahoma" w:eastAsia="Times New Roman" w:hAnsi="Tahoma"/>
                            <w:sz w:val="18"/>
                            <w:szCs w:val="18"/>
                          </w:rPr>
                          <w:t>Send Label Update Point</w:t>
                        </w:r>
                      </w:p>
                    </w:txbxContent>
                  </v:textbox>
                </v:shape>
                <v:shape id="Straight Arrow Connector 258" o:spid="_x0000_s1364" type="#_x0000_t32" style="position:absolute;left:45720;top:15703;width:2320;height:256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OmmMMAAADcAAAADwAAAGRycy9kb3ducmV2LnhtbERPTUvDQBC9C/6HZQRvdmNpRdJsS1EE&#10;paCkCqW3SXaahGZnw+7axH/vHASPj/ddbCbXqwuF2Hk2cD/LQBHX3nbcGPj6fLl7BBUTssXeMxn4&#10;oQib9fVVgbn1I5d02adGSQjHHA20KQ251rFuyWGc+YFYuJMPDpPA0GgbcJRw1+t5lj1ohx1LQ4sD&#10;PbVUn/ffTkqeF+Vyd9hVCyq3H2P1dnxP4WjM7c20XYFKNKV/8Z/71RqYL2WtnJEjoN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KTppjDAAAA3AAAAA8AAAAAAAAAAAAA&#10;AAAAoQIAAGRycy9kb3ducmV2LnhtbFBLBQYAAAAABAAEAPkAAACRAwAAAAA=&#10;" strokecolor="#4579b8 [3044]">
                  <v:stroke endarrow="open"/>
                </v:shape>
                <w10:anchorlock/>
              </v:group>
            </w:pict>
          </mc:Fallback>
        </mc:AlternateContent>
      </w:r>
    </w:p>
    <w:p w:rsidR="00D93ACF" w:rsidRDefault="00F70A65" w:rsidP="00A30027">
      <w:pPr>
        <w:pStyle w:val="BodyText"/>
      </w:pPr>
      <w:r>
        <w:t>The Send Clear Queue Label Update Point is configured in the PrinterUpdPnts and LabelTemplates menu on the Automation Controller Software.</w:t>
      </w:r>
      <w:r w:rsidR="00D207D7">
        <w:t xml:space="preserve">  Under the Send Clear Print Queue Label the MaxQueueLength would still be set to 1.</w:t>
      </w:r>
    </w:p>
    <w:p w:rsidR="00D207D7" w:rsidRDefault="00D207D7" w:rsidP="00D207D7">
      <w:pPr>
        <w:pStyle w:val="Heading2"/>
      </w:pPr>
      <w:bookmarkStart w:id="45" w:name="_Toc343523271"/>
      <w:r>
        <w:t>Print Activation</w:t>
      </w:r>
      <w:bookmarkEnd w:id="45"/>
    </w:p>
    <w:p w:rsidR="00D207D7" w:rsidRDefault="00584831" w:rsidP="00A30027">
      <w:pPr>
        <w:pStyle w:val="BodyText"/>
      </w:pPr>
      <w:r>
        <w:t>The Videojet 2120 uses an I/O input to active the printing on the carton.  There are 2 ways the I/O can be activated.</w:t>
      </w:r>
    </w:p>
    <w:p w:rsidR="00584831" w:rsidRDefault="00584831" w:rsidP="00584831">
      <w:pPr>
        <w:pStyle w:val="Heading3"/>
      </w:pPr>
      <w:bookmarkStart w:id="46" w:name="_Toc343523272"/>
      <w:r>
        <w:t>Printer Photo-eye</w:t>
      </w:r>
      <w:bookmarkEnd w:id="46"/>
    </w:p>
    <w:p w:rsidR="00584831" w:rsidRDefault="00B51092" w:rsidP="00584831">
      <w:pPr>
        <w:pStyle w:val="BodyText"/>
      </w:pPr>
      <w:r>
        <w:t>The Videojet 2120 comes with a photo-eye to connect directly to the printer.  When the carton blocks the photo-eye the printer will start printing after a delay.  In this configuration only the front edge of the box can be printed unless the boxes are a consistent size.  This method is the most reliable.</w:t>
      </w:r>
    </w:p>
    <w:p w:rsidR="00B51092" w:rsidRDefault="00B51092" w:rsidP="00B51092">
      <w:pPr>
        <w:pStyle w:val="Heading3"/>
      </w:pPr>
      <w:bookmarkStart w:id="47" w:name="_Toc343523273"/>
      <w:r>
        <w:lastRenderedPageBreak/>
        <w:t>Software Control</w:t>
      </w:r>
      <w:bookmarkEnd w:id="47"/>
    </w:p>
    <w:p w:rsidR="00B51092" w:rsidRDefault="004D628B" w:rsidP="00584831">
      <w:pPr>
        <w:pStyle w:val="BodyText"/>
      </w:pPr>
      <w:r>
        <w:t>The Automation Controller software can operate the printer’s print trigger.  The TamperSol I/O in the PrinterBoss can be used to active the printer’s print trigger.  By using the Automation Controller to trigger the printer, the data can be printed on the leading or trailing edge of the box.  The TampPulseTimer in the PrinterBoss would be set for a long enough time period to completely print the data.  One disadvantage of this method is if the box is stopped while in front of the printer then the TampPulseTimer will expire and the remaining print string will not be printed.</w:t>
      </w:r>
    </w:p>
    <w:p w:rsidR="004D628B" w:rsidRDefault="00B81120" w:rsidP="00B81120">
      <w:pPr>
        <w:pStyle w:val="Heading2"/>
      </w:pPr>
      <w:bookmarkStart w:id="48" w:name="_Toc343523274"/>
      <w:r>
        <w:t>Printer Error Detection</w:t>
      </w:r>
      <w:bookmarkEnd w:id="48"/>
    </w:p>
    <w:p w:rsidR="00B81120" w:rsidRDefault="00B81120" w:rsidP="00584831">
      <w:pPr>
        <w:pStyle w:val="BodyText"/>
      </w:pPr>
      <w:r>
        <w:t>The Automation Controller has the ability to stop the Print and Apply line if a printer error is detected.  The detection occurs through and I/O input and is configured in the PrinterErrorIn field in the PrinterBoss.  The Videojet 2120 provides two outputs that can be used to indicate the printer is not functional.  The “Printer is Offline” and the “Printer Enters Fault” can be used.  It is not clear from the documentation when the “Printer Enters Fault” I/O is deactived.</w:t>
      </w:r>
    </w:p>
    <w:p w:rsidR="00B81120" w:rsidRDefault="00B81120" w:rsidP="00B81120">
      <w:pPr>
        <w:pStyle w:val="Heading2"/>
      </w:pPr>
      <w:bookmarkStart w:id="49" w:name="_Toc343523275"/>
      <w:r>
        <w:t>Label Ready Detection</w:t>
      </w:r>
      <w:bookmarkEnd w:id="49"/>
    </w:p>
    <w:p w:rsidR="00DB7236" w:rsidRPr="00584831" w:rsidRDefault="00DB7236" w:rsidP="00584831">
      <w:pPr>
        <w:pStyle w:val="BodyText"/>
      </w:pPr>
      <w:r>
        <w:t>A standard Print and Apply line will wait for a label to be printed.  The Videojet 2120 can provide an I/O signal to indicate the printer is finish rendering the label.  The I/O signal “New Job Allocation Rendered” can be used in the LabelOnTampIn field in the PrinterBoss.</w:t>
      </w:r>
      <w:r w:rsidR="0061542E">
        <w:t xml:space="preserve">  Note: It is not clear what deactivates this input from the documentation.</w:t>
      </w:r>
    </w:p>
    <w:p w:rsidR="00F164B2" w:rsidRDefault="0014342F" w:rsidP="006C3E56">
      <w:pPr>
        <w:pStyle w:val="Heading2"/>
      </w:pPr>
      <w:bookmarkStart w:id="50" w:name="_Toc343523276"/>
      <w:r>
        <w:t xml:space="preserve">Videojet </w:t>
      </w:r>
      <w:r w:rsidR="00F164B2">
        <w:t>Questions</w:t>
      </w:r>
      <w:r>
        <w:t xml:space="preserve"> and Answers</w:t>
      </w:r>
      <w:bookmarkEnd w:id="50"/>
    </w:p>
    <w:p w:rsidR="0014342F" w:rsidRDefault="006C3E56" w:rsidP="00A30027">
      <w:pPr>
        <w:pStyle w:val="BodyText"/>
      </w:pPr>
      <w:r>
        <w:t>The answer to these questions was provided by John Revecki and Shawn Bert of Videojet technical support.  The page number</w:t>
      </w:r>
      <w:r w:rsidR="002A3FF5">
        <w:t>s</w:t>
      </w:r>
      <w:r>
        <w:t xml:space="preserve"> are from the Videojet 2120 Service Manual Revision AA, December 2010.</w:t>
      </w:r>
    </w:p>
    <w:p w:rsidR="006C3E56" w:rsidRDefault="00F164B2" w:rsidP="006C3E56">
      <w:pPr>
        <w:pStyle w:val="BodyText"/>
        <w:numPr>
          <w:ilvl w:val="0"/>
          <w:numId w:val="29"/>
        </w:numPr>
      </w:pPr>
      <w:r>
        <w:t>Do we need to use the Zipher Text Communication Protocol?</w:t>
      </w:r>
      <w:r w:rsidR="006F4F2F">
        <w:t xml:space="preserve">  </w:t>
      </w:r>
    </w:p>
    <w:p w:rsidR="00F164B2" w:rsidRDefault="006F4F2F" w:rsidP="006C3E56">
      <w:pPr>
        <w:pStyle w:val="BodyText"/>
        <w:numPr>
          <w:ilvl w:val="1"/>
          <w:numId w:val="29"/>
        </w:numPr>
      </w:pPr>
      <w:r>
        <w:t xml:space="preserve">Yes </w:t>
      </w:r>
      <w:r w:rsidR="00F86B44">
        <w:t>the printer must use the Zipher Text Communication Protocol</w:t>
      </w:r>
      <w:r>
        <w:t>.</w:t>
      </w:r>
    </w:p>
    <w:p w:rsidR="006C3E56" w:rsidRDefault="008706CE" w:rsidP="006C3E56">
      <w:pPr>
        <w:pStyle w:val="BodyText"/>
        <w:numPr>
          <w:ilvl w:val="0"/>
          <w:numId w:val="29"/>
        </w:numPr>
      </w:pPr>
      <w:r>
        <w:t>Page 4-6.  Does the Pin 1 - AUX Power Out provide the power state of the printer?</w:t>
      </w:r>
    </w:p>
    <w:p w:rsidR="00F164B2" w:rsidRDefault="00194E39" w:rsidP="006C3E56">
      <w:pPr>
        <w:pStyle w:val="BodyText"/>
        <w:numPr>
          <w:ilvl w:val="1"/>
          <w:numId w:val="29"/>
        </w:numPr>
      </w:pPr>
      <w:r>
        <w:t>Yes.</w:t>
      </w:r>
    </w:p>
    <w:p w:rsidR="006C3E56" w:rsidRDefault="008706CE" w:rsidP="006C3E56">
      <w:pPr>
        <w:pStyle w:val="BodyText"/>
        <w:numPr>
          <w:ilvl w:val="0"/>
          <w:numId w:val="29"/>
        </w:numPr>
      </w:pPr>
      <w:r>
        <w:t>Page 4-6.  What faults do pins 7 and 8 provide – Fault O/P RLY (COM) and (N/O)</w:t>
      </w:r>
      <w:r w:rsidR="00194E39">
        <w:t xml:space="preserve">.  </w:t>
      </w:r>
    </w:p>
    <w:p w:rsidR="006C3E56" w:rsidRDefault="006C3E56" w:rsidP="006C3E56">
      <w:pPr>
        <w:pStyle w:val="BodyText"/>
        <w:numPr>
          <w:ilvl w:val="1"/>
          <w:numId w:val="29"/>
        </w:numPr>
      </w:pPr>
      <w:r>
        <w:t>Inputs are</w:t>
      </w:r>
    </w:p>
    <w:p w:rsidR="006C3E56" w:rsidRDefault="006C3E56" w:rsidP="006C3E56">
      <w:pPr>
        <w:pStyle w:val="BodyText"/>
        <w:ind w:left="1440"/>
      </w:pPr>
      <w:r>
        <w:rPr>
          <w:noProof/>
        </w:rPr>
        <w:lastRenderedPageBreak/>
        <w:drawing>
          <wp:inline distT="0" distB="0" distL="0" distR="0" wp14:anchorId="01179661" wp14:editId="00F0A810">
            <wp:extent cx="2952750" cy="175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952750" cy="1752600"/>
                    </a:xfrm>
                    <a:prstGeom prst="rect">
                      <a:avLst/>
                    </a:prstGeom>
                  </pic:spPr>
                </pic:pic>
              </a:graphicData>
            </a:graphic>
          </wp:inline>
        </w:drawing>
      </w:r>
    </w:p>
    <w:p w:rsidR="006C3E56" w:rsidRDefault="006C3E56" w:rsidP="006C3E56">
      <w:pPr>
        <w:pStyle w:val="BodyText"/>
        <w:numPr>
          <w:ilvl w:val="1"/>
          <w:numId w:val="29"/>
        </w:numPr>
      </w:pPr>
      <w:r>
        <w:t>Outputs are</w:t>
      </w:r>
    </w:p>
    <w:p w:rsidR="008706CE" w:rsidRDefault="006C3E56" w:rsidP="006C3E56">
      <w:pPr>
        <w:pStyle w:val="BodyText"/>
        <w:ind w:left="1440"/>
      </w:pPr>
      <w:r>
        <w:t xml:space="preserve"> </w:t>
      </w:r>
      <w:r>
        <w:rPr>
          <w:noProof/>
        </w:rPr>
        <w:drawing>
          <wp:inline distT="0" distB="0" distL="0" distR="0" wp14:anchorId="01EF8C0F" wp14:editId="5DDCDA16">
            <wp:extent cx="2314575" cy="3771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314575" cy="3771900"/>
                    </a:xfrm>
                    <a:prstGeom prst="rect">
                      <a:avLst/>
                    </a:prstGeom>
                  </pic:spPr>
                </pic:pic>
              </a:graphicData>
            </a:graphic>
          </wp:inline>
        </w:drawing>
      </w:r>
    </w:p>
    <w:p w:rsidR="006C3E56" w:rsidRDefault="006C3E56" w:rsidP="006C3E56">
      <w:pPr>
        <w:pStyle w:val="BodyText"/>
      </w:pPr>
    </w:p>
    <w:p w:rsidR="006C3E56" w:rsidRDefault="008706CE" w:rsidP="006C3E56">
      <w:pPr>
        <w:pStyle w:val="BodyText"/>
        <w:numPr>
          <w:ilvl w:val="0"/>
          <w:numId w:val="29"/>
        </w:numPr>
      </w:pPr>
      <w:r>
        <w:t>Page 4-6.  What is the warning provided by pin 9.</w:t>
      </w:r>
      <w:r w:rsidR="00194E39">
        <w:t xml:space="preserve">  </w:t>
      </w:r>
    </w:p>
    <w:p w:rsidR="008706CE" w:rsidRDefault="006C3E56" w:rsidP="006C3E56">
      <w:pPr>
        <w:pStyle w:val="BodyText"/>
        <w:numPr>
          <w:ilvl w:val="1"/>
          <w:numId w:val="29"/>
        </w:numPr>
      </w:pPr>
      <w:r>
        <w:t>See output list.</w:t>
      </w:r>
    </w:p>
    <w:p w:rsidR="006C3E56" w:rsidRDefault="008706CE" w:rsidP="006C3E56">
      <w:pPr>
        <w:pStyle w:val="BodyText"/>
        <w:numPr>
          <w:ilvl w:val="0"/>
          <w:numId w:val="29"/>
        </w:numPr>
      </w:pPr>
      <w:r>
        <w:t xml:space="preserve">Page 4-7.  What are the standard range of CLARiTY outputs.  </w:t>
      </w:r>
    </w:p>
    <w:p w:rsidR="008706CE" w:rsidRDefault="006C3E56" w:rsidP="006C3E56">
      <w:pPr>
        <w:pStyle w:val="BodyText"/>
        <w:numPr>
          <w:ilvl w:val="1"/>
          <w:numId w:val="29"/>
        </w:numPr>
      </w:pPr>
      <w:r>
        <w:t>See output list.</w:t>
      </w:r>
    </w:p>
    <w:p w:rsidR="006C3E56" w:rsidRDefault="006F03AA" w:rsidP="006C3E56">
      <w:pPr>
        <w:pStyle w:val="BodyText"/>
        <w:numPr>
          <w:ilvl w:val="0"/>
          <w:numId w:val="29"/>
        </w:numPr>
      </w:pPr>
      <w:r>
        <w:t xml:space="preserve">Page 4-8.  </w:t>
      </w:r>
      <w:r w:rsidR="005528DF">
        <w:t>What does the clear print queue exactly do?  Does it clear templates?</w:t>
      </w:r>
      <w:r w:rsidR="00194E39">
        <w:t xml:space="preserve">  It does wipe out the template.  </w:t>
      </w:r>
    </w:p>
    <w:p w:rsidR="006F03AA" w:rsidRDefault="00194E39" w:rsidP="006C3E56">
      <w:pPr>
        <w:pStyle w:val="BodyText"/>
        <w:numPr>
          <w:ilvl w:val="1"/>
          <w:numId w:val="29"/>
        </w:numPr>
      </w:pPr>
      <w:r>
        <w:lastRenderedPageBreak/>
        <w:t>No.</w:t>
      </w:r>
    </w:p>
    <w:p w:rsidR="00721CF9" w:rsidRDefault="008706CE" w:rsidP="006C3E56">
      <w:pPr>
        <w:pStyle w:val="BodyText"/>
        <w:numPr>
          <w:ilvl w:val="0"/>
          <w:numId w:val="29"/>
        </w:numPr>
      </w:pPr>
      <w:r>
        <w:t>Page 5-11.  OutputConfiguration – W</w:t>
      </w:r>
      <w:r w:rsidR="00721CF9">
        <w:t>hat are the available outputs.</w:t>
      </w:r>
    </w:p>
    <w:p w:rsidR="008706CE" w:rsidRDefault="00721CF9" w:rsidP="00721CF9">
      <w:pPr>
        <w:pStyle w:val="BodyText"/>
        <w:numPr>
          <w:ilvl w:val="1"/>
          <w:numId w:val="29"/>
        </w:numPr>
      </w:pPr>
      <w:r>
        <w:t>See outputs.</w:t>
      </w:r>
    </w:p>
    <w:p w:rsidR="00721CF9" w:rsidRDefault="00523772" w:rsidP="006C3E56">
      <w:pPr>
        <w:pStyle w:val="BodyText"/>
        <w:numPr>
          <w:ilvl w:val="0"/>
          <w:numId w:val="29"/>
        </w:numPr>
      </w:pPr>
      <w:r>
        <w:t>Page 5-13.  Can the UpdateQueue – MaxQueueLength be used to limit the number of print jobs to 1?</w:t>
      </w:r>
      <w:r w:rsidR="00EB534E">
        <w:t xml:space="preserve">  </w:t>
      </w:r>
    </w:p>
    <w:p w:rsidR="008706CE" w:rsidRDefault="00721CF9" w:rsidP="00721CF9">
      <w:pPr>
        <w:pStyle w:val="BodyText"/>
        <w:numPr>
          <w:ilvl w:val="1"/>
          <w:numId w:val="29"/>
        </w:numPr>
      </w:pPr>
      <w:r>
        <w:t>Yes but d</w:t>
      </w:r>
      <w:r w:rsidR="00EB534E">
        <w:t>oesn’t wipe out previous print job.  Prevents the new on</w:t>
      </w:r>
      <w:r>
        <w:t>e</w:t>
      </w:r>
      <w:r w:rsidR="00EB534E">
        <w:t xml:space="preserve"> from</w:t>
      </w:r>
      <w:r>
        <w:t xml:space="preserve"> being q</w:t>
      </w:r>
      <w:r w:rsidR="00EB534E">
        <w:t>ueueing.</w:t>
      </w:r>
    </w:p>
    <w:p w:rsidR="00721CF9" w:rsidRDefault="00523772" w:rsidP="006C3E56">
      <w:pPr>
        <w:pStyle w:val="BodyText"/>
        <w:numPr>
          <w:ilvl w:val="0"/>
          <w:numId w:val="29"/>
        </w:numPr>
      </w:pPr>
      <w:r>
        <w:t xml:space="preserve">Page 5-14.  Does Usage control the printer protocol?  Can it be used over TCP/IP?  </w:t>
      </w:r>
    </w:p>
    <w:p w:rsidR="00721CF9" w:rsidRDefault="00A57250" w:rsidP="00721CF9">
      <w:pPr>
        <w:pStyle w:val="BodyText"/>
        <w:numPr>
          <w:ilvl w:val="1"/>
          <w:numId w:val="29"/>
        </w:numPr>
      </w:pPr>
      <w:r>
        <w:t xml:space="preserve">Yes </w:t>
      </w:r>
    </w:p>
    <w:p w:rsidR="00721CF9" w:rsidRDefault="00523772" w:rsidP="00721CF9">
      <w:pPr>
        <w:pStyle w:val="BodyText"/>
        <w:numPr>
          <w:ilvl w:val="0"/>
          <w:numId w:val="29"/>
        </w:numPr>
      </w:pPr>
      <w:r>
        <w:t xml:space="preserve">Does Text Communication allow us to just print character?  </w:t>
      </w:r>
    </w:p>
    <w:p w:rsidR="00721CF9" w:rsidRDefault="00A57250" w:rsidP="00721CF9">
      <w:pPr>
        <w:pStyle w:val="BodyText"/>
        <w:numPr>
          <w:ilvl w:val="1"/>
          <w:numId w:val="29"/>
        </w:numPr>
      </w:pPr>
      <w:r>
        <w:t>No it uses Zipher</w:t>
      </w:r>
      <w:r w:rsidR="00721CF9">
        <w:t xml:space="preserve"> Text Communications Protocol</w:t>
      </w:r>
      <w:r>
        <w:t xml:space="preserve">.  </w:t>
      </w:r>
    </w:p>
    <w:p w:rsidR="00721CF9" w:rsidRDefault="00523772" w:rsidP="00721CF9">
      <w:pPr>
        <w:pStyle w:val="BodyText"/>
        <w:numPr>
          <w:ilvl w:val="0"/>
          <w:numId w:val="29"/>
        </w:numPr>
      </w:pPr>
      <w:r>
        <w:t xml:space="preserve">Is ZPL the same ZPL as used by the Zebra print engine?  </w:t>
      </w:r>
    </w:p>
    <w:p w:rsidR="00721CF9" w:rsidRDefault="00A57250" w:rsidP="00721CF9">
      <w:pPr>
        <w:pStyle w:val="BodyText"/>
        <w:numPr>
          <w:ilvl w:val="1"/>
          <w:numId w:val="29"/>
        </w:numPr>
      </w:pPr>
      <w:r>
        <w:t xml:space="preserve">Yes.  </w:t>
      </w:r>
    </w:p>
    <w:p w:rsidR="00721CF9" w:rsidRDefault="00523772" w:rsidP="00721CF9">
      <w:pPr>
        <w:pStyle w:val="BodyText"/>
        <w:numPr>
          <w:ilvl w:val="0"/>
          <w:numId w:val="29"/>
        </w:numPr>
      </w:pPr>
      <w:r>
        <w:t xml:space="preserve">What set of ZPL is supported?  </w:t>
      </w:r>
    </w:p>
    <w:p w:rsidR="00523772" w:rsidRDefault="00A57250" w:rsidP="00721CF9">
      <w:pPr>
        <w:pStyle w:val="BodyText"/>
        <w:numPr>
          <w:ilvl w:val="1"/>
          <w:numId w:val="29"/>
        </w:numPr>
      </w:pPr>
      <w:r>
        <w:t xml:space="preserve">Don’t know.  </w:t>
      </w:r>
      <w:r w:rsidR="00721CF9">
        <w:t>Not documented.</w:t>
      </w:r>
    </w:p>
    <w:p w:rsidR="00EB534E" w:rsidRDefault="00EB534E" w:rsidP="006C3E56">
      <w:pPr>
        <w:pStyle w:val="BodyText"/>
        <w:numPr>
          <w:ilvl w:val="0"/>
          <w:numId w:val="29"/>
        </w:numPr>
      </w:pPr>
      <w:r>
        <w:t>T</w:t>
      </w:r>
      <w:r w:rsidR="00721CF9">
        <w:t>ext Communication used the Zipher Text Communication Protocol</w:t>
      </w:r>
      <w:r>
        <w:t>.</w:t>
      </w:r>
    </w:p>
    <w:p w:rsidR="00721CF9" w:rsidRDefault="00721CF9" w:rsidP="006C3E56">
      <w:pPr>
        <w:pStyle w:val="BodyText"/>
        <w:numPr>
          <w:ilvl w:val="0"/>
          <w:numId w:val="29"/>
        </w:numPr>
      </w:pPr>
      <w:r>
        <w:t xml:space="preserve">What does </w:t>
      </w:r>
      <w:r w:rsidR="00EB534E">
        <w:t>ZPL Emulation</w:t>
      </w:r>
      <w:r>
        <w:t xml:space="preserve"> do?</w:t>
      </w:r>
    </w:p>
    <w:p w:rsidR="00EB534E" w:rsidRDefault="00EB534E" w:rsidP="00721CF9">
      <w:pPr>
        <w:pStyle w:val="BodyText"/>
        <w:numPr>
          <w:ilvl w:val="1"/>
          <w:numId w:val="29"/>
        </w:numPr>
      </w:pPr>
      <w:r>
        <w:t>Talk to like a Zebra printer.  Unknown version.</w:t>
      </w:r>
    </w:p>
    <w:p w:rsidR="00721CF9" w:rsidRDefault="00721CF9" w:rsidP="006C3E56">
      <w:pPr>
        <w:pStyle w:val="BodyText"/>
        <w:numPr>
          <w:ilvl w:val="0"/>
          <w:numId w:val="29"/>
        </w:numPr>
      </w:pPr>
      <w:r>
        <w:t xml:space="preserve">What does the </w:t>
      </w:r>
      <w:r w:rsidR="00EB534E">
        <w:t>Transmitted Field</w:t>
      </w:r>
      <w:r>
        <w:t xml:space="preserve"> do?</w:t>
      </w:r>
    </w:p>
    <w:p w:rsidR="00EB534E" w:rsidRDefault="00A57250" w:rsidP="00721CF9">
      <w:pPr>
        <w:pStyle w:val="BodyText"/>
        <w:numPr>
          <w:ilvl w:val="1"/>
          <w:numId w:val="29"/>
        </w:numPr>
      </w:pPr>
      <w:r>
        <w:t>Send back the field that was printed.  Only output.  You can use another COM port for the job data.</w:t>
      </w:r>
    </w:p>
    <w:p w:rsidR="00721CF9" w:rsidRDefault="00523772" w:rsidP="006C3E56">
      <w:pPr>
        <w:pStyle w:val="BodyText"/>
        <w:numPr>
          <w:ilvl w:val="0"/>
          <w:numId w:val="29"/>
        </w:numPr>
      </w:pPr>
      <w:r>
        <w:t>Page 5-15.  Explain PrintMode.</w:t>
      </w:r>
      <w:r w:rsidR="00A57250">
        <w:t xml:space="preserve">  </w:t>
      </w:r>
    </w:p>
    <w:p w:rsidR="00523772" w:rsidRDefault="00721CF9" w:rsidP="00721CF9">
      <w:pPr>
        <w:pStyle w:val="BodyText"/>
        <w:numPr>
          <w:ilvl w:val="1"/>
          <w:numId w:val="29"/>
        </w:numPr>
      </w:pPr>
      <w:r>
        <w:t>Sets the mode for</w:t>
      </w:r>
      <w:r w:rsidR="00A57250">
        <w:t xml:space="preserve"> downloading templates.</w:t>
      </w:r>
    </w:p>
    <w:p w:rsidR="00721CF9" w:rsidRDefault="00523772" w:rsidP="006C3E56">
      <w:pPr>
        <w:pStyle w:val="BodyText"/>
        <w:numPr>
          <w:ilvl w:val="0"/>
          <w:numId w:val="29"/>
        </w:numPr>
      </w:pPr>
      <w:r>
        <w:t>Page 5-15.  What does the Add WebServer Enabled do?</w:t>
      </w:r>
      <w:r w:rsidR="00A57250">
        <w:t xml:space="preserve">  </w:t>
      </w:r>
    </w:p>
    <w:p w:rsidR="00523772" w:rsidRDefault="00A57250" w:rsidP="00721CF9">
      <w:pPr>
        <w:pStyle w:val="BodyText"/>
        <w:numPr>
          <w:ilvl w:val="1"/>
          <w:numId w:val="29"/>
        </w:numPr>
      </w:pPr>
      <w:r>
        <w:t xml:space="preserve">Provides a remote interface to the panel.  </w:t>
      </w:r>
    </w:p>
    <w:p w:rsidR="00721CF9" w:rsidRDefault="00523772" w:rsidP="006C3E56">
      <w:pPr>
        <w:pStyle w:val="BodyText"/>
        <w:numPr>
          <w:ilvl w:val="0"/>
          <w:numId w:val="29"/>
        </w:numPr>
      </w:pPr>
      <w:r>
        <w:t xml:space="preserve">Page 6-13.  </w:t>
      </w:r>
      <w:r w:rsidR="006F03AA">
        <w:t>Can the CIFF file be sent directly to the printer or is a protocol needed?</w:t>
      </w:r>
      <w:r w:rsidR="00A57250">
        <w:t xml:space="preserve">  </w:t>
      </w:r>
    </w:p>
    <w:p w:rsidR="00523772" w:rsidRDefault="00A57250" w:rsidP="00721CF9">
      <w:pPr>
        <w:pStyle w:val="BodyText"/>
        <w:numPr>
          <w:ilvl w:val="1"/>
          <w:numId w:val="29"/>
        </w:numPr>
      </w:pPr>
      <w:r>
        <w:t>Doesn’t know.</w:t>
      </w:r>
      <w:r w:rsidR="00E84782">
        <w:t xml:space="preserve">  Usually use ClariSOFT or USB drive.</w:t>
      </w:r>
    </w:p>
    <w:p w:rsidR="006F03AA" w:rsidRPr="00D219A6" w:rsidRDefault="006F03AA" w:rsidP="00A30027">
      <w:pPr>
        <w:pStyle w:val="BodyText"/>
      </w:pPr>
    </w:p>
    <w:sectPr w:rsidR="006F03AA" w:rsidRPr="00D219A6" w:rsidSect="008F2CD9">
      <w:footerReference w:type="default" r:id="rId19"/>
      <w:type w:val="continuous"/>
      <w:pgSz w:w="12240" w:h="15840" w:code="1"/>
      <w:pgMar w:top="1440" w:right="1440" w:bottom="1440" w:left="1440" w:header="288" w:footer="28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2835" w:rsidRDefault="00512835">
      <w:r>
        <w:separator/>
      </w:r>
    </w:p>
  </w:endnote>
  <w:endnote w:type="continuationSeparator" w:id="0">
    <w:p w:rsidR="00512835" w:rsidRDefault="00512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D06" w:rsidRDefault="00496D06" w:rsidP="00FE3D01">
    <w:pPr>
      <w:pStyle w:val="Footer"/>
      <w:pBdr>
        <w:top w:val="single" w:sz="4" w:space="1" w:color="auto"/>
      </w:pBdr>
      <w:tabs>
        <w:tab w:val="clear" w:pos="4320"/>
        <w:tab w:val="clear" w:pos="8640"/>
        <w:tab w:val="center" w:pos="4500"/>
      </w:tabs>
      <w:rPr>
        <w:rFonts w:cs="Tahoma"/>
        <w:snapToGrid w:val="0"/>
        <w:sz w:val="20"/>
      </w:rPr>
    </w:pPr>
    <w:r>
      <w:rPr>
        <w:rFonts w:cs="Tahoma"/>
        <w:snapToGrid w:val="0"/>
        <w:sz w:val="20"/>
      </w:rPr>
      <w:fldChar w:fldCharType="begin"/>
    </w:r>
    <w:r>
      <w:rPr>
        <w:rFonts w:cs="Tahoma"/>
        <w:snapToGrid w:val="0"/>
        <w:sz w:val="20"/>
      </w:rPr>
      <w:instrText xml:space="preserve"> AUTHOR   \* MERGEFORMAT </w:instrText>
    </w:r>
    <w:r>
      <w:rPr>
        <w:rFonts w:cs="Tahoma"/>
        <w:snapToGrid w:val="0"/>
        <w:sz w:val="20"/>
      </w:rPr>
      <w:fldChar w:fldCharType="separate"/>
    </w:r>
    <w:r>
      <w:rPr>
        <w:rFonts w:cs="Tahoma"/>
        <w:noProof/>
        <w:snapToGrid w:val="0"/>
        <w:sz w:val="20"/>
      </w:rPr>
      <w:t>Fortna Inc</w:t>
    </w:r>
    <w:r>
      <w:rPr>
        <w:rFonts w:cs="Tahoma"/>
        <w:snapToGrid w:val="0"/>
        <w:sz w:val="20"/>
      </w:rPr>
      <w:fldChar w:fldCharType="end"/>
    </w:r>
    <w:r>
      <w:rPr>
        <w:rFonts w:cs="Tahoma"/>
        <w:snapToGrid w:val="0"/>
        <w:sz w:val="20"/>
      </w:rPr>
      <w:tab/>
      <w:t xml:space="preserve">Page </w:t>
    </w:r>
    <w:r>
      <w:rPr>
        <w:rFonts w:cs="Tahoma"/>
        <w:snapToGrid w:val="0"/>
        <w:sz w:val="20"/>
      </w:rPr>
      <w:fldChar w:fldCharType="begin"/>
    </w:r>
    <w:r>
      <w:rPr>
        <w:rFonts w:cs="Tahoma"/>
        <w:snapToGrid w:val="0"/>
        <w:sz w:val="20"/>
      </w:rPr>
      <w:instrText xml:space="preserve"> PAGE  \* roman </w:instrText>
    </w:r>
    <w:r>
      <w:rPr>
        <w:rFonts w:cs="Tahoma"/>
        <w:snapToGrid w:val="0"/>
        <w:sz w:val="20"/>
      </w:rPr>
      <w:fldChar w:fldCharType="separate"/>
    </w:r>
    <w:r w:rsidR="002818DA">
      <w:rPr>
        <w:rFonts w:cs="Tahoma"/>
        <w:noProof/>
        <w:snapToGrid w:val="0"/>
        <w:sz w:val="20"/>
      </w:rPr>
      <w:t>ii</w:t>
    </w:r>
    <w:r>
      <w:rPr>
        <w:rFonts w:cs="Tahoma"/>
        <w:snapToGrid w:val="0"/>
        <w:sz w:val="20"/>
      </w:rPr>
      <w:fldChar w:fldCharType="end"/>
    </w:r>
    <w:r>
      <w:rPr>
        <w:rFonts w:cs="Tahoma"/>
        <w:sz w:val="20"/>
      </w:rPr>
      <w:tab/>
    </w:r>
    <w:r>
      <w:rPr>
        <w:rFonts w:cs="Tahoma"/>
        <w:sz w:val="20"/>
      </w:rPr>
      <w:tab/>
    </w:r>
    <w:r>
      <w:rPr>
        <w:rFonts w:cs="Tahoma"/>
        <w:sz w:val="20"/>
      </w:rPr>
      <w:tab/>
      <w:t xml:space="preserve">  </w:t>
    </w:r>
    <w:r>
      <w:rPr>
        <w:rFonts w:cs="Tahoma"/>
        <w:snapToGrid w:val="0"/>
        <w:sz w:val="20"/>
      </w:rPr>
      <w:t xml:space="preserve">Issue Date: </w:t>
    </w:r>
    <w:r>
      <w:rPr>
        <w:rFonts w:cs="Tahoma"/>
        <w:snapToGrid w:val="0"/>
        <w:sz w:val="20"/>
      </w:rPr>
      <w:fldChar w:fldCharType="begin"/>
    </w:r>
    <w:r>
      <w:rPr>
        <w:rFonts w:cs="Tahoma"/>
        <w:snapToGrid w:val="0"/>
        <w:sz w:val="20"/>
      </w:rPr>
      <w:instrText xml:space="preserve"> SAVEDATE  \@ "M/d/yyyy"  \* MERGEFORMAT </w:instrText>
    </w:r>
    <w:r>
      <w:rPr>
        <w:rFonts w:cs="Tahoma"/>
        <w:snapToGrid w:val="0"/>
        <w:sz w:val="20"/>
      </w:rPr>
      <w:fldChar w:fldCharType="separate"/>
    </w:r>
    <w:r w:rsidR="00F15FA4">
      <w:rPr>
        <w:rFonts w:cs="Tahoma"/>
        <w:noProof/>
        <w:snapToGrid w:val="0"/>
        <w:sz w:val="20"/>
      </w:rPr>
      <w:t>12/17/2012</w:t>
    </w:r>
    <w:r>
      <w:rPr>
        <w:rFonts w:cs="Tahoma"/>
        <w:snapToGrid w:val="0"/>
        <w:sz w:val="20"/>
      </w:rPr>
      <w:fldChar w:fldCharType="end"/>
    </w:r>
  </w:p>
  <w:p w:rsidR="00496D06" w:rsidRDefault="00496D06" w:rsidP="00E408F3">
    <w:pPr>
      <w:pStyle w:val="Footer"/>
      <w:pBdr>
        <w:top w:val="single" w:sz="4" w:space="1" w:color="auto"/>
      </w:pBdr>
      <w:tabs>
        <w:tab w:val="clear" w:pos="4320"/>
        <w:tab w:val="clear" w:pos="8640"/>
        <w:tab w:val="center" w:pos="4500"/>
      </w:tabs>
      <w:rPr>
        <w:rFonts w:cs="Tahoma"/>
        <w:snapToGrid w:val="0"/>
        <w:sz w:val="20"/>
      </w:rPr>
    </w:pPr>
    <w:r>
      <w:rPr>
        <w:rFonts w:cs="Tahoma"/>
        <w:snapToGrid w:val="0"/>
        <w:sz w:val="20"/>
      </w:rPr>
      <w:t xml:space="preserve"> </w:t>
    </w:r>
  </w:p>
  <w:p w:rsidR="00496D06" w:rsidRDefault="00496D06" w:rsidP="00E408F3">
    <w:pPr>
      <w:pStyle w:val="Footer"/>
      <w:pBdr>
        <w:top w:val="single" w:sz="4" w:space="1" w:color="auto"/>
      </w:pBdr>
      <w:tabs>
        <w:tab w:val="clear" w:pos="4320"/>
        <w:tab w:val="clear" w:pos="8640"/>
        <w:tab w:val="center" w:pos="4500"/>
      </w:tabs>
      <w:rPr>
        <w:rFonts w:cs="Tahoma"/>
        <w:snapToGrid w:val="0"/>
        <w:sz w:val="20"/>
      </w:rPr>
    </w:pPr>
    <w:r>
      <w:rPr>
        <w:rFonts w:cs="Tahoma"/>
        <w:snapToGrid w:val="0"/>
        <w:sz w:val="20"/>
      </w:rPr>
      <w:t>CONFIDENTIAL-Information contained in this document is confidential and thus protected from disclosure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D06" w:rsidRDefault="00496D06" w:rsidP="00606A31">
    <w:pPr>
      <w:pStyle w:val="Footer"/>
      <w:pBdr>
        <w:top w:val="single" w:sz="4" w:space="1" w:color="auto"/>
      </w:pBdr>
      <w:tabs>
        <w:tab w:val="clear" w:pos="4320"/>
        <w:tab w:val="clear" w:pos="8640"/>
        <w:tab w:val="center" w:pos="4500"/>
      </w:tabs>
      <w:rPr>
        <w:rFonts w:cs="Tahoma"/>
        <w:snapToGrid w:val="0"/>
        <w:sz w:val="20"/>
      </w:rPr>
    </w:pPr>
    <w:r>
      <w:rPr>
        <w:rFonts w:cs="Tahoma"/>
        <w:snapToGrid w:val="0"/>
        <w:sz w:val="20"/>
      </w:rPr>
      <w:t>Fortna Inc</w:t>
    </w:r>
    <w:r>
      <w:rPr>
        <w:rFonts w:cs="Tahoma"/>
        <w:snapToGrid w:val="0"/>
        <w:sz w:val="20"/>
      </w:rPr>
      <w:tab/>
      <w:t xml:space="preserve">Page </w:t>
    </w:r>
    <w:r>
      <w:rPr>
        <w:rFonts w:cs="Tahoma"/>
        <w:snapToGrid w:val="0"/>
        <w:sz w:val="20"/>
      </w:rPr>
      <w:fldChar w:fldCharType="begin"/>
    </w:r>
    <w:r>
      <w:rPr>
        <w:rFonts w:cs="Tahoma"/>
        <w:snapToGrid w:val="0"/>
        <w:sz w:val="20"/>
      </w:rPr>
      <w:instrText xml:space="preserve"> PAGE  \* Arabic </w:instrText>
    </w:r>
    <w:r>
      <w:rPr>
        <w:rFonts w:cs="Tahoma"/>
        <w:snapToGrid w:val="0"/>
        <w:sz w:val="20"/>
      </w:rPr>
      <w:fldChar w:fldCharType="separate"/>
    </w:r>
    <w:r w:rsidR="00F27AE5">
      <w:rPr>
        <w:rFonts w:cs="Tahoma"/>
        <w:noProof/>
        <w:snapToGrid w:val="0"/>
        <w:sz w:val="20"/>
      </w:rPr>
      <w:t>15</w:t>
    </w:r>
    <w:r>
      <w:rPr>
        <w:rFonts w:cs="Tahoma"/>
        <w:snapToGrid w:val="0"/>
        <w:sz w:val="20"/>
      </w:rPr>
      <w:fldChar w:fldCharType="end"/>
    </w:r>
    <w:r>
      <w:rPr>
        <w:rFonts w:cs="Tahoma"/>
        <w:sz w:val="20"/>
      </w:rPr>
      <w:tab/>
    </w:r>
    <w:r>
      <w:rPr>
        <w:rFonts w:cs="Tahoma"/>
        <w:sz w:val="20"/>
      </w:rPr>
      <w:tab/>
    </w:r>
    <w:r>
      <w:rPr>
        <w:rFonts w:cs="Tahoma"/>
        <w:sz w:val="20"/>
      </w:rPr>
      <w:tab/>
    </w:r>
    <w:r>
      <w:rPr>
        <w:rFonts w:cs="Tahoma"/>
        <w:sz w:val="20"/>
      </w:rPr>
      <w:tab/>
      <w:t xml:space="preserve">Issue Date: </w:t>
    </w:r>
    <w:r>
      <w:rPr>
        <w:rFonts w:cs="Tahoma"/>
        <w:sz w:val="20"/>
      </w:rPr>
      <w:fldChar w:fldCharType="begin"/>
    </w:r>
    <w:r>
      <w:rPr>
        <w:rFonts w:cs="Tahoma"/>
        <w:sz w:val="20"/>
      </w:rPr>
      <w:instrText xml:space="preserve"> SAVEDATE  \@ "M/d/yyyy"  \* MERGEFORMAT </w:instrText>
    </w:r>
    <w:r>
      <w:rPr>
        <w:rFonts w:cs="Tahoma"/>
        <w:sz w:val="20"/>
      </w:rPr>
      <w:fldChar w:fldCharType="separate"/>
    </w:r>
    <w:r w:rsidR="00F15FA4">
      <w:rPr>
        <w:rFonts w:cs="Tahoma"/>
        <w:noProof/>
        <w:sz w:val="20"/>
      </w:rPr>
      <w:t>12/17/2012</w:t>
    </w:r>
    <w:r>
      <w:rPr>
        <w:rFonts w:cs="Tahoma"/>
        <w:sz w:val="20"/>
      </w:rPr>
      <w:fldChar w:fldCharType="end"/>
    </w:r>
  </w:p>
  <w:p w:rsidR="00496D06" w:rsidRDefault="00496D06" w:rsidP="00606A31">
    <w:pPr>
      <w:pStyle w:val="Footer"/>
      <w:pBdr>
        <w:top w:val="single" w:sz="4" w:space="1" w:color="auto"/>
      </w:pBdr>
      <w:tabs>
        <w:tab w:val="clear" w:pos="4320"/>
        <w:tab w:val="clear" w:pos="8640"/>
        <w:tab w:val="center" w:pos="4500"/>
      </w:tabs>
      <w:rPr>
        <w:rFonts w:cs="Tahoma"/>
        <w:snapToGrid w:val="0"/>
        <w:sz w:val="20"/>
      </w:rPr>
    </w:pPr>
    <w:r>
      <w:rPr>
        <w:rFonts w:cs="Tahoma"/>
        <w:snapToGrid w:val="0"/>
        <w:sz w:val="20"/>
      </w:rPr>
      <w:t xml:space="preserve"> </w:t>
    </w:r>
  </w:p>
  <w:p w:rsidR="00496D06" w:rsidRDefault="00496D06" w:rsidP="00606A31">
    <w:pPr>
      <w:pStyle w:val="Footer"/>
      <w:pBdr>
        <w:top w:val="single" w:sz="4" w:space="1" w:color="auto"/>
      </w:pBdr>
      <w:tabs>
        <w:tab w:val="clear" w:pos="4320"/>
        <w:tab w:val="clear" w:pos="8640"/>
        <w:tab w:val="center" w:pos="4500"/>
      </w:tabs>
      <w:rPr>
        <w:rFonts w:cs="Tahoma"/>
        <w:snapToGrid w:val="0"/>
        <w:sz w:val="20"/>
      </w:rPr>
    </w:pPr>
    <w:r>
      <w:rPr>
        <w:rFonts w:cs="Tahoma"/>
        <w:snapToGrid w:val="0"/>
        <w:sz w:val="20"/>
      </w:rPr>
      <w:t>CONFIDENTIAL-Information contained in this document is confidential and thus protected from disclosure</w:t>
    </w:r>
  </w:p>
  <w:p w:rsidR="00496D06" w:rsidRDefault="00496D06" w:rsidP="008F2CD9">
    <w:pPr>
      <w:pStyle w:val="Footer"/>
      <w:pBdr>
        <w:top w:val="single" w:sz="4" w:space="1" w:color="auto"/>
      </w:pBdr>
      <w:tabs>
        <w:tab w:val="clear" w:pos="4320"/>
        <w:tab w:val="clear" w:pos="8640"/>
        <w:tab w:val="center" w:pos="4500"/>
      </w:tabs>
      <w:jc w:val="center"/>
      <w:rPr>
        <w:rFonts w:cs="Tahoma"/>
        <w:snapToGrid w:val="0"/>
        <w:sz w:val="20"/>
      </w:rPr>
    </w:pPr>
  </w:p>
  <w:p w:rsidR="00496D06" w:rsidRPr="00606A31" w:rsidRDefault="00496D06" w:rsidP="008F2CD9">
    <w:pPr>
      <w:pStyle w:val="Footer"/>
      <w:pBdr>
        <w:top w:val="single" w:sz="4" w:space="1" w:color="auto"/>
      </w:pBdr>
      <w:tabs>
        <w:tab w:val="clear" w:pos="4320"/>
        <w:tab w:val="clear" w:pos="8640"/>
        <w:tab w:val="center" w:pos="4500"/>
      </w:tabs>
      <w:jc w:val="center"/>
      <w:rPr>
        <w:rFonts w:cs="Tahoma"/>
        <w:snapToGrid w:val="0"/>
        <w:sz w:val="20"/>
      </w:rPr>
    </w:pPr>
    <w:r>
      <w:rPr>
        <w:rFonts w:cs="Tahoma"/>
        <w:snapToGrid w:val="0"/>
        <w:sz w:val="20"/>
      </w:rPr>
      <w:t>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2835" w:rsidRDefault="00512835">
      <w:r>
        <w:separator/>
      </w:r>
    </w:p>
  </w:footnote>
  <w:footnote w:type="continuationSeparator" w:id="0">
    <w:p w:rsidR="00512835" w:rsidRDefault="005128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D06" w:rsidRDefault="00496D06" w:rsidP="00FE3D01">
    <w:pPr>
      <w:pStyle w:val="Header"/>
      <w:tabs>
        <w:tab w:val="clear" w:pos="8640"/>
        <w:tab w:val="right" w:pos="9360"/>
      </w:tabs>
    </w:pPr>
    <w:r>
      <w:rPr>
        <w:noProof/>
      </w:rPr>
      <w:drawing>
        <wp:anchor distT="0" distB="0" distL="114300" distR="114300" simplePos="0" relativeHeight="251657728" behindDoc="0" locked="0" layoutInCell="1" allowOverlap="1" wp14:anchorId="5B33AA69" wp14:editId="681D561C">
          <wp:simplePos x="0" y="0"/>
          <wp:positionH relativeFrom="column">
            <wp:posOffset>4800600</wp:posOffset>
          </wp:positionH>
          <wp:positionV relativeFrom="paragraph">
            <wp:posOffset>-137160</wp:posOffset>
          </wp:positionV>
          <wp:extent cx="1143000" cy="7302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r="10744"/>
                  <a:stretch>
                    <a:fillRect/>
                  </a:stretch>
                </pic:blipFill>
                <pic:spPr bwMode="auto">
                  <a:xfrm>
                    <a:off x="0" y="0"/>
                    <a:ext cx="1143000" cy="73025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p w:rsidR="00496D06" w:rsidRDefault="00496D06" w:rsidP="00FE3D01">
    <w:pPr>
      <w:pStyle w:val="Header"/>
      <w:tabs>
        <w:tab w:val="clear" w:pos="8640"/>
        <w:tab w:val="right" w:pos="9360"/>
      </w:tabs>
    </w:pPr>
  </w:p>
  <w:p w:rsidR="00496D06" w:rsidRPr="007A689C" w:rsidRDefault="00496D06" w:rsidP="00FE3D01">
    <w:pPr>
      <w:pStyle w:val="Header"/>
      <w:tabs>
        <w:tab w:val="clear" w:pos="8640"/>
        <w:tab w:val="right" w:pos="9360"/>
      </w:tabs>
      <w:rPr>
        <w:rFonts w:cs="Tahoma"/>
        <w:sz w:val="40"/>
        <w:szCs w:val="40"/>
      </w:rPr>
    </w:pPr>
  </w:p>
  <w:p w:rsidR="00496D06" w:rsidRDefault="00496D06" w:rsidP="00FE3D01">
    <w:pPr>
      <w:pStyle w:val="Header"/>
      <w:pBdr>
        <w:top w:val="single" w:sz="6" w:space="2" w:color="auto"/>
        <w:bottom w:val="single" w:sz="4" w:space="1" w:color="auto"/>
      </w:pBdr>
      <w:jc w:val="right"/>
      <w:rPr>
        <w:rFonts w:cs="Tahoma"/>
      </w:rPr>
    </w:pPr>
    <w:r>
      <w:rPr>
        <w:rFonts w:cs="Tahoma"/>
      </w:rPr>
      <w:t>Internal Design Document</w:t>
    </w:r>
  </w:p>
  <w:p w:rsidR="00496D06" w:rsidRDefault="00496D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6.85pt;height:38pt" o:bullet="t">
        <v:imagedata r:id="rId1" o:title=""/>
      </v:shape>
    </w:pict>
  </w:numPicBullet>
  <w:abstractNum w:abstractNumId="0">
    <w:nsid w:val="FFFFFF7C"/>
    <w:multiLevelType w:val="singleLevel"/>
    <w:tmpl w:val="F5160456"/>
    <w:lvl w:ilvl="0">
      <w:start w:val="1"/>
      <w:numFmt w:val="decimal"/>
      <w:lvlText w:val="%1."/>
      <w:lvlJc w:val="left"/>
      <w:pPr>
        <w:tabs>
          <w:tab w:val="num" w:pos="1800"/>
        </w:tabs>
        <w:ind w:left="1800" w:hanging="360"/>
      </w:pPr>
    </w:lvl>
  </w:abstractNum>
  <w:abstractNum w:abstractNumId="1">
    <w:nsid w:val="FFFFFF7D"/>
    <w:multiLevelType w:val="singleLevel"/>
    <w:tmpl w:val="18E6AEC4"/>
    <w:lvl w:ilvl="0">
      <w:start w:val="1"/>
      <w:numFmt w:val="decimal"/>
      <w:lvlText w:val="%1."/>
      <w:lvlJc w:val="left"/>
      <w:pPr>
        <w:tabs>
          <w:tab w:val="num" w:pos="1440"/>
        </w:tabs>
        <w:ind w:left="1440" w:hanging="360"/>
      </w:pPr>
    </w:lvl>
  </w:abstractNum>
  <w:abstractNum w:abstractNumId="2">
    <w:nsid w:val="FFFFFF7E"/>
    <w:multiLevelType w:val="singleLevel"/>
    <w:tmpl w:val="93A6D6C6"/>
    <w:lvl w:ilvl="0">
      <w:start w:val="1"/>
      <w:numFmt w:val="decimal"/>
      <w:pStyle w:val="ListNumber3"/>
      <w:lvlText w:val="%1."/>
      <w:lvlJc w:val="left"/>
      <w:pPr>
        <w:tabs>
          <w:tab w:val="num" w:pos="1080"/>
        </w:tabs>
        <w:ind w:left="1080" w:hanging="360"/>
      </w:pPr>
    </w:lvl>
  </w:abstractNum>
  <w:abstractNum w:abstractNumId="3">
    <w:nsid w:val="FFFFFF80"/>
    <w:multiLevelType w:val="singleLevel"/>
    <w:tmpl w:val="C3FC459C"/>
    <w:lvl w:ilvl="0">
      <w:start w:val="1"/>
      <w:numFmt w:val="bullet"/>
      <w:lvlText w:val=""/>
      <w:lvlJc w:val="left"/>
      <w:pPr>
        <w:tabs>
          <w:tab w:val="num" w:pos="1800"/>
        </w:tabs>
        <w:ind w:left="1800" w:hanging="360"/>
      </w:pPr>
      <w:rPr>
        <w:rFonts w:ascii="Symbol" w:hAnsi="Symbol" w:hint="default"/>
      </w:rPr>
    </w:lvl>
  </w:abstractNum>
  <w:abstractNum w:abstractNumId="4">
    <w:nsid w:val="FFFFFF81"/>
    <w:multiLevelType w:val="singleLevel"/>
    <w:tmpl w:val="FB36E696"/>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DD522BF6"/>
    <w:lvl w:ilvl="0">
      <w:start w:val="1"/>
      <w:numFmt w:val="bullet"/>
      <w:lvlText w:val=""/>
      <w:lvlJc w:val="left"/>
      <w:pPr>
        <w:tabs>
          <w:tab w:val="num" w:pos="1080"/>
        </w:tabs>
        <w:ind w:left="1080" w:hanging="360"/>
      </w:pPr>
      <w:rPr>
        <w:rFonts w:ascii="Symbol" w:hAnsi="Symbol" w:hint="default"/>
      </w:rPr>
    </w:lvl>
  </w:abstractNum>
  <w:abstractNum w:abstractNumId="6">
    <w:nsid w:val="03230F17"/>
    <w:multiLevelType w:val="hybridMultilevel"/>
    <w:tmpl w:val="1706911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70B528E"/>
    <w:multiLevelType w:val="hybridMultilevel"/>
    <w:tmpl w:val="A648872C"/>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0C315773"/>
    <w:multiLevelType w:val="multilevel"/>
    <w:tmpl w:val="B2F4D8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10C87FE1"/>
    <w:multiLevelType w:val="hybridMultilevel"/>
    <w:tmpl w:val="6EB81490"/>
    <w:lvl w:ilvl="0" w:tplc="5A363A9A">
      <w:start w:val="1"/>
      <w:numFmt w:val="bullet"/>
      <w:pStyle w:val="List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0DB61A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nsid w:val="1F3D1989"/>
    <w:multiLevelType w:val="multilevel"/>
    <w:tmpl w:val="345E4C84"/>
    <w:lvl w:ilvl="0">
      <w:start w:val="1"/>
      <w:numFmt w:val="bullet"/>
      <w:lvlText w:val="•"/>
      <w:lvlJc w:val="left"/>
      <w:pPr>
        <w:tabs>
          <w:tab w:val="num" w:pos="360"/>
        </w:tabs>
        <w:ind w:left="360" w:hanging="360"/>
      </w:pPr>
      <w:rPr>
        <w:rFonts w:ascii="Tahoma" w:hAnsi="Tahoma" w:hint="default"/>
      </w:rPr>
    </w:lvl>
    <w:lvl w:ilvl="1">
      <w:start w:val="1"/>
      <w:numFmt w:val="bullet"/>
      <w:lvlText w:val="o"/>
      <w:lvlJc w:val="left"/>
      <w:pPr>
        <w:tabs>
          <w:tab w:val="num" w:pos="720"/>
        </w:tabs>
        <w:ind w:left="720" w:hanging="360"/>
      </w:pPr>
      <w:rPr>
        <w:rFonts w:ascii="Courier New" w:hAnsi="Courier New" w:hint="default"/>
        <w:b w:val="0"/>
        <w:i w:val="0"/>
        <w:color w:val="auto"/>
        <w:sz w:val="24"/>
        <w:szCs w:val="24"/>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2">
    <w:nsid w:val="204076A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220140EA"/>
    <w:multiLevelType w:val="hybridMultilevel"/>
    <w:tmpl w:val="3306E76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26873E3D"/>
    <w:multiLevelType w:val="hybridMultilevel"/>
    <w:tmpl w:val="0C160E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8BB3D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2AAF429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2ABE650A"/>
    <w:multiLevelType w:val="hybridMultilevel"/>
    <w:tmpl w:val="F41425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21167F0"/>
    <w:multiLevelType w:val="hybridMultilevel"/>
    <w:tmpl w:val="6D3AE752"/>
    <w:lvl w:ilvl="0" w:tplc="C0F0541E">
      <w:start w:val="1"/>
      <w:numFmt w:val="decimal"/>
      <w:pStyle w:val="ListNumber2"/>
      <w:lvlText w:val="%1."/>
      <w:lvlJc w:val="left"/>
      <w:pPr>
        <w:tabs>
          <w:tab w:val="num" w:pos="720"/>
        </w:tabs>
        <w:ind w:left="7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nsid w:val="37003818"/>
    <w:multiLevelType w:val="hybridMultilevel"/>
    <w:tmpl w:val="A9522858"/>
    <w:lvl w:ilvl="0" w:tplc="446EB746">
      <w:start w:val="1"/>
      <w:numFmt w:val="bullet"/>
      <w:pStyle w:val="ListBullet2"/>
      <w:lvlText w:val=""/>
      <w:lvlJc w:val="left"/>
      <w:pPr>
        <w:tabs>
          <w:tab w:val="num" w:pos="720"/>
        </w:tabs>
        <w:ind w:left="720" w:hanging="360"/>
      </w:pPr>
      <w:rPr>
        <w:rFonts w:ascii="Symbol" w:hAnsi="Symbol" w:hint="default"/>
      </w:rPr>
    </w:lvl>
    <w:lvl w:ilvl="1" w:tplc="E2BA8914">
      <w:start w:val="1"/>
      <w:numFmt w:val="bullet"/>
      <w:lvlText w:val=""/>
      <w:lvlJc w:val="left"/>
      <w:pPr>
        <w:tabs>
          <w:tab w:val="num" w:pos="1440"/>
        </w:tabs>
        <w:ind w:left="1728" w:hanging="288"/>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nsid w:val="3C2B05D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nsid w:val="3FC6455A"/>
    <w:multiLevelType w:val="hybridMultilevel"/>
    <w:tmpl w:val="7E1686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4A3C154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4B3B4DE0"/>
    <w:multiLevelType w:val="hybridMultilevel"/>
    <w:tmpl w:val="C5387E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4C3A141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56890FB1"/>
    <w:multiLevelType w:val="hybridMultilevel"/>
    <w:tmpl w:val="370C4F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7482E08"/>
    <w:multiLevelType w:val="hybridMultilevel"/>
    <w:tmpl w:val="2764AA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91D71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nsid w:val="623F66C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nsid w:val="67BD1C6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nsid w:val="682F2C53"/>
    <w:multiLevelType w:val="hybridMultilevel"/>
    <w:tmpl w:val="53A07BB0"/>
    <w:lvl w:ilvl="0" w:tplc="14CEA36E">
      <w:start w:val="1"/>
      <w:numFmt w:val="decimal"/>
      <w:pStyle w:val="ListNumb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2"/>
  </w:num>
  <w:num w:numId="2">
    <w:abstractNumId w:val="11"/>
  </w:num>
  <w:num w:numId="3">
    <w:abstractNumId w:val="19"/>
  </w:num>
  <w:num w:numId="4">
    <w:abstractNumId w:val="8"/>
  </w:num>
  <w:num w:numId="5">
    <w:abstractNumId w:val="30"/>
  </w:num>
  <w:num w:numId="6">
    <w:abstractNumId w:val="13"/>
  </w:num>
  <w:num w:numId="7">
    <w:abstractNumId w:val="23"/>
  </w:num>
  <w:num w:numId="8">
    <w:abstractNumId w:val="17"/>
  </w:num>
  <w:num w:numId="9">
    <w:abstractNumId w:val="6"/>
  </w:num>
  <w:num w:numId="10">
    <w:abstractNumId w:val="7"/>
  </w:num>
  <w:num w:numId="11">
    <w:abstractNumId w:val="5"/>
  </w:num>
  <w:num w:numId="12">
    <w:abstractNumId w:val="4"/>
  </w:num>
  <w:num w:numId="13">
    <w:abstractNumId w:val="3"/>
  </w:num>
  <w:num w:numId="14">
    <w:abstractNumId w:val="1"/>
  </w:num>
  <w:num w:numId="15">
    <w:abstractNumId w:val="0"/>
  </w:num>
  <w:num w:numId="16">
    <w:abstractNumId w:val="29"/>
  </w:num>
  <w:num w:numId="17">
    <w:abstractNumId w:val="24"/>
  </w:num>
  <w:num w:numId="18">
    <w:abstractNumId w:val="16"/>
  </w:num>
  <w:num w:numId="19">
    <w:abstractNumId w:val="15"/>
  </w:num>
  <w:num w:numId="20">
    <w:abstractNumId w:val="28"/>
  </w:num>
  <w:num w:numId="21">
    <w:abstractNumId w:val="12"/>
  </w:num>
  <w:num w:numId="22">
    <w:abstractNumId w:val="10"/>
  </w:num>
  <w:num w:numId="23">
    <w:abstractNumId w:val="9"/>
  </w:num>
  <w:num w:numId="24">
    <w:abstractNumId w:val="20"/>
  </w:num>
  <w:num w:numId="25">
    <w:abstractNumId w:val="27"/>
  </w:num>
  <w:num w:numId="26">
    <w:abstractNumId w:val="22"/>
  </w:num>
  <w:num w:numId="27">
    <w:abstractNumId w:val="18"/>
  </w:num>
  <w:num w:numId="28">
    <w:abstractNumId w:val="14"/>
  </w:num>
  <w:num w:numId="29">
    <w:abstractNumId w:val="26"/>
  </w:num>
  <w:num w:numId="30">
    <w:abstractNumId w:val="21"/>
  </w:num>
  <w:num w:numId="31">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3C04"/>
    <w:rsid w:val="00012925"/>
    <w:rsid w:val="000149DD"/>
    <w:rsid w:val="0001587F"/>
    <w:rsid w:val="000200B4"/>
    <w:rsid w:val="00020D7C"/>
    <w:rsid w:val="0002142E"/>
    <w:rsid w:val="0002209A"/>
    <w:rsid w:val="00026DB0"/>
    <w:rsid w:val="00031E24"/>
    <w:rsid w:val="00032953"/>
    <w:rsid w:val="000339A0"/>
    <w:rsid w:val="00037CB8"/>
    <w:rsid w:val="00040C92"/>
    <w:rsid w:val="00042C58"/>
    <w:rsid w:val="0004478B"/>
    <w:rsid w:val="00045BC8"/>
    <w:rsid w:val="00050B19"/>
    <w:rsid w:val="00052F5F"/>
    <w:rsid w:val="00055DAE"/>
    <w:rsid w:val="00056D32"/>
    <w:rsid w:val="00060D54"/>
    <w:rsid w:val="00062456"/>
    <w:rsid w:val="000625DC"/>
    <w:rsid w:val="0006282B"/>
    <w:rsid w:val="00067271"/>
    <w:rsid w:val="000678CD"/>
    <w:rsid w:val="000716BD"/>
    <w:rsid w:val="00071AA1"/>
    <w:rsid w:val="00075905"/>
    <w:rsid w:val="0008496A"/>
    <w:rsid w:val="000852A5"/>
    <w:rsid w:val="00086837"/>
    <w:rsid w:val="0008693F"/>
    <w:rsid w:val="000909AA"/>
    <w:rsid w:val="0009674B"/>
    <w:rsid w:val="00096F0E"/>
    <w:rsid w:val="000975C6"/>
    <w:rsid w:val="000A0861"/>
    <w:rsid w:val="000A16CE"/>
    <w:rsid w:val="000A3D55"/>
    <w:rsid w:val="000A3F55"/>
    <w:rsid w:val="000A5931"/>
    <w:rsid w:val="000B2AE8"/>
    <w:rsid w:val="000B492A"/>
    <w:rsid w:val="000B640B"/>
    <w:rsid w:val="000B6A54"/>
    <w:rsid w:val="000C0E88"/>
    <w:rsid w:val="000D02A2"/>
    <w:rsid w:val="000D244F"/>
    <w:rsid w:val="000E18A2"/>
    <w:rsid w:val="000E46E8"/>
    <w:rsid w:val="000E7A27"/>
    <w:rsid w:val="000F1E81"/>
    <w:rsid w:val="000F7A04"/>
    <w:rsid w:val="001021AC"/>
    <w:rsid w:val="00106E48"/>
    <w:rsid w:val="001107BC"/>
    <w:rsid w:val="00112550"/>
    <w:rsid w:val="00114A25"/>
    <w:rsid w:val="00114C08"/>
    <w:rsid w:val="00115330"/>
    <w:rsid w:val="00116C1F"/>
    <w:rsid w:val="00116ED7"/>
    <w:rsid w:val="001171B9"/>
    <w:rsid w:val="00121C45"/>
    <w:rsid w:val="00124BC9"/>
    <w:rsid w:val="00125666"/>
    <w:rsid w:val="00131079"/>
    <w:rsid w:val="00131AA1"/>
    <w:rsid w:val="001421AE"/>
    <w:rsid w:val="001421F7"/>
    <w:rsid w:val="0014342F"/>
    <w:rsid w:val="001444E9"/>
    <w:rsid w:val="001501D8"/>
    <w:rsid w:val="00155191"/>
    <w:rsid w:val="00157177"/>
    <w:rsid w:val="00157226"/>
    <w:rsid w:val="00160CD4"/>
    <w:rsid w:val="001650D8"/>
    <w:rsid w:val="00165ECB"/>
    <w:rsid w:val="00166FBE"/>
    <w:rsid w:val="001820CD"/>
    <w:rsid w:val="00185245"/>
    <w:rsid w:val="001902F5"/>
    <w:rsid w:val="00190F74"/>
    <w:rsid w:val="001911EF"/>
    <w:rsid w:val="00191B77"/>
    <w:rsid w:val="0019352C"/>
    <w:rsid w:val="001947F8"/>
    <w:rsid w:val="00194E39"/>
    <w:rsid w:val="00197805"/>
    <w:rsid w:val="001A141D"/>
    <w:rsid w:val="001A2597"/>
    <w:rsid w:val="001A4235"/>
    <w:rsid w:val="001A5D6B"/>
    <w:rsid w:val="001B08C8"/>
    <w:rsid w:val="001B13B8"/>
    <w:rsid w:val="001B6E2B"/>
    <w:rsid w:val="001C2D79"/>
    <w:rsid w:val="001C3291"/>
    <w:rsid w:val="001C434E"/>
    <w:rsid w:val="001C60D4"/>
    <w:rsid w:val="001D0CAB"/>
    <w:rsid w:val="001D168A"/>
    <w:rsid w:val="001D63DF"/>
    <w:rsid w:val="001D6937"/>
    <w:rsid w:val="001E1D92"/>
    <w:rsid w:val="001E2D69"/>
    <w:rsid w:val="001F1C11"/>
    <w:rsid w:val="001F38D6"/>
    <w:rsid w:val="00202BC0"/>
    <w:rsid w:val="00206532"/>
    <w:rsid w:val="00206A28"/>
    <w:rsid w:val="00206E5D"/>
    <w:rsid w:val="00207349"/>
    <w:rsid w:val="0021172C"/>
    <w:rsid w:val="002134B0"/>
    <w:rsid w:val="00214A83"/>
    <w:rsid w:val="00222237"/>
    <w:rsid w:val="00225A78"/>
    <w:rsid w:val="002304B8"/>
    <w:rsid w:val="002326AA"/>
    <w:rsid w:val="002345A2"/>
    <w:rsid w:val="00235226"/>
    <w:rsid w:val="00235742"/>
    <w:rsid w:val="00237326"/>
    <w:rsid w:val="00241152"/>
    <w:rsid w:val="002417A5"/>
    <w:rsid w:val="00241940"/>
    <w:rsid w:val="00242B99"/>
    <w:rsid w:val="00253515"/>
    <w:rsid w:val="00255B91"/>
    <w:rsid w:val="0025763B"/>
    <w:rsid w:val="0025797D"/>
    <w:rsid w:val="00262F53"/>
    <w:rsid w:val="002659AA"/>
    <w:rsid w:val="00265D1D"/>
    <w:rsid w:val="00272088"/>
    <w:rsid w:val="00272CB5"/>
    <w:rsid w:val="00273004"/>
    <w:rsid w:val="002757E2"/>
    <w:rsid w:val="00276D71"/>
    <w:rsid w:val="002777BC"/>
    <w:rsid w:val="00277AF9"/>
    <w:rsid w:val="002818DA"/>
    <w:rsid w:val="002821E5"/>
    <w:rsid w:val="002830CB"/>
    <w:rsid w:val="00284B07"/>
    <w:rsid w:val="002861BF"/>
    <w:rsid w:val="0028677D"/>
    <w:rsid w:val="002876E6"/>
    <w:rsid w:val="00292586"/>
    <w:rsid w:val="0029418A"/>
    <w:rsid w:val="00296E71"/>
    <w:rsid w:val="002A3FF5"/>
    <w:rsid w:val="002B4201"/>
    <w:rsid w:val="002B5EAC"/>
    <w:rsid w:val="002C212C"/>
    <w:rsid w:val="002C349F"/>
    <w:rsid w:val="002C61C6"/>
    <w:rsid w:val="002F1FB0"/>
    <w:rsid w:val="002F2967"/>
    <w:rsid w:val="002F604E"/>
    <w:rsid w:val="002F791C"/>
    <w:rsid w:val="00301732"/>
    <w:rsid w:val="00304BA2"/>
    <w:rsid w:val="00306AA0"/>
    <w:rsid w:val="00307743"/>
    <w:rsid w:val="00311FC0"/>
    <w:rsid w:val="0031479E"/>
    <w:rsid w:val="003206DC"/>
    <w:rsid w:val="00320D0D"/>
    <w:rsid w:val="00323ED9"/>
    <w:rsid w:val="003244C0"/>
    <w:rsid w:val="00331A08"/>
    <w:rsid w:val="00335B59"/>
    <w:rsid w:val="003364BF"/>
    <w:rsid w:val="003364C1"/>
    <w:rsid w:val="00345081"/>
    <w:rsid w:val="003464B1"/>
    <w:rsid w:val="0035405F"/>
    <w:rsid w:val="00354674"/>
    <w:rsid w:val="00354B30"/>
    <w:rsid w:val="00355EB5"/>
    <w:rsid w:val="00355FDC"/>
    <w:rsid w:val="00356779"/>
    <w:rsid w:val="003608EF"/>
    <w:rsid w:val="0036423B"/>
    <w:rsid w:val="0036590F"/>
    <w:rsid w:val="00366A57"/>
    <w:rsid w:val="0037216F"/>
    <w:rsid w:val="003725D6"/>
    <w:rsid w:val="00373943"/>
    <w:rsid w:val="00376877"/>
    <w:rsid w:val="0038308E"/>
    <w:rsid w:val="00384BB4"/>
    <w:rsid w:val="00385EEB"/>
    <w:rsid w:val="0039388C"/>
    <w:rsid w:val="003969B8"/>
    <w:rsid w:val="00397965"/>
    <w:rsid w:val="003A0320"/>
    <w:rsid w:val="003A0D43"/>
    <w:rsid w:val="003A44B1"/>
    <w:rsid w:val="003A6E8D"/>
    <w:rsid w:val="003B192D"/>
    <w:rsid w:val="003B456F"/>
    <w:rsid w:val="003C08F0"/>
    <w:rsid w:val="003C0CB0"/>
    <w:rsid w:val="003C266A"/>
    <w:rsid w:val="003C2988"/>
    <w:rsid w:val="003C3C04"/>
    <w:rsid w:val="003C637E"/>
    <w:rsid w:val="003C68AF"/>
    <w:rsid w:val="003C7100"/>
    <w:rsid w:val="003C79F3"/>
    <w:rsid w:val="003D0BED"/>
    <w:rsid w:val="003D160F"/>
    <w:rsid w:val="003D6AD5"/>
    <w:rsid w:val="003E0AF6"/>
    <w:rsid w:val="003E2113"/>
    <w:rsid w:val="003E4E24"/>
    <w:rsid w:val="003F3ADC"/>
    <w:rsid w:val="003F6B8F"/>
    <w:rsid w:val="003F732F"/>
    <w:rsid w:val="00407473"/>
    <w:rsid w:val="00410FC7"/>
    <w:rsid w:val="004122D9"/>
    <w:rsid w:val="00412BF9"/>
    <w:rsid w:val="00412E72"/>
    <w:rsid w:val="00414D77"/>
    <w:rsid w:val="00421BCA"/>
    <w:rsid w:val="00421BFD"/>
    <w:rsid w:val="00422865"/>
    <w:rsid w:val="00424CAE"/>
    <w:rsid w:val="00424F1F"/>
    <w:rsid w:val="004310ED"/>
    <w:rsid w:val="0043551E"/>
    <w:rsid w:val="0043567B"/>
    <w:rsid w:val="004518ED"/>
    <w:rsid w:val="00454B56"/>
    <w:rsid w:val="00456CD3"/>
    <w:rsid w:val="00457B7C"/>
    <w:rsid w:val="00463F21"/>
    <w:rsid w:val="00466855"/>
    <w:rsid w:val="00470D27"/>
    <w:rsid w:val="00471D17"/>
    <w:rsid w:val="00473FDB"/>
    <w:rsid w:val="00474583"/>
    <w:rsid w:val="00480F42"/>
    <w:rsid w:val="00483755"/>
    <w:rsid w:val="00483EEA"/>
    <w:rsid w:val="00490397"/>
    <w:rsid w:val="00495158"/>
    <w:rsid w:val="0049522F"/>
    <w:rsid w:val="00496D06"/>
    <w:rsid w:val="004A1667"/>
    <w:rsid w:val="004A1E88"/>
    <w:rsid w:val="004A341D"/>
    <w:rsid w:val="004A43DD"/>
    <w:rsid w:val="004A5BED"/>
    <w:rsid w:val="004B0FCD"/>
    <w:rsid w:val="004B14AA"/>
    <w:rsid w:val="004B35C7"/>
    <w:rsid w:val="004B4487"/>
    <w:rsid w:val="004B774D"/>
    <w:rsid w:val="004C1C39"/>
    <w:rsid w:val="004C2C0B"/>
    <w:rsid w:val="004C48DF"/>
    <w:rsid w:val="004C68E4"/>
    <w:rsid w:val="004C6FC6"/>
    <w:rsid w:val="004D0FB9"/>
    <w:rsid w:val="004D1BF5"/>
    <w:rsid w:val="004D61D6"/>
    <w:rsid w:val="004D628B"/>
    <w:rsid w:val="004E0D0F"/>
    <w:rsid w:val="004E22BC"/>
    <w:rsid w:val="004E3B5D"/>
    <w:rsid w:val="004E3CDF"/>
    <w:rsid w:val="004E4914"/>
    <w:rsid w:val="004E4CA0"/>
    <w:rsid w:val="004E4FC6"/>
    <w:rsid w:val="004E5172"/>
    <w:rsid w:val="004F252A"/>
    <w:rsid w:val="004F3C35"/>
    <w:rsid w:val="004F5E3C"/>
    <w:rsid w:val="00500D7F"/>
    <w:rsid w:val="00502AED"/>
    <w:rsid w:val="00503102"/>
    <w:rsid w:val="005035D8"/>
    <w:rsid w:val="00512835"/>
    <w:rsid w:val="0051348C"/>
    <w:rsid w:val="00514C62"/>
    <w:rsid w:val="005167C0"/>
    <w:rsid w:val="00523772"/>
    <w:rsid w:val="00523BE6"/>
    <w:rsid w:val="00524431"/>
    <w:rsid w:val="00531FA5"/>
    <w:rsid w:val="005329C3"/>
    <w:rsid w:val="0053317F"/>
    <w:rsid w:val="00533D81"/>
    <w:rsid w:val="00534F28"/>
    <w:rsid w:val="005353C8"/>
    <w:rsid w:val="00535871"/>
    <w:rsid w:val="00536235"/>
    <w:rsid w:val="00536F23"/>
    <w:rsid w:val="0053781B"/>
    <w:rsid w:val="00537B11"/>
    <w:rsid w:val="0054547E"/>
    <w:rsid w:val="0054662D"/>
    <w:rsid w:val="00546B55"/>
    <w:rsid w:val="00547744"/>
    <w:rsid w:val="00551CE1"/>
    <w:rsid w:val="005528DF"/>
    <w:rsid w:val="00555952"/>
    <w:rsid w:val="00556BBB"/>
    <w:rsid w:val="00557590"/>
    <w:rsid w:val="0056012F"/>
    <w:rsid w:val="00561CE2"/>
    <w:rsid w:val="005638EF"/>
    <w:rsid w:val="00566E1A"/>
    <w:rsid w:val="005731B3"/>
    <w:rsid w:val="00577CC4"/>
    <w:rsid w:val="0058275C"/>
    <w:rsid w:val="00584831"/>
    <w:rsid w:val="005851B1"/>
    <w:rsid w:val="0058585B"/>
    <w:rsid w:val="00591FAD"/>
    <w:rsid w:val="00592A5C"/>
    <w:rsid w:val="0059483B"/>
    <w:rsid w:val="005A2167"/>
    <w:rsid w:val="005A3568"/>
    <w:rsid w:val="005A65EC"/>
    <w:rsid w:val="005B13E5"/>
    <w:rsid w:val="005B3A29"/>
    <w:rsid w:val="005B3A84"/>
    <w:rsid w:val="005B3D21"/>
    <w:rsid w:val="005B3EDC"/>
    <w:rsid w:val="005B4E20"/>
    <w:rsid w:val="005C167A"/>
    <w:rsid w:val="005C2D92"/>
    <w:rsid w:val="005D4B93"/>
    <w:rsid w:val="005D6CE1"/>
    <w:rsid w:val="005E1A40"/>
    <w:rsid w:val="005E3C28"/>
    <w:rsid w:val="005E428A"/>
    <w:rsid w:val="005E5BEF"/>
    <w:rsid w:val="005F3143"/>
    <w:rsid w:val="005F3764"/>
    <w:rsid w:val="005F530E"/>
    <w:rsid w:val="005F789D"/>
    <w:rsid w:val="006004E3"/>
    <w:rsid w:val="00601316"/>
    <w:rsid w:val="00606A31"/>
    <w:rsid w:val="00611B83"/>
    <w:rsid w:val="00611B9A"/>
    <w:rsid w:val="00611CB1"/>
    <w:rsid w:val="00613129"/>
    <w:rsid w:val="0061542E"/>
    <w:rsid w:val="006201DC"/>
    <w:rsid w:val="00621FBB"/>
    <w:rsid w:val="00622F61"/>
    <w:rsid w:val="006237AB"/>
    <w:rsid w:val="00626E0A"/>
    <w:rsid w:val="00630282"/>
    <w:rsid w:val="00633701"/>
    <w:rsid w:val="006345EF"/>
    <w:rsid w:val="006351A8"/>
    <w:rsid w:val="00640F04"/>
    <w:rsid w:val="00641CD6"/>
    <w:rsid w:val="0064275E"/>
    <w:rsid w:val="00643E5E"/>
    <w:rsid w:val="00652A30"/>
    <w:rsid w:val="0065582D"/>
    <w:rsid w:val="006615A6"/>
    <w:rsid w:val="00663BCD"/>
    <w:rsid w:val="00664ACA"/>
    <w:rsid w:val="00664DE8"/>
    <w:rsid w:val="00672107"/>
    <w:rsid w:val="00675255"/>
    <w:rsid w:val="006762B7"/>
    <w:rsid w:val="00676AB8"/>
    <w:rsid w:val="006805B8"/>
    <w:rsid w:val="00682DAE"/>
    <w:rsid w:val="00691C41"/>
    <w:rsid w:val="00692CBC"/>
    <w:rsid w:val="00694AFB"/>
    <w:rsid w:val="00695EE6"/>
    <w:rsid w:val="006967E3"/>
    <w:rsid w:val="006976B0"/>
    <w:rsid w:val="006A3E09"/>
    <w:rsid w:val="006A42CC"/>
    <w:rsid w:val="006B533D"/>
    <w:rsid w:val="006B640C"/>
    <w:rsid w:val="006B7CCA"/>
    <w:rsid w:val="006C0EB8"/>
    <w:rsid w:val="006C3E56"/>
    <w:rsid w:val="006C411B"/>
    <w:rsid w:val="006C64E2"/>
    <w:rsid w:val="006C7380"/>
    <w:rsid w:val="006C7A37"/>
    <w:rsid w:val="006D2CA5"/>
    <w:rsid w:val="006D4CA0"/>
    <w:rsid w:val="006D52DF"/>
    <w:rsid w:val="006D5F54"/>
    <w:rsid w:val="006E0E4B"/>
    <w:rsid w:val="006E227A"/>
    <w:rsid w:val="006E646A"/>
    <w:rsid w:val="006E68E0"/>
    <w:rsid w:val="006E7BAE"/>
    <w:rsid w:val="006F03AA"/>
    <w:rsid w:val="006F1F52"/>
    <w:rsid w:val="006F3C3C"/>
    <w:rsid w:val="006F4F2F"/>
    <w:rsid w:val="006F4FFC"/>
    <w:rsid w:val="006F61CD"/>
    <w:rsid w:val="00706E20"/>
    <w:rsid w:val="007100C7"/>
    <w:rsid w:val="007112A5"/>
    <w:rsid w:val="007120DA"/>
    <w:rsid w:val="0071217D"/>
    <w:rsid w:val="00713DEE"/>
    <w:rsid w:val="00716A83"/>
    <w:rsid w:val="00717A89"/>
    <w:rsid w:val="00721CF9"/>
    <w:rsid w:val="00724958"/>
    <w:rsid w:val="00727118"/>
    <w:rsid w:val="007319DD"/>
    <w:rsid w:val="0073590C"/>
    <w:rsid w:val="0073619B"/>
    <w:rsid w:val="00736716"/>
    <w:rsid w:val="00737274"/>
    <w:rsid w:val="007379E8"/>
    <w:rsid w:val="00747490"/>
    <w:rsid w:val="00750BF4"/>
    <w:rsid w:val="00751BC9"/>
    <w:rsid w:val="007536DD"/>
    <w:rsid w:val="00761E94"/>
    <w:rsid w:val="00764AB7"/>
    <w:rsid w:val="00765CDE"/>
    <w:rsid w:val="00766042"/>
    <w:rsid w:val="0076705C"/>
    <w:rsid w:val="0076728D"/>
    <w:rsid w:val="00767E0F"/>
    <w:rsid w:val="0077538F"/>
    <w:rsid w:val="00776980"/>
    <w:rsid w:val="0077725B"/>
    <w:rsid w:val="00780941"/>
    <w:rsid w:val="007861E7"/>
    <w:rsid w:val="00791608"/>
    <w:rsid w:val="00792A61"/>
    <w:rsid w:val="00792D4A"/>
    <w:rsid w:val="00793087"/>
    <w:rsid w:val="0079658A"/>
    <w:rsid w:val="007A0080"/>
    <w:rsid w:val="007A3672"/>
    <w:rsid w:val="007A689C"/>
    <w:rsid w:val="007B2F6A"/>
    <w:rsid w:val="007B3D01"/>
    <w:rsid w:val="007B471F"/>
    <w:rsid w:val="007B7C98"/>
    <w:rsid w:val="007C1082"/>
    <w:rsid w:val="007C3987"/>
    <w:rsid w:val="007C5559"/>
    <w:rsid w:val="007D2591"/>
    <w:rsid w:val="007D274C"/>
    <w:rsid w:val="007D34C3"/>
    <w:rsid w:val="007D494A"/>
    <w:rsid w:val="007E2596"/>
    <w:rsid w:val="007E2793"/>
    <w:rsid w:val="007E3AB1"/>
    <w:rsid w:val="007E44A7"/>
    <w:rsid w:val="007F44FF"/>
    <w:rsid w:val="007F74D6"/>
    <w:rsid w:val="00800918"/>
    <w:rsid w:val="00811A83"/>
    <w:rsid w:val="0081542A"/>
    <w:rsid w:val="008157A2"/>
    <w:rsid w:val="008168AE"/>
    <w:rsid w:val="00823233"/>
    <w:rsid w:val="00826960"/>
    <w:rsid w:val="008271F1"/>
    <w:rsid w:val="0082740E"/>
    <w:rsid w:val="0083127A"/>
    <w:rsid w:val="008342CD"/>
    <w:rsid w:val="00835E3F"/>
    <w:rsid w:val="0083766D"/>
    <w:rsid w:val="008422B6"/>
    <w:rsid w:val="00842AAF"/>
    <w:rsid w:val="0084440B"/>
    <w:rsid w:val="00845296"/>
    <w:rsid w:val="00845D65"/>
    <w:rsid w:val="008523B9"/>
    <w:rsid w:val="00855CCB"/>
    <w:rsid w:val="00856276"/>
    <w:rsid w:val="00856A8C"/>
    <w:rsid w:val="00856B3E"/>
    <w:rsid w:val="008624BC"/>
    <w:rsid w:val="00866E47"/>
    <w:rsid w:val="008706CE"/>
    <w:rsid w:val="008707BA"/>
    <w:rsid w:val="00870DBF"/>
    <w:rsid w:val="008759B4"/>
    <w:rsid w:val="00877998"/>
    <w:rsid w:val="00881279"/>
    <w:rsid w:val="008813C4"/>
    <w:rsid w:val="0088211C"/>
    <w:rsid w:val="00884307"/>
    <w:rsid w:val="00886233"/>
    <w:rsid w:val="00886482"/>
    <w:rsid w:val="008866C3"/>
    <w:rsid w:val="00890BED"/>
    <w:rsid w:val="00891844"/>
    <w:rsid w:val="00892705"/>
    <w:rsid w:val="00892D82"/>
    <w:rsid w:val="00894002"/>
    <w:rsid w:val="008948E0"/>
    <w:rsid w:val="00896AAF"/>
    <w:rsid w:val="008A0E14"/>
    <w:rsid w:val="008A2544"/>
    <w:rsid w:val="008A3494"/>
    <w:rsid w:val="008A4047"/>
    <w:rsid w:val="008A4528"/>
    <w:rsid w:val="008A51AB"/>
    <w:rsid w:val="008B02D1"/>
    <w:rsid w:val="008B2627"/>
    <w:rsid w:val="008B440F"/>
    <w:rsid w:val="008B7D2D"/>
    <w:rsid w:val="008C245C"/>
    <w:rsid w:val="008C3665"/>
    <w:rsid w:val="008C3EE3"/>
    <w:rsid w:val="008C4485"/>
    <w:rsid w:val="008C4F86"/>
    <w:rsid w:val="008D62CD"/>
    <w:rsid w:val="008E7278"/>
    <w:rsid w:val="008F1106"/>
    <w:rsid w:val="008F2CD9"/>
    <w:rsid w:val="008F6ADF"/>
    <w:rsid w:val="00901CF8"/>
    <w:rsid w:val="00903CBB"/>
    <w:rsid w:val="00910377"/>
    <w:rsid w:val="00910F3D"/>
    <w:rsid w:val="00915D1F"/>
    <w:rsid w:val="009162DC"/>
    <w:rsid w:val="009167EC"/>
    <w:rsid w:val="00921A14"/>
    <w:rsid w:val="00923317"/>
    <w:rsid w:val="00931903"/>
    <w:rsid w:val="009329F1"/>
    <w:rsid w:val="00933547"/>
    <w:rsid w:val="0093733F"/>
    <w:rsid w:val="00940B79"/>
    <w:rsid w:val="009453CD"/>
    <w:rsid w:val="00945E5D"/>
    <w:rsid w:val="00946B16"/>
    <w:rsid w:val="00947C98"/>
    <w:rsid w:val="00950820"/>
    <w:rsid w:val="00951DDA"/>
    <w:rsid w:val="0095289E"/>
    <w:rsid w:val="00952935"/>
    <w:rsid w:val="0096025E"/>
    <w:rsid w:val="009614F7"/>
    <w:rsid w:val="009619D5"/>
    <w:rsid w:val="0096490A"/>
    <w:rsid w:val="00973E8C"/>
    <w:rsid w:val="009755D3"/>
    <w:rsid w:val="00980132"/>
    <w:rsid w:val="00981070"/>
    <w:rsid w:val="00982501"/>
    <w:rsid w:val="009825C4"/>
    <w:rsid w:val="009902BF"/>
    <w:rsid w:val="00993F6E"/>
    <w:rsid w:val="009A0AEE"/>
    <w:rsid w:val="009A3A68"/>
    <w:rsid w:val="009A3BF7"/>
    <w:rsid w:val="009A5EEC"/>
    <w:rsid w:val="009A6B95"/>
    <w:rsid w:val="009B044D"/>
    <w:rsid w:val="009B17D2"/>
    <w:rsid w:val="009B342C"/>
    <w:rsid w:val="009B3F61"/>
    <w:rsid w:val="009B44EE"/>
    <w:rsid w:val="009B6C45"/>
    <w:rsid w:val="009C3AFD"/>
    <w:rsid w:val="009D005C"/>
    <w:rsid w:val="009D7BE1"/>
    <w:rsid w:val="009E1018"/>
    <w:rsid w:val="009E19BC"/>
    <w:rsid w:val="009F0F7A"/>
    <w:rsid w:val="00A036E6"/>
    <w:rsid w:val="00A03783"/>
    <w:rsid w:val="00A0489E"/>
    <w:rsid w:val="00A054F7"/>
    <w:rsid w:val="00A10948"/>
    <w:rsid w:val="00A136B1"/>
    <w:rsid w:val="00A24B61"/>
    <w:rsid w:val="00A26179"/>
    <w:rsid w:val="00A26539"/>
    <w:rsid w:val="00A26CC5"/>
    <w:rsid w:val="00A30027"/>
    <w:rsid w:val="00A431E1"/>
    <w:rsid w:val="00A45F11"/>
    <w:rsid w:val="00A46C29"/>
    <w:rsid w:val="00A5134B"/>
    <w:rsid w:val="00A51D62"/>
    <w:rsid w:val="00A56E25"/>
    <w:rsid w:val="00A57250"/>
    <w:rsid w:val="00A66895"/>
    <w:rsid w:val="00A67060"/>
    <w:rsid w:val="00A670B6"/>
    <w:rsid w:val="00A671F4"/>
    <w:rsid w:val="00A676EC"/>
    <w:rsid w:val="00A67EB3"/>
    <w:rsid w:val="00A71CD9"/>
    <w:rsid w:val="00A71EEC"/>
    <w:rsid w:val="00A7468E"/>
    <w:rsid w:val="00A75EE3"/>
    <w:rsid w:val="00A808AE"/>
    <w:rsid w:val="00A81FC3"/>
    <w:rsid w:val="00A824EE"/>
    <w:rsid w:val="00A83AE7"/>
    <w:rsid w:val="00A83F72"/>
    <w:rsid w:val="00A86A48"/>
    <w:rsid w:val="00A87006"/>
    <w:rsid w:val="00A92D6B"/>
    <w:rsid w:val="00A95E37"/>
    <w:rsid w:val="00AA150D"/>
    <w:rsid w:val="00AA2838"/>
    <w:rsid w:val="00AA341E"/>
    <w:rsid w:val="00AA3D63"/>
    <w:rsid w:val="00AA5F53"/>
    <w:rsid w:val="00AA6EE0"/>
    <w:rsid w:val="00AA7ED8"/>
    <w:rsid w:val="00AB1D0D"/>
    <w:rsid w:val="00AB1D30"/>
    <w:rsid w:val="00AB2EAC"/>
    <w:rsid w:val="00AB30BF"/>
    <w:rsid w:val="00AB6CA6"/>
    <w:rsid w:val="00AC29DA"/>
    <w:rsid w:val="00AD421D"/>
    <w:rsid w:val="00AD65AD"/>
    <w:rsid w:val="00AD66C0"/>
    <w:rsid w:val="00AD6842"/>
    <w:rsid w:val="00AD6D66"/>
    <w:rsid w:val="00AE0069"/>
    <w:rsid w:val="00AE1BBD"/>
    <w:rsid w:val="00AE2CFE"/>
    <w:rsid w:val="00AE30F5"/>
    <w:rsid w:val="00AE4110"/>
    <w:rsid w:val="00AE4F04"/>
    <w:rsid w:val="00AF284D"/>
    <w:rsid w:val="00AF4DEA"/>
    <w:rsid w:val="00AF5274"/>
    <w:rsid w:val="00AF5FF8"/>
    <w:rsid w:val="00AF63E3"/>
    <w:rsid w:val="00AF72E4"/>
    <w:rsid w:val="00AF781A"/>
    <w:rsid w:val="00AF7C96"/>
    <w:rsid w:val="00B012EE"/>
    <w:rsid w:val="00B13770"/>
    <w:rsid w:val="00B14E5E"/>
    <w:rsid w:val="00B175E0"/>
    <w:rsid w:val="00B2025D"/>
    <w:rsid w:val="00B2128D"/>
    <w:rsid w:val="00B23433"/>
    <w:rsid w:val="00B25149"/>
    <w:rsid w:val="00B26D3E"/>
    <w:rsid w:val="00B30208"/>
    <w:rsid w:val="00B33E6C"/>
    <w:rsid w:val="00B36D4A"/>
    <w:rsid w:val="00B370E5"/>
    <w:rsid w:val="00B40280"/>
    <w:rsid w:val="00B4123D"/>
    <w:rsid w:val="00B42325"/>
    <w:rsid w:val="00B47294"/>
    <w:rsid w:val="00B51092"/>
    <w:rsid w:val="00B51581"/>
    <w:rsid w:val="00B57A78"/>
    <w:rsid w:val="00B57BEC"/>
    <w:rsid w:val="00B603A8"/>
    <w:rsid w:val="00B6186C"/>
    <w:rsid w:val="00B61BD7"/>
    <w:rsid w:val="00B65C7A"/>
    <w:rsid w:val="00B6757E"/>
    <w:rsid w:val="00B75990"/>
    <w:rsid w:val="00B75D44"/>
    <w:rsid w:val="00B75EC4"/>
    <w:rsid w:val="00B8033F"/>
    <w:rsid w:val="00B81120"/>
    <w:rsid w:val="00B8300C"/>
    <w:rsid w:val="00B839E0"/>
    <w:rsid w:val="00B83D55"/>
    <w:rsid w:val="00B862AE"/>
    <w:rsid w:val="00B87571"/>
    <w:rsid w:val="00B92312"/>
    <w:rsid w:val="00B947DA"/>
    <w:rsid w:val="00B9603C"/>
    <w:rsid w:val="00B9722E"/>
    <w:rsid w:val="00BA1389"/>
    <w:rsid w:val="00BA2542"/>
    <w:rsid w:val="00BA2B4D"/>
    <w:rsid w:val="00BA2CB6"/>
    <w:rsid w:val="00BA2DA4"/>
    <w:rsid w:val="00BA5C0A"/>
    <w:rsid w:val="00BB01E0"/>
    <w:rsid w:val="00BB5019"/>
    <w:rsid w:val="00BB72B1"/>
    <w:rsid w:val="00BC4FF2"/>
    <w:rsid w:val="00BC5879"/>
    <w:rsid w:val="00BD16D6"/>
    <w:rsid w:val="00BD2DD7"/>
    <w:rsid w:val="00BD4509"/>
    <w:rsid w:val="00BE19D4"/>
    <w:rsid w:val="00BE5509"/>
    <w:rsid w:val="00BE5EB9"/>
    <w:rsid w:val="00BF0926"/>
    <w:rsid w:val="00BF0AC2"/>
    <w:rsid w:val="00BF34E8"/>
    <w:rsid w:val="00BF5928"/>
    <w:rsid w:val="00BF5996"/>
    <w:rsid w:val="00BF7F21"/>
    <w:rsid w:val="00C0374E"/>
    <w:rsid w:val="00C0449B"/>
    <w:rsid w:val="00C04FAA"/>
    <w:rsid w:val="00C05922"/>
    <w:rsid w:val="00C07780"/>
    <w:rsid w:val="00C07B0B"/>
    <w:rsid w:val="00C11F81"/>
    <w:rsid w:val="00C12568"/>
    <w:rsid w:val="00C145A9"/>
    <w:rsid w:val="00C17AC8"/>
    <w:rsid w:val="00C208D0"/>
    <w:rsid w:val="00C24762"/>
    <w:rsid w:val="00C24EA2"/>
    <w:rsid w:val="00C25D14"/>
    <w:rsid w:val="00C278D8"/>
    <w:rsid w:val="00C3037E"/>
    <w:rsid w:val="00C33643"/>
    <w:rsid w:val="00C34BB0"/>
    <w:rsid w:val="00C36B9C"/>
    <w:rsid w:val="00C37417"/>
    <w:rsid w:val="00C42145"/>
    <w:rsid w:val="00C42353"/>
    <w:rsid w:val="00C50343"/>
    <w:rsid w:val="00C50821"/>
    <w:rsid w:val="00C52867"/>
    <w:rsid w:val="00C548B5"/>
    <w:rsid w:val="00C5661D"/>
    <w:rsid w:val="00C614DE"/>
    <w:rsid w:val="00C659A9"/>
    <w:rsid w:val="00C672DB"/>
    <w:rsid w:val="00C67BD8"/>
    <w:rsid w:val="00C7747B"/>
    <w:rsid w:val="00C821FC"/>
    <w:rsid w:val="00C83653"/>
    <w:rsid w:val="00C85944"/>
    <w:rsid w:val="00C860CA"/>
    <w:rsid w:val="00C86C03"/>
    <w:rsid w:val="00C94968"/>
    <w:rsid w:val="00C96AD9"/>
    <w:rsid w:val="00CA2081"/>
    <w:rsid w:val="00CA4A3E"/>
    <w:rsid w:val="00CA4DDB"/>
    <w:rsid w:val="00CB017B"/>
    <w:rsid w:val="00CB0ED8"/>
    <w:rsid w:val="00CB214F"/>
    <w:rsid w:val="00CB44D4"/>
    <w:rsid w:val="00CB5C2B"/>
    <w:rsid w:val="00CB7D7D"/>
    <w:rsid w:val="00CC2C71"/>
    <w:rsid w:val="00CD0A5F"/>
    <w:rsid w:val="00CD5879"/>
    <w:rsid w:val="00CD672E"/>
    <w:rsid w:val="00CD6812"/>
    <w:rsid w:val="00CD6C1F"/>
    <w:rsid w:val="00CE002C"/>
    <w:rsid w:val="00CE11D2"/>
    <w:rsid w:val="00CE2480"/>
    <w:rsid w:val="00CE54D9"/>
    <w:rsid w:val="00CE5D92"/>
    <w:rsid w:val="00CF1B2E"/>
    <w:rsid w:val="00CF2146"/>
    <w:rsid w:val="00CF439A"/>
    <w:rsid w:val="00CF7BAF"/>
    <w:rsid w:val="00D00EB4"/>
    <w:rsid w:val="00D01E7B"/>
    <w:rsid w:val="00D037DE"/>
    <w:rsid w:val="00D10A57"/>
    <w:rsid w:val="00D111AA"/>
    <w:rsid w:val="00D15E76"/>
    <w:rsid w:val="00D15FC9"/>
    <w:rsid w:val="00D1719B"/>
    <w:rsid w:val="00D207D7"/>
    <w:rsid w:val="00D21285"/>
    <w:rsid w:val="00D219A6"/>
    <w:rsid w:val="00D22953"/>
    <w:rsid w:val="00D25DA9"/>
    <w:rsid w:val="00D30184"/>
    <w:rsid w:val="00D3611A"/>
    <w:rsid w:val="00D44805"/>
    <w:rsid w:val="00D44A2F"/>
    <w:rsid w:val="00D462AE"/>
    <w:rsid w:val="00D55E28"/>
    <w:rsid w:val="00D6036A"/>
    <w:rsid w:val="00D641CB"/>
    <w:rsid w:val="00D651CA"/>
    <w:rsid w:val="00D65B56"/>
    <w:rsid w:val="00D72207"/>
    <w:rsid w:val="00D74CC6"/>
    <w:rsid w:val="00D77770"/>
    <w:rsid w:val="00D840C8"/>
    <w:rsid w:val="00D9048E"/>
    <w:rsid w:val="00D93ACF"/>
    <w:rsid w:val="00DA0C8F"/>
    <w:rsid w:val="00DA37CC"/>
    <w:rsid w:val="00DA410A"/>
    <w:rsid w:val="00DB7236"/>
    <w:rsid w:val="00DC0310"/>
    <w:rsid w:val="00DC0EF4"/>
    <w:rsid w:val="00DC292F"/>
    <w:rsid w:val="00DC503C"/>
    <w:rsid w:val="00DD1F58"/>
    <w:rsid w:val="00DD2F92"/>
    <w:rsid w:val="00DD4D69"/>
    <w:rsid w:val="00DD5B35"/>
    <w:rsid w:val="00DD6455"/>
    <w:rsid w:val="00DD721F"/>
    <w:rsid w:val="00DF1F4D"/>
    <w:rsid w:val="00E01EBA"/>
    <w:rsid w:val="00E023C1"/>
    <w:rsid w:val="00E02E43"/>
    <w:rsid w:val="00E04A5D"/>
    <w:rsid w:val="00E073F6"/>
    <w:rsid w:val="00E12079"/>
    <w:rsid w:val="00E1422B"/>
    <w:rsid w:val="00E17A34"/>
    <w:rsid w:val="00E22A30"/>
    <w:rsid w:val="00E25C74"/>
    <w:rsid w:val="00E3092D"/>
    <w:rsid w:val="00E31252"/>
    <w:rsid w:val="00E331CC"/>
    <w:rsid w:val="00E361A2"/>
    <w:rsid w:val="00E408F3"/>
    <w:rsid w:val="00E418A9"/>
    <w:rsid w:val="00E43BD6"/>
    <w:rsid w:val="00E5009E"/>
    <w:rsid w:val="00E542A4"/>
    <w:rsid w:val="00E57431"/>
    <w:rsid w:val="00E57CA8"/>
    <w:rsid w:val="00E60BAD"/>
    <w:rsid w:val="00E73231"/>
    <w:rsid w:val="00E73EC5"/>
    <w:rsid w:val="00E77317"/>
    <w:rsid w:val="00E82723"/>
    <w:rsid w:val="00E827AC"/>
    <w:rsid w:val="00E82DC0"/>
    <w:rsid w:val="00E84782"/>
    <w:rsid w:val="00E910AD"/>
    <w:rsid w:val="00E9118A"/>
    <w:rsid w:val="00E912F6"/>
    <w:rsid w:val="00E94333"/>
    <w:rsid w:val="00E94B79"/>
    <w:rsid w:val="00E97ED1"/>
    <w:rsid w:val="00EA1E8D"/>
    <w:rsid w:val="00EA7A0D"/>
    <w:rsid w:val="00EA7C2D"/>
    <w:rsid w:val="00EB2226"/>
    <w:rsid w:val="00EB3DC4"/>
    <w:rsid w:val="00EB470C"/>
    <w:rsid w:val="00EB534E"/>
    <w:rsid w:val="00EC04B9"/>
    <w:rsid w:val="00EC2D8E"/>
    <w:rsid w:val="00EC5A11"/>
    <w:rsid w:val="00EC5B20"/>
    <w:rsid w:val="00EC69E5"/>
    <w:rsid w:val="00ED2539"/>
    <w:rsid w:val="00ED3968"/>
    <w:rsid w:val="00EE0CF7"/>
    <w:rsid w:val="00EE11EF"/>
    <w:rsid w:val="00EE749F"/>
    <w:rsid w:val="00EE7A4B"/>
    <w:rsid w:val="00EE7CDC"/>
    <w:rsid w:val="00EF15B1"/>
    <w:rsid w:val="00EF27E1"/>
    <w:rsid w:val="00EF2E29"/>
    <w:rsid w:val="00EF2ECD"/>
    <w:rsid w:val="00EF313E"/>
    <w:rsid w:val="00EF3262"/>
    <w:rsid w:val="00EF3964"/>
    <w:rsid w:val="00EF5E4A"/>
    <w:rsid w:val="00F00ECA"/>
    <w:rsid w:val="00F02410"/>
    <w:rsid w:val="00F025F2"/>
    <w:rsid w:val="00F0680A"/>
    <w:rsid w:val="00F07D54"/>
    <w:rsid w:val="00F10C86"/>
    <w:rsid w:val="00F135A1"/>
    <w:rsid w:val="00F135BD"/>
    <w:rsid w:val="00F142C8"/>
    <w:rsid w:val="00F1493F"/>
    <w:rsid w:val="00F15FA4"/>
    <w:rsid w:val="00F160E9"/>
    <w:rsid w:val="00F164B2"/>
    <w:rsid w:val="00F2318B"/>
    <w:rsid w:val="00F23609"/>
    <w:rsid w:val="00F24E19"/>
    <w:rsid w:val="00F25916"/>
    <w:rsid w:val="00F26FDB"/>
    <w:rsid w:val="00F27AE5"/>
    <w:rsid w:val="00F31020"/>
    <w:rsid w:val="00F338BE"/>
    <w:rsid w:val="00F41BE5"/>
    <w:rsid w:val="00F425FC"/>
    <w:rsid w:val="00F45662"/>
    <w:rsid w:val="00F472A2"/>
    <w:rsid w:val="00F475DF"/>
    <w:rsid w:val="00F53D37"/>
    <w:rsid w:val="00F549A7"/>
    <w:rsid w:val="00F54F55"/>
    <w:rsid w:val="00F55C70"/>
    <w:rsid w:val="00F5744F"/>
    <w:rsid w:val="00F57A47"/>
    <w:rsid w:val="00F57E1A"/>
    <w:rsid w:val="00F610F8"/>
    <w:rsid w:val="00F64B9B"/>
    <w:rsid w:val="00F64E35"/>
    <w:rsid w:val="00F65883"/>
    <w:rsid w:val="00F65B7A"/>
    <w:rsid w:val="00F663E9"/>
    <w:rsid w:val="00F70A65"/>
    <w:rsid w:val="00F721E2"/>
    <w:rsid w:val="00F7250C"/>
    <w:rsid w:val="00F80486"/>
    <w:rsid w:val="00F81C09"/>
    <w:rsid w:val="00F850D6"/>
    <w:rsid w:val="00F85C3D"/>
    <w:rsid w:val="00F86B44"/>
    <w:rsid w:val="00F874B0"/>
    <w:rsid w:val="00FA108D"/>
    <w:rsid w:val="00FA3586"/>
    <w:rsid w:val="00FA7785"/>
    <w:rsid w:val="00FB0C80"/>
    <w:rsid w:val="00FB1494"/>
    <w:rsid w:val="00FB1F11"/>
    <w:rsid w:val="00FB4D06"/>
    <w:rsid w:val="00FC6933"/>
    <w:rsid w:val="00FD0E99"/>
    <w:rsid w:val="00FD0F75"/>
    <w:rsid w:val="00FD1FD3"/>
    <w:rsid w:val="00FD5BB5"/>
    <w:rsid w:val="00FD607C"/>
    <w:rsid w:val="00FD7117"/>
    <w:rsid w:val="00FE1D3E"/>
    <w:rsid w:val="00FE34FC"/>
    <w:rsid w:val="00FE363D"/>
    <w:rsid w:val="00FE3D01"/>
    <w:rsid w:val="00FE7AAE"/>
    <w:rsid w:val="00FF0B52"/>
    <w:rsid w:val="00FF2B0C"/>
    <w:rsid w:val="00FF3B65"/>
    <w:rsid w:val="00FF5245"/>
    <w:rsid w:val="00FF7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2142E"/>
    <w:rPr>
      <w:rFonts w:ascii="Tahoma" w:hAnsi="Tahoma"/>
      <w:sz w:val="24"/>
      <w:szCs w:val="24"/>
    </w:rPr>
  </w:style>
  <w:style w:type="paragraph" w:styleId="Heading1">
    <w:name w:val="heading 1"/>
    <w:next w:val="BodyText"/>
    <w:link w:val="Heading1Char"/>
    <w:qFormat/>
    <w:rsid w:val="00F338BE"/>
    <w:pPr>
      <w:keepNext/>
      <w:pageBreakBefore/>
      <w:numPr>
        <w:numId w:val="4"/>
      </w:numPr>
      <w:shd w:val="pct10" w:color="auto" w:fill="auto"/>
      <w:spacing w:after="240"/>
      <w:outlineLvl w:val="0"/>
    </w:pPr>
    <w:rPr>
      <w:rFonts w:ascii="Arial" w:hAnsi="Arial" w:cs="Arial"/>
      <w:b/>
      <w:bCs/>
      <w:color w:val="800000"/>
      <w:kern w:val="32"/>
      <w:sz w:val="32"/>
      <w:szCs w:val="32"/>
    </w:rPr>
  </w:style>
  <w:style w:type="paragraph" w:styleId="Heading2">
    <w:name w:val="heading 2"/>
    <w:basedOn w:val="Heading1"/>
    <w:next w:val="BodyText"/>
    <w:qFormat/>
    <w:rsid w:val="003A0D43"/>
    <w:pPr>
      <w:pageBreakBefore w:val="0"/>
      <w:numPr>
        <w:ilvl w:val="1"/>
      </w:numPr>
      <w:pBdr>
        <w:top w:val="single" w:sz="4" w:space="1" w:color="auto"/>
      </w:pBdr>
      <w:shd w:val="clear" w:color="auto" w:fill="auto"/>
      <w:spacing w:before="240"/>
      <w:outlineLvl w:val="1"/>
    </w:pPr>
    <w:rPr>
      <w:bCs w:val="0"/>
      <w:i/>
      <w:iCs/>
      <w:color w:val="000080"/>
      <w:sz w:val="28"/>
      <w:szCs w:val="28"/>
    </w:rPr>
  </w:style>
  <w:style w:type="paragraph" w:styleId="Heading3">
    <w:name w:val="heading 3"/>
    <w:basedOn w:val="Heading2"/>
    <w:next w:val="BodyText"/>
    <w:link w:val="Heading3Char"/>
    <w:qFormat/>
    <w:rsid w:val="00F338BE"/>
    <w:pPr>
      <w:numPr>
        <w:ilvl w:val="2"/>
      </w:numPr>
      <w:pBdr>
        <w:top w:val="none" w:sz="0" w:space="0" w:color="auto"/>
      </w:pBdr>
      <w:outlineLvl w:val="2"/>
    </w:pPr>
    <w:rPr>
      <w:bCs/>
      <w:i w:val="0"/>
      <w:color w:val="003300"/>
      <w:szCs w:val="26"/>
    </w:rPr>
  </w:style>
  <w:style w:type="paragraph" w:styleId="Heading4">
    <w:name w:val="heading 4"/>
    <w:basedOn w:val="Heading3"/>
    <w:next w:val="BodyTextFirstIndent"/>
    <w:link w:val="Heading4Char"/>
    <w:qFormat/>
    <w:rsid w:val="00F338BE"/>
    <w:pPr>
      <w:numPr>
        <w:ilvl w:val="0"/>
        <w:numId w:val="0"/>
      </w:numPr>
      <w:outlineLvl w:val="3"/>
    </w:pPr>
    <w:rPr>
      <w:bCs w:val="0"/>
      <w:color w:val="auto"/>
      <w:sz w:val="26"/>
      <w:szCs w:val="28"/>
    </w:rPr>
  </w:style>
  <w:style w:type="paragraph" w:styleId="Heading5">
    <w:name w:val="heading 5"/>
    <w:basedOn w:val="Heading4"/>
    <w:next w:val="BodyTextFirstIndent"/>
    <w:qFormat/>
    <w:rsid w:val="00FF0B52"/>
    <w:pPr>
      <w:spacing w:after="60"/>
      <w:outlineLvl w:val="4"/>
    </w:pPr>
    <w:rPr>
      <w:rFonts w:ascii="Times" w:eastAsia="Times" w:hAnsi="Times"/>
      <w:b w:val="0"/>
      <w:bCs/>
      <w:i/>
      <w:iCs w:val="0"/>
      <w:szCs w:val="26"/>
    </w:rPr>
  </w:style>
  <w:style w:type="paragraph" w:styleId="Heading6">
    <w:name w:val="heading 6"/>
    <w:basedOn w:val="Heading5"/>
    <w:next w:val="BodyTextFirstIndent"/>
    <w:qFormat/>
    <w:rsid w:val="00F338BE"/>
    <w:pPr>
      <w:outlineLvl w:val="5"/>
    </w:pPr>
    <w:rPr>
      <w:b/>
      <w:bCs w:val="0"/>
      <w:sz w:val="22"/>
      <w:szCs w:val="22"/>
    </w:rPr>
  </w:style>
  <w:style w:type="paragraph" w:styleId="Heading7">
    <w:name w:val="heading 7"/>
    <w:basedOn w:val="Heading6"/>
    <w:next w:val="BodyTextIndent"/>
    <w:qFormat/>
    <w:rsid w:val="00F338BE"/>
    <w:pPr>
      <w:outlineLvl w:val="6"/>
    </w:pPr>
  </w:style>
  <w:style w:type="paragraph" w:styleId="Heading8">
    <w:name w:val="heading 8"/>
    <w:basedOn w:val="Heading7"/>
    <w:next w:val="BodyTextIndent"/>
    <w:qFormat/>
    <w:rsid w:val="00F338BE"/>
    <w:pPr>
      <w:outlineLvl w:val="7"/>
    </w:pPr>
    <w:rPr>
      <w:i w:val="0"/>
      <w:iCs/>
    </w:rPr>
  </w:style>
  <w:style w:type="paragraph" w:styleId="Heading9">
    <w:name w:val="heading 9"/>
    <w:basedOn w:val="Heading8"/>
    <w:next w:val="BodyTextIndent"/>
    <w:qFormat/>
    <w:rsid w:val="00F338BE"/>
    <w:pPr>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AE0069"/>
    <w:pPr>
      <w:spacing w:before="120" w:after="120"/>
    </w:pPr>
  </w:style>
  <w:style w:type="character" w:customStyle="1" w:styleId="Heading1Char">
    <w:name w:val="Heading 1 Char"/>
    <w:basedOn w:val="DefaultParagraphFont"/>
    <w:link w:val="Heading1"/>
    <w:rsid w:val="00F338BE"/>
    <w:rPr>
      <w:rFonts w:ascii="Arial" w:hAnsi="Arial" w:cs="Arial"/>
      <w:b/>
      <w:bCs/>
      <w:color w:val="800000"/>
      <w:kern w:val="32"/>
      <w:sz w:val="32"/>
      <w:szCs w:val="32"/>
      <w:lang w:val="en-US" w:eastAsia="en-US" w:bidi="ar-SA"/>
    </w:rPr>
  </w:style>
  <w:style w:type="character" w:customStyle="1" w:styleId="Heading3Char">
    <w:name w:val="Heading 3 Char"/>
    <w:basedOn w:val="DefaultParagraphFont"/>
    <w:link w:val="Heading3"/>
    <w:rsid w:val="00F338BE"/>
    <w:rPr>
      <w:rFonts w:ascii="Arial" w:hAnsi="Arial" w:cs="Arial"/>
      <w:b/>
      <w:bCs/>
      <w:iCs/>
      <w:color w:val="003300"/>
      <w:kern w:val="32"/>
      <w:sz w:val="28"/>
      <w:szCs w:val="26"/>
      <w:lang w:val="en-US" w:eastAsia="en-US" w:bidi="ar-SA"/>
    </w:rPr>
  </w:style>
  <w:style w:type="paragraph" w:styleId="BodyTextFirstIndent">
    <w:name w:val="Body Text First Indent"/>
    <w:basedOn w:val="BodyText"/>
    <w:rsid w:val="005F789D"/>
    <w:pPr>
      <w:ind w:firstLine="210"/>
    </w:pPr>
  </w:style>
  <w:style w:type="character" w:customStyle="1" w:styleId="Heading4Char">
    <w:name w:val="Heading 4 Char"/>
    <w:basedOn w:val="DefaultParagraphFont"/>
    <w:link w:val="Heading4"/>
    <w:rsid w:val="00F338BE"/>
    <w:rPr>
      <w:rFonts w:ascii="Arial" w:hAnsi="Arial" w:cs="Arial"/>
      <w:b/>
      <w:iCs/>
      <w:kern w:val="32"/>
      <w:sz w:val="26"/>
      <w:szCs w:val="28"/>
      <w:lang w:val="en-US" w:eastAsia="en-US" w:bidi="ar-SA"/>
    </w:rPr>
  </w:style>
  <w:style w:type="paragraph" w:styleId="BodyTextIndent">
    <w:name w:val="Body Text Indent"/>
    <w:basedOn w:val="Normal"/>
    <w:rsid w:val="00621FBB"/>
    <w:pPr>
      <w:ind w:left="360"/>
    </w:pPr>
  </w:style>
  <w:style w:type="paragraph" w:customStyle="1" w:styleId="Style1">
    <w:name w:val="Style1"/>
    <w:basedOn w:val="Heading1"/>
    <w:autoRedefine/>
    <w:rsid w:val="0002142E"/>
    <w:pPr>
      <w:keepNext w:val="0"/>
      <w:autoSpaceDE w:val="0"/>
      <w:autoSpaceDN w:val="0"/>
      <w:adjustRightInd w:val="0"/>
      <w:spacing w:after="0"/>
      <w:jc w:val="center"/>
    </w:pPr>
    <w:rPr>
      <w:i/>
      <w:iCs/>
      <w:kern w:val="0"/>
      <w:sz w:val="48"/>
      <w:szCs w:val="48"/>
    </w:rPr>
  </w:style>
  <w:style w:type="paragraph" w:styleId="Header">
    <w:name w:val="header"/>
    <w:basedOn w:val="Normal"/>
    <w:rsid w:val="00641CD6"/>
    <w:pPr>
      <w:tabs>
        <w:tab w:val="center" w:pos="4320"/>
        <w:tab w:val="right" w:pos="8640"/>
      </w:tabs>
    </w:pPr>
  </w:style>
  <w:style w:type="paragraph" w:styleId="Footer">
    <w:name w:val="footer"/>
    <w:basedOn w:val="Normal"/>
    <w:rsid w:val="00641CD6"/>
    <w:pPr>
      <w:tabs>
        <w:tab w:val="center" w:pos="4320"/>
        <w:tab w:val="right" w:pos="8640"/>
      </w:tabs>
    </w:pPr>
  </w:style>
  <w:style w:type="paragraph" w:styleId="TOC2">
    <w:name w:val="toc 2"/>
    <w:basedOn w:val="TOC1"/>
    <w:next w:val="Normal"/>
    <w:uiPriority w:val="39"/>
    <w:rsid w:val="005B3A29"/>
    <w:pPr>
      <w:tabs>
        <w:tab w:val="right" w:leader="dot" w:pos="9360"/>
      </w:tabs>
      <w:ind w:left="245"/>
    </w:pPr>
    <w:rPr>
      <w:szCs w:val="20"/>
    </w:rPr>
  </w:style>
  <w:style w:type="paragraph" w:styleId="TOC1">
    <w:name w:val="toc 1"/>
    <w:basedOn w:val="Normal"/>
    <w:next w:val="Normal"/>
    <w:uiPriority w:val="39"/>
    <w:rsid w:val="005B3A29"/>
    <w:pPr>
      <w:spacing w:after="60"/>
    </w:pPr>
  </w:style>
  <w:style w:type="paragraph" w:customStyle="1" w:styleId="TOCTitle">
    <w:name w:val="TOC Title"/>
    <w:basedOn w:val="Normal"/>
    <w:next w:val="Normal"/>
    <w:rsid w:val="002134B0"/>
    <w:pPr>
      <w:pageBreakBefore/>
      <w:jc w:val="center"/>
    </w:pPr>
    <w:rPr>
      <w:b/>
      <w:sz w:val="32"/>
    </w:rPr>
  </w:style>
  <w:style w:type="character" w:styleId="Hyperlink">
    <w:name w:val="Hyperlink"/>
    <w:basedOn w:val="DefaultParagraphFont"/>
    <w:uiPriority w:val="99"/>
    <w:rPr>
      <w:color w:val="0000FF"/>
      <w:u w:val="single"/>
    </w:rPr>
  </w:style>
  <w:style w:type="paragraph" w:styleId="TOC3">
    <w:name w:val="toc 3"/>
    <w:basedOn w:val="TOC2"/>
    <w:next w:val="Normal"/>
    <w:uiPriority w:val="39"/>
    <w:rsid w:val="005B3A29"/>
    <w:pPr>
      <w:ind w:left="475"/>
    </w:pPr>
  </w:style>
  <w:style w:type="paragraph" w:styleId="TOC4">
    <w:name w:val="toc 4"/>
    <w:basedOn w:val="TOC3"/>
    <w:next w:val="Normal"/>
    <w:semiHidden/>
    <w:rsid w:val="00F610F8"/>
    <w:pPr>
      <w:ind w:left="720"/>
    </w:pPr>
  </w:style>
  <w:style w:type="paragraph" w:styleId="TOC5">
    <w:name w:val="toc 5"/>
    <w:basedOn w:val="TOC4"/>
    <w:next w:val="Normal"/>
    <w:semiHidden/>
    <w:rsid w:val="006615A6"/>
    <w:pPr>
      <w:ind w:left="960"/>
    </w:pPr>
  </w:style>
  <w:style w:type="paragraph" w:styleId="TOC6">
    <w:name w:val="toc 6"/>
    <w:basedOn w:val="TOC5"/>
    <w:next w:val="Normal"/>
    <w:semiHidden/>
    <w:rsid w:val="006615A6"/>
    <w:pPr>
      <w:ind w:left="1200"/>
    </w:pPr>
  </w:style>
  <w:style w:type="paragraph" w:styleId="TOC7">
    <w:name w:val="toc 7"/>
    <w:basedOn w:val="TOC6"/>
    <w:next w:val="Normal"/>
    <w:semiHidden/>
    <w:rsid w:val="006615A6"/>
    <w:pPr>
      <w:ind w:left="1440"/>
    </w:pPr>
  </w:style>
  <w:style w:type="paragraph" w:styleId="TOC8">
    <w:name w:val="toc 8"/>
    <w:basedOn w:val="TOC7"/>
    <w:next w:val="Normal"/>
    <w:semiHidden/>
    <w:rsid w:val="006615A6"/>
    <w:pPr>
      <w:ind w:left="1680"/>
    </w:pPr>
  </w:style>
  <w:style w:type="paragraph" w:styleId="TOC9">
    <w:name w:val="toc 9"/>
    <w:basedOn w:val="TOC8"/>
    <w:next w:val="Normal"/>
    <w:semiHidden/>
    <w:rsid w:val="006615A6"/>
    <w:pPr>
      <w:ind w:left="1920"/>
    </w:pPr>
  </w:style>
  <w:style w:type="paragraph" w:styleId="ListBullet">
    <w:name w:val="List Bullet"/>
    <w:basedOn w:val="Normal"/>
    <w:rsid w:val="00B839E0"/>
    <w:pPr>
      <w:numPr>
        <w:numId w:val="23"/>
      </w:numPr>
    </w:pPr>
  </w:style>
  <w:style w:type="paragraph" w:styleId="ListBullet2">
    <w:name w:val="List Bullet 2"/>
    <w:basedOn w:val="Normal"/>
    <w:rsid w:val="00F80486"/>
    <w:pPr>
      <w:numPr>
        <w:numId w:val="3"/>
      </w:numPr>
    </w:pPr>
  </w:style>
  <w:style w:type="table" w:styleId="TableGrid">
    <w:name w:val="Table Grid"/>
    <w:basedOn w:val="TableNormal"/>
    <w:rsid w:val="00AD66C0"/>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Number">
    <w:name w:val="List Number"/>
    <w:basedOn w:val="Normal"/>
    <w:rsid w:val="0029418A"/>
    <w:pPr>
      <w:numPr>
        <w:numId w:val="5"/>
      </w:numPr>
    </w:pPr>
  </w:style>
  <w:style w:type="paragraph" w:styleId="ListNumber2">
    <w:name w:val="List Number 2"/>
    <w:basedOn w:val="Normal"/>
    <w:rsid w:val="000625DC"/>
    <w:pPr>
      <w:numPr>
        <w:numId w:val="27"/>
      </w:numPr>
    </w:pPr>
  </w:style>
  <w:style w:type="paragraph" w:styleId="BodyTextFirstIndent2">
    <w:name w:val="Body Text First Indent 2"/>
    <w:basedOn w:val="BodyTextIndent"/>
    <w:rsid w:val="005F789D"/>
    <w:pPr>
      <w:spacing w:after="120" w:line="480" w:lineRule="auto"/>
      <w:ind w:firstLine="216"/>
    </w:pPr>
  </w:style>
  <w:style w:type="paragraph" w:styleId="ListNumber3">
    <w:name w:val="List Number 3"/>
    <w:basedOn w:val="Normal"/>
    <w:rsid w:val="00BD2DD7"/>
    <w:pPr>
      <w:numPr>
        <w:numId w:val="1"/>
      </w:numPr>
    </w:pPr>
  </w:style>
  <w:style w:type="paragraph" w:styleId="Caption">
    <w:name w:val="caption"/>
    <w:basedOn w:val="Normal"/>
    <w:next w:val="Normal"/>
    <w:qFormat/>
    <w:rsid w:val="00A56E25"/>
    <w:pPr>
      <w:spacing w:before="120"/>
    </w:pPr>
    <w:rPr>
      <w:rFonts w:ascii="Times New Roman" w:hAnsi="Times New Roman"/>
      <w:b/>
      <w:bCs/>
      <w:sz w:val="20"/>
      <w:szCs w:val="20"/>
    </w:rPr>
  </w:style>
  <w:style w:type="paragraph" w:styleId="BodyText2">
    <w:name w:val="Body Text 2"/>
    <w:basedOn w:val="Normal"/>
    <w:link w:val="BodyText2Char"/>
    <w:rsid w:val="005F789D"/>
    <w:pPr>
      <w:spacing w:after="120" w:line="480" w:lineRule="auto"/>
    </w:pPr>
  </w:style>
  <w:style w:type="character" w:customStyle="1" w:styleId="BodyText2Char">
    <w:name w:val="Body Text 2 Char"/>
    <w:basedOn w:val="DefaultParagraphFont"/>
    <w:link w:val="BodyText2"/>
    <w:rsid w:val="005F789D"/>
    <w:rPr>
      <w:sz w:val="24"/>
      <w:szCs w:val="24"/>
      <w:lang w:val="en-US" w:eastAsia="en-US" w:bidi="ar-SA"/>
    </w:rPr>
  </w:style>
  <w:style w:type="paragraph" w:styleId="NormalIndent">
    <w:name w:val="Normal Indent"/>
    <w:basedOn w:val="Normal"/>
    <w:rsid w:val="0002142E"/>
    <w:pPr>
      <w:ind w:left="720"/>
    </w:pPr>
  </w:style>
  <w:style w:type="character" w:styleId="CommentReference">
    <w:name w:val="annotation reference"/>
    <w:basedOn w:val="DefaultParagraphFont"/>
    <w:semiHidden/>
    <w:rsid w:val="00621FBB"/>
    <w:rPr>
      <w:sz w:val="16"/>
      <w:szCs w:val="16"/>
    </w:rPr>
  </w:style>
  <w:style w:type="paragraph" w:styleId="CommentText">
    <w:name w:val="annotation text"/>
    <w:basedOn w:val="Normal"/>
    <w:semiHidden/>
    <w:rsid w:val="00621FBB"/>
    <w:rPr>
      <w:rFonts w:eastAsia="Times"/>
      <w:sz w:val="20"/>
      <w:szCs w:val="20"/>
    </w:rPr>
  </w:style>
  <w:style w:type="paragraph" w:styleId="BalloonText">
    <w:name w:val="Balloon Text"/>
    <w:basedOn w:val="Normal"/>
    <w:semiHidden/>
    <w:rsid w:val="00BB5019"/>
    <w:rPr>
      <w:rFonts w:cs="Tahoma"/>
      <w:sz w:val="16"/>
      <w:szCs w:val="16"/>
    </w:rPr>
  </w:style>
  <w:style w:type="paragraph" w:customStyle="1" w:styleId="Picture">
    <w:name w:val="Picture"/>
    <w:basedOn w:val="Normal"/>
    <w:next w:val="Normal"/>
    <w:link w:val="PictureChar"/>
    <w:rsid w:val="00F85C3D"/>
    <w:pPr>
      <w:spacing w:before="240" w:after="240"/>
      <w:jc w:val="center"/>
    </w:pPr>
  </w:style>
  <w:style w:type="character" w:customStyle="1" w:styleId="PictureChar">
    <w:name w:val="Picture Char"/>
    <w:basedOn w:val="DefaultParagraphFont"/>
    <w:link w:val="Picture"/>
    <w:rsid w:val="00F85C3D"/>
    <w:rPr>
      <w:rFonts w:ascii="Tahoma" w:hAnsi="Tahoma"/>
      <w:sz w:val="24"/>
      <w:szCs w:val="24"/>
      <w:lang w:val="en-US" w:eastAsia="en-US" w:bidi="ar-SA"/>
    </w:rPr>
  </w:style>
  <w:style w:type="paragraph" w:styleId="Title">
    <w:name w:val="Title"/>
    <w:basedOn w:val="Normal"/>
    <w:qFormat/>
    <w:rsid w:val="0002142E"/>
    <w:pPr>
      <w:spacing w:before="240" w:after="60"/>
      <w:jc w:val="center"/>
      <w:outlineLvl w:val="0"/>
    </w:pPr>
    <w:rPr>
      <w:rFonts w:ascii="Arial" w:hAnsi="Arial"/>
      <w:b/>
      <w:kern w:val="28"/>
      <w:sz w:val="36"/>
      <w:szCs w:val="36"/>
    </w:rPr>
  </w:style>
  <w:style w:type="paragraph" w:customStyle="1" w:styleId="NoteBox">
    <w:name w:val="Note Box"/>
    <w:basedOn w:val="Normal"/>
    <w:next w:val="BodyText2"/>
    <w:rsid w:val="00CB7D7D"/>
    <w:pPr>
      <w:pBdr>
        <w:top w:val="single" w:sz="18" w:space="1" w:color="999999"/>
        <w:left w:val="single" w:sz="18" w:space="4" w:color="999999"/>
        <w:bottom w:val="single" w:sz="18" w:space="1" w:color="999999"/>
        <w:right w:val="single" w:sz="18" w:space="4" w:color="999999"/>
      </w:pBdr>
      <w:spacing w:before="120"/>
    </w:pPr>
    <w:rPr>
      <w:rFonts w:ascii="Arial" w:hAnsi="Arial"/>
      <w:sz w:val="20"/>
    </w:rPr>
  </w:style>
  <w:style w:type="table" w:customStyle="1" w:styleId="FortnaTable">
    <w:name w:val="Fortna Table"/>
    <w:basedOn w:val="TableNormal"/>
    <w:rsid w:val="0079658A"/>
    <w:rPr>
      <w:rFonts w:ascii="Arial" w:hAnsi="Arial"/>
      <w:sz w:val="22"/>
    </w:rPr>
    <w:tblPr>
      <w:tblInd w:w="0" w:type="dxa"/>
      <w:tblBorders>
        <w:top w:val="single" w:sz="18" w:space="0" w:color="800000"/>
        <w:left w:val="single" w:sz="18" w:space="0" w:color="800000"/>
        <w:bottom w:val="single" w:sz="18" w:space="0" w:color="800000"/>
        <w:right w:val="single" w:sz="18" w:space="0" w:color="800000"/>
        <w:insideH w:val="single" w:sz="6" w:space="0" w:color="800000"/>
        <w:insideV w:val="single" w:sz="6" w:space="0" w:color="800000"/>
      </w:tblBorders>
      <w:tblCellMar>
        <w:top w:w="0" w:type="dxa"/>
        <w:left w:w="115" w:type="dxa"/>
        <w:bottom w:w="0" w:type="dxa"/>
        <w:right w:w="115" w:type="dxa"/>
      </w:tblCellMar>
    </w:tblPr>
    <w:tblStylePr w:type="firstRow">
      <w:rPr>
        <w:rFonts w:ascii="Arial Unicode MS" w:hAnsi="Arial Unicode MS"/>
        <w:b/>
        <w:sz w:val="24"/>
      </w:rPr>
      <w:tblPr/>
      <w:tcPr>
        <w:tcBorders>
          <w:top w:val="single" w:sz="18" w:space="0" w:color="800000"/>
          <w:left w:val="single" w:sz="18" w:space="0" w:color="800000"/>
          <w:bottom w:val="single" w:sz="6" w:space="0" w:color="800000"/>
          <w:right w:val="single" w:sz="18" w:space="0" w:color="800000"/>
          <w:insideH w:val="single" w:sz="6" w:space="0" w:color="800000"/>
          <w:insideV w:val="single" w:sz="6" w:space="0" w:color="800000"/>
          <w:tl2br w:val="nil"/>
          <w:tr2bl w:val="nil"/>
        </w:tcBorders>
        <w:shd w:val="clear" w:color="auto" w:fill="003366"/>
      </w:tcPr>
    </w:tblStylePr>
    <w:tblStylePr w:type="lastRow">
      <w:pPr>
        <w:wordWrap/>
        <w:spacing w:afterLines="0" w:after="0" w:afterAutospacing="0"/>
      </w:pPr>
    </w:tblStylePr>
  </w:style>
  <w:style w:type="paragraph" w:styleId="BodyTextIndent3">
    <w:name w:val="Body Text Indent 3"/>
    <w:basedOn w:val="Normal"/>
    <w:rsid w:val="005F789D"/>
    <w:pPr>
      <w:spacing w:after="120"/>
      <w:ind w:left="360"/>
    </w:pPr>
    <w:rPr>
      <w:sz w:val="16"/>
      <w:szCs w:val="16"/>
    </w:rPr>
  </w:style>
  <w:style w:type="character" w:styleId="PageNumber">
    <w:name w:val="page number"/>
    <w:basedOn w:val="DefaultParagraphFont"/>
    <w:rsid w:val="00202BC0"/>
  </w:style>
  <w:style w:type="paragraph" w:styleId="NormalWeb">
    <w:name w:val="Normal (Web)"/>
    <w:basedOn w:val="Normal"/>
    <w:uiPriority w:val="99"/>
    <w:unhideWhenUsed/>
    <w:rsid w:val="0083127A"/>
    <w:pPr>
      <w:spacing w:before="100" w:beforeAutospacing="1" w:after="100" w:afterAutospacing="1"/>
    </w:pPr>
    <w:rPr>
      <w:rFonts w:ascii="Times New Roman" w:eastAsiaTheme="minorEastAsia"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2142E"/>
    <w:rPr>
      <w:rFonts w:ascii="Tahoma" w:hAnsi="Tahoma"/>
      <w:sz w:val="24"/>
      <w:szCs w:val="24"/>
    </w:rPr>
  </w:style>
  <w:style w:type="paragraph" w:styleId="Heading1">
    <w:name w:val="heading 1"/>
    <w:next w:val="BodyText"/>
    <w:link w:val="Heading1Char"/>
    <w:qFormat/>
    <w:rsid w:val="00F338BE"/>
    <w:pPr>
      <w:keepNext/>
      <w:pageBreakBefore/>
      <w:numPr>
        <w:numId w:val="4"/>
      </w:numPr>
      <w:shd w:val="pct10" w:color="auto" w:fill="auto"/>
      <w:spacing w:after="240"/>
      <w:outlineLvl w:val="0"/>
    </w:pPr>
    <w:rPr>
      <w:rFonts w:ascii="Arial" w:hAnsi="Arial" w:cs="Arial"/>
      <w:b/>
      <w:bCs/>
      <w:color w:val="800000"/>
      <w:kern w:val="32"/>
      <w:sz w:val="32"/>
      <w:szCs w:val="32"/>
    </w:rPr>
  </w:style>
  <w:style w:type="paragraph" w:styleId="Heading2">
    <w:name w:val="heading 2"/>
    <w:basedOn w:val="Heading1"/>
    <w:next w:val="BodyText"/>
    <w:qFormat/>
    <w:rsid w:val="003A0D43"/>
    <w:pPr>
      <w:pageBreakBefore w:val="0"/>
      <w:numPr>
        <w:ilvl w:val="1"/>
      </w:numPr>
      <w:pBdr>
        <w:top w:val="single" w:sz="4" w:space="1" w:color="auto"/>
      </w:pBdr>
      <w:shd w:val="clear" w:color="auto" w:fill="auto"/>
      <w:spacing w:before="240"/>
      <w:outlineLvl w:val="1"/>
    </w:pPr>
    <w:rPr>
      <w:bCs w:val="0"/>
      <w:i/>
      <w:iCs/>
      <w:color w:val="000080"/>
      <w:sz w:val="28"/>
      <w:szCs w:val="28"/>
    </w:rPr>
  </w:style>
  <w:style w:type="paragraph" w:styleId="Heading3">
    <w:name w:val="heading 3"/>
    <w:basedOn w:val="Heading2"/>
    <w:next w:val="BodyText"/>
    <w:link w:val="Heading3Char"/>
    <w:qFormat/>
    <w:rsid w:val="00F338BE"/>
    <w:pPr>
      <w:numPr>
        <w:ilvl w:val="2"/>
      </w:numPr>
      <w:pBdr>
        <w:top w:val="none" w:sz="0" w:space="0" w:color="auto"/>
      </w:pBdr>
      <w:outlineLvl w:val="2"/>
    </w:pPr>
    <w:rPr>
      <w:bCs/>
      <w:i w:val="0"/>
      <w:color w:val="003300"/>
      <w:szCs w:val="26"/>
    </w:rPr>
  </w:style>
  <w:style w:type="paragraph" w:styleId="Heading4">
    <w:name w:val="heading 4"/>
    <w:basedOn w:val="Heading3"/>
    <w:next w:val="BodyTextFirstIndent"/>
    <w:link w:val="Heading4Char"/>
    <w:qFormat/>
    <w:rsid w:val="00F338BE"/>
    <w:pPr>
      <w:numPr>
        <w:ilvl w:val="0"/>
        <w:numId w:val="0"/>
      </w:numPr>
      <w:outlineLvl w:val="3"/>
    </w:pPr>
    <w:rPr>
      <w:bCs w:val="0"/>
      <w:color w:val="auto"/>
      <w:sz w:val="26"/>
      <w:szCs w:val="28"/>
    </w:rPr>
  </w:style>
  <w:style w:type="paragraph" w:styleId="Heading5">
    <w:name w:val="heading 5"/>
    <w:basedOn w:val="Heading4"/>
    <w:next w:val="BodyTextFirstIndent"/>
    <w:qFormat/>
    <w:rsid w:val="00FF0B52"/>
    <w:pPr>
      <w:spacing w:after="60"/>
      <w:outlineLvl w:val="4"/>
    </w:pPr>
    <w:rPr>
      <w:rFonts w:ascii="Times" w:eastAsia="Times" w:hAnsi="Times"/>
      <w:b w:val="0"/>
      <w:bCs/>
      <w:i/>
      <w:iCs w:val="0"/>
      <w:szCs w:val="26"/>
    </w:rPr>
  </w:style>
  <w:style w:type="paragraph" w:styleId="Heading6">
    <w:name w:val="heading 6"/>
    <w:basedOn w:val="Heading5"/>
    <w:next w:val="BodyTextFirstIndent"/>
    <w:qFormat/>
    <w:rsid w:val="00F338BE"/>
    <w:pPr>
      <w:outlineLvl w:val="5"/>
    </w:pPr>
    <w:rPr>
      <w:b/>
      <w:bCs w:val="0"/>
      <w:sz w:val="22"/>
      <w:szCs w:val="22"/>
    </w:rPr>
  </w:style>
  <w:style w:type="paragraph" w:styleId="Heading7">
    <w:name w:val="heading 7"/>
    <w:basedOn w:val="Heading6"/>
    <w:next w:val="BodyTextIndent"/>
    <w:qFormat/>
    <w:rsid w:val="00F338BE"/>
    <w:pPr>
      <w:outlineLvl w:val="6"/>
    </w:pPr>
  </w:style>
  <w:style w:type="paragraph" w:styleId="Heading8">
    <w:name w:val="heading 8"/>
    <w:basedOn w:val="Heading7"/>
    <w:next w:val="BodyTextIndent"/>
    <w:qFormat/>
    <w:rsid w:val="00F338BE"/>
    <w:pPr>
      <w:outlineLvl w:val="7"/>
    </w:pPr>
    <w:rPr>
      <w:i w:val="0"/>
      <w:iCs/>
    </w:rPr>
  </w:style>
  <w:style w:type="paragraph" w:styleId="Heading9">
    <w:name w:val="heading 9"/>
    <w:basedOn w:val="Heading8"/>
    <w:next w:val="BodyTextIndent"/>
    <w:qFormat/>
    <w:rsid w:val="00F338BE"/>
    <w:pPr>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AE0069"/>
    <w:pPr>
      <w:spacing w:before="120" w:after="120"/>
    </w:pPr>
  </w:style>
  <w:style w:type="character" w:customStyle="1" w:styleId="Heading1Char">
    <w:name w:val="Heading 1 Char"/>
    <w:basedOn w:val="DefaultParagraphFont"/>
    <w:link w:val="Heading1"/>
    <w:rsid w:val="00F338BE"/>
    <w:rPr>
      <w:rFonts w:ascii="Arial" w:hAnsi="Arial" w:cs="Arial"/>
      <w:b/>
      <w:bCs/>
      <w:color w:val="800000"/>
      <w:kern w:val="32"/>
      <w:sz w:val="32"/>
      <w:szCs w:val="32"/>
      <w:lang w:val="en-US" w:eastAsia="en-US" w:bidi="ar-SA"/>
    </w:rPr>
  </w:style>
  <w:style w:type="character" w:customStyle="1" w:styleId="Heading3Char">
    <w:name w:val="Heading 3 Char"/>
    <w:basedOn w:val="DefaultParagraphFont"/>
    <w:link w:val="Heading3"/>
    <w:rsid w:val="00F338BE"/>
    <w:rPr>
      <w:rFonts w:ascii="Arial" w:hAnsi="Arial" w:cs="Arial"/>
      <w:b/>
      <w:bCs/>
      <w:iCs/>
      <w:color w:val="003300"/>
      <w:kern w:val="32"/>
      <w:sz w:val="28"/>
      <w:szCs w:val="26"/>
      <w:lang w:val="en-US" w:eastAsia="en-US" w:bidi="ar-SA"/>
    </w:rPr>
  </w:style>
  <w:style w:type="paragraph" w:styleId="BodyTextFirstIndent">
    <w:name w:val="Body Text First Indent"/>
    <w:basedOn w:val="BodyText"/>
    <w:rsid w:val="005F789D"/>
    <w:pPr>
      <w:ind w:firstLine="210"/>
    </w:pPr>
  </w:style>
  <w:style w:type="character" w:customStyle="1" w:styleId="Heading4Char">
    <w:name w:val="Heading 4 Char"/>
    <w:basedOn w:val="DefaultParagraphFont"/>
    <w:link w:val="Heading4"/>
    <w:rsid w:val="00F338BE"/>
    <w:rPr>
      <w:rFonts w:ascii="Arial" w:hAnsi="Arial" w:cs="Arial"/>
      <w:b/>
      <w:iCs/>
      <w:kern w:val="32"/>
      <w:sz w:val="26"/>
      <w:szCs w:val="28"/>
      <w:lang w:val="en-US" w:eastAsia="en-US" w:bidi="ar-SA"/>
    </w:rPr>
  </w:style>
  <w:style w:type="paragraph" w:styleId="BodyTextIndent">
    <w:name w:val="Body Text Indent"/>
    <w:basedOn w:val="Normal"/>
    <w:rsid w:val="00621FBB"/>
    <w:pPr>
      <w:ind w:left="360"/>
    </w:pPr>
  </w:style>
  <w:style w:type="paragraph" w:customStyle="1" w:styleId="Style1">
    <w:name w:val="Style1"/>
    <w:basedOn w:val="Heading1"/>
    <w:autoRedefine/>
    <w:rsid w:val="0002142E"/>
    <w:pPr>
      <w:keepNext w:val="0"/>
      <w:autoSpaceDE w:val="0"/>
      <w:autoSpaceDN w:val="0"/>
      <w:adjustRightInd w:val="0"/>
      <w:spacing w:after="0"/>
      <w:jc w:val="center"/>
    </w:pPr>
    <w:rPr>
      <w:i/>
      <w:iCs/>
      <w:kern w:val="0"/>
      <w:sz w:val="48"/>
      <w:szCs w:val="48"/>
    </w:rPr>
  </w:style>
  <w:style w:type="paragraph" w:styleId="Header">
    <w:name w:val="header"/>
    <w:basedOn w:val="Normal"/>
    <w:rsid w:val="00641CD6"/>
    <w:pPr>
      <w:tabs>
        <w:tab w:val="center" w:pos="4320"/>
        <w:tab w:val="right" w:pos="8640"/>
      </w:tabs>
    </w:pPr>
  </w:style>
  <w:style w:type="paragraph" w:styleId="Footer">
    <w:name w:val="footer"/>
    <w:basedOn w:val="Normal"/>
    <w:rsid w:val="00641CD6"/>
    <w:pPr>
      <w:tabs>
        <w:tab w:val="center" w:pos="4320"/>
        <w:tab w:val="right" w:pos="8640"/>
      </w:tabs>
    </w:pPr>
  </w:style>
  <w:style w:type="paragraph" w:styleId="TOC2">
    <w:name w:val="toc 2"/>
    <w:basedOn w:val="TOC1"/>
    <w:next w:val="Normal"/>
    <w:uiPriority w:val="39"/>
    <w:rsid w:val="005B3A29"/>
    <w:pPr>
      <w:tabs>
        <w:tab w:val="right" w:leader="dot" w:pos="9360"/>
      </w:tabs>
      <w:ind w:left="245"/>
    </w:pPr>
    <w:rPr>
      <w:szCs w:val="20"/>
    </w:rPr>
  </w:style>
  <w:style w:type="paragraph" w:styleId="TOC1">
    <w:name w:val="toc 1"/>
    <w:basedOn w:val="Normal"/>
    <w:next w:val="Normal"/>
    <w:uiPriority w:val="39"/>
    <w:rsid w:val="005B3A29"/>
    <w:pPr>
      <w:spacing w:after="60"/>
    </w:pPr>
  </w:style>
  <w:style w:type="paragraph" w:customStyle="1" w:styleId="TOCTitle">
    <w:name w:val="TOC Title"/>
    <w:basedOn w:val="Normal"/>
    <w:next w:val="Normal"/>
    <w:rsid w:val="002134B0"/>
    <w:pPr>
      <w:pageBreakBefore/>
      <w:jc w:val="center"/>
    </w:pPr>
    <w:rPr>
      <w:b/>
      <w:sz w:val="32"/>
    </w:rPr>
  </w:style>
  <w:style w:type="character" w:styleId="Hyperlink">
    <w:name w:val="Hyperlink"/>
    <w:basedOn w:val="DefaultParagraphFont"/>
    <w:uiPriority w:val="99"/>
    <w:rPr>
      <w:color w:val="0000FF"/>
      <w:u w:val="single"/>
    </w:rPr>
  </w:style>
  <w:style w:type="paragraph" w:styleId="TOC3">
    <w:name w:val="toc 3"/>
    <w:basedOn w:val="TOC2"/>
    <w:next w:val="Normal"/>
    <w:uiPriority w:val="39"/>
    <w:rsid w:val="005B3A29"/>
    <w:pPr>
      <w:ind w:left="475"/>
    </w:pPr>
  </w:style>
  <w:style w:type="paragraph" w:styleId="TOC4">
    <w:name w:val="toc 4"/>
    <w:basedOn w:val="TOC3"/>
    <w:next w:val="Normal"/>
    <w:semiHidden/>
    <w:rsid w:val="00F610F8"/>
    <w:pPr>
      <w:ind w:left="720"/>
    </w:pPr>
  </w:style>
  <w:style w:type="paragraph" w:styleId="TOC5">
    <w:name w:val="toc 5"/>
    <w:basedOn w:val="TOC4"/>
    <w:next w:val="Normal"/>
    <w:semiHidden/>
    <w:rsid w:val="006615A6"/>
    <w:pPr>
      <w:ind w:left="960"/>
    </w:pPr>
  </w:style>
  <w:style w:type="paragraph" w:styleId="TOC6">
    <w:name w:val="toc 6"/>
    <w:basedOn w:val="TOC5"/>
    <w:next w:val="Normal"/>
    <w:semiHidden/>
    <w:rsid w:val="006615A6"/>
    <w:pPr>
      <w:ind w:left="1200"/>
    </w:pPr>
  </w:style>
  <w:style w:type="paragraph" w:styleId="TOC7">
    <w:name w:val="toc 7"/>
    <w:basedOn w:val="TOC6"/>
    <w:next w:val="Normal"/>
    <w:semiHidden/>
    <w:rsid w:val="006615A6"/>
    <w:pPr>
      <w:ind w:left="1440"/>
    </w:pPr>
  </w:style>
  <w:style w:type="paragraph" w:styleId="TOC8">
    <w:name w:val="toc 8"/>
    <w:basedOn w:val="TOC7"/>
    <w:next w:val="Normal"/>
    <w:semiHidden/>
    <w:rsid w:val="006615A6"/>
    <w:pPr>
      <w:ind w:left="1680"/>
    </w:pPr>
  </w:style>
  <w:style w:type="paragraph" w:styleId="TOC9">
    <w:name w:val="toc 9"/>
    <w:basedOn w:val="TOC8"/>
    <w:next w:val="Normal"/>
    <w:semiHidden/>
    <w:rsid w:val="006615A6"/>
    <w:pPr>
      <w:ind w:left="1920"/>
    </w:pPr>
  </w:style>
  <w:style w:type="paragraph" w:styleId="ListBullet">
    <w:name w:val="List Bullet"/>
    <w:basedOn w:val="Normal"/>
    <w:rsid w:val="00B839E0"/>
    <w:pPr>
      <w:numPr>
        <w:numId w:val="23"/>
      </w:numPr>
    </w:pPr>
  </w:style>
  <w:style w:type="paragraph" w:styleId="ListBullet2">
    <w:name w:val="List Bullet 2"/>
    <w:basedOn w:val="Normal"/>
    <w:rsid w:val="00F80486"/>
    <w:pPr>
      <w:numPr>
        <w:numId w:val="3"/>
      </w:numPr>
    </w:pPr>
  </w:style>
  <w:style w:type="table" w:styleId="TableGrid">
    <w:name w:val="Table Grid"/>
    <w:basedOn w:val="TableNormal"/>
    <w:rsid w:val="00AD66C0"/>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Number">
    <w:name w:val="List Number"/>
    <w:basedOn w:val="Normal"/>
    <w:rsid w:val="0029418A"/>
    <w:pPr>
      <w:numPr>
        <w:numId w:val="5"/>
      </w:numPr>
    </w:pPr>
  </w:style>
  <w:style w:type="paragraph" w:styleId="ListNumber2">
    <w:name w:val="List Number 2"/>
    <w:basedOn w:val="Normal"/>
    <w:rsid w:val="000625DC"/>
    <w:pPr>
      <w:numPr>
        <w:numId w:val="27"/>
      </w:numPr>
    </w:pPr>
  </w:style>
  <w:style w:type="paragraph" w:styleId="BodyTextFirstIndent2">
    <w:name w:val="Body Text First Indent 2"/>
    <w:basedOn w:val="BodyTextIndent"/>
    <w:rsid w:val="005F789D"/>
    <w:pPr>
      <w:spacing w:after="120" w:line="480" w:lineRule="auto"/>
      <w:ind w:firstLine="216"/>
    </w:pPr>
  </w:style>
  <w:style w:type="paragraph" w:styleId="ListNumber3">
    <w:name w:val="List Number 3"/>
    <w:basedOn w:val="Normal"/>
    <w:rsid w:val="00BD2DD7"/>
    <w:pPr>
      <w:numPr>
        <w:numId w:val="1"/>
      </w:numPr>
    </w:pPr>
  </w:style>
  <w:style w:type="paragraph" w:styleId="Caption">
    <w:name w:val="caption"/>
    <w:basedOn w:val="Normal"/>
    <w:next w:val="Normal"/>
    <w:qFormat/>
    <w:rsid w:val="00A56E25"/>
    <w:pPr>
      <w:spacing w:before="120"/>
    </w:pPr>
    <w:rPr>
      <w:rFonts w:ascii="Times New Roman" w:hAnsi="Times New Roman"/>
      <w:b/>
      <w:bCs/>
      <w:sz w:val="20"/>
      <w:szCs w:val="20"/>
    </w:rPr>
  </w:style>
  <w:style w:type="paragraph" w:styleId="BodyText2">
    <w:name w:val="Body Text 2"/>
    <w:basedOn w:val="Normal"/>
    <w:link w:val="BodyText2Char"/>
    <w:rsid w:val="005F789D"/>
    <w:pPr>
      <w:spacing w:after="120" w:line="480" w:lineRule="auto"/>
    </w:pPr>
  </w:style>
  <w:style w:type="character" w:customStyle="1" w:styleId="BodyText2Char">
    <w:name w:val="Body Text 2 Char"/>
    <w:basedOn w:val="DefaultParagraphFont"/>
    <w:link w:val="BodyText2"/>
    <w:rsid w:val="005F789D"/>
    <w:rPr>
      <w:sz w:val="24"/>
      <w:szCs w:val="24"/>
      <w:lang w:val="en-US" w:eastAsia="en-US" w:bidi="ar-SA"/>
    </w:rPr>
  </w:style>
  <w:style w:type="paragraph" w:styleId="NormalIndent">
    <w:name w:val="Normal Indent"/>
    <w:basedOn w:val="Normal"/>
    <w:rsid w:val="0002142E"/>
    <w:pPr>
      <w:ind w:left="720"/>
    </w:pPr>
  </w:style>
  <w:style w:type="character" w:styleId="CommentReference">
    <w:name w:val="annotation reference"/>
    <w:basedOn w:val="DefaultParagraphFont"/>
    <w:semiHidden/>
    <w:rsid w:val="00621FBB"/>
    <w:rPr>
      <w:sz w:val="16"/>
      <w:szCs w:val="16"/>
    </w:rPr>
  </w:style>
  <w:style w:type="paragraph" w:styleId="CommentText">
    <w:name w:val="annotation text"/>
    <w:basedOn w:val="Normal"/>
    <w:semiHidden/>
    <w:rsid w:val="00621FBB"/>
    <w:rPr>
      <w:rFonts w:eastAsia="Times"/>
      <w:sz w:val="20"/>
      <w:szCs w:val="20"/>
    </w:rPr>
  </w:style>
  <w:style w:type="paragraph" w:styleId="BalloonText">
    <w:name w:val="Balloon Text"/>
    <w:basedOn w:val="Normal"/>
    <w:semiHidden/>
    <w:rsid w:val="00BB5019"/>
    <w:rPr>
      <w:rFonts w:cs="Tahoma"/>
      <w:sz w:val="16"/>
      <w:szCs w:val="16"/>
    </w:rPr>
  </w:style>
  <w:style w:type="paragraph" w:customStyle="1" w:styleId="Picture">
    <w:name w:val="Picture"/>
    <w:basedOn w:val="Normal"/>
    <w:next w:val="Normal"/>
    <w:link w:val="PictureChar"/>
    <w:rsid w:val="00F85C3D"/>
    <w:pPr>
      <w:spacing w:before="240" w:after="240"/>
      <w:jc w:val="center"/>
    </w:pPr>
  </w:style>
  <w:style w:type="character" w:customStyle="1" w:styleId="PictureChar">
    <w:name w:val="Picture Char"/>
    <w:basedOn w:val="DefaultParagraphFont"/>
    <w:link w:val="Picture"/>
    <w:rsid w:val="00F85C3D"/>
    <w:rPr>
      <w:rFonts w:ascii="Tahoma" w:hAnsi="Tahoma"/>
      <w:sz w:val="24"/>
      <w:szCs w:val="24"/>
      <w:lang w:val="en-US" w:eastAsia="en-US" w:bidi="ar-SA"/>
    </w:rPr>
  </w:style>
  <w:style w:type="paragraph" w:styleId="Title">
    <w:name w:val="Title"/>
    <w:basedOn w:val="Normal"/>
    <w:qFormat/>
    <w:rsid w:val="0002142E"/>
    <w:pPr>
      <w:spacing w:before="240" w:after="60"/>
      <w:jc w:val="center"/>
      <w:outlineLvl w:val="0"/>
    </w:pPr>
    <w:rPr>
      <w:rFonts w:ascii="Arial" w:hAnsi="Arial"/>
      <w:b/>
      <w:kern w:val="28"/>
      <w:sz w:val="36"/>
      <w:szCs w:val="36"/>
    </w:rPr>
  </w:style>
  <w:style w:type="paragraph" w:customStyle="1" w:styleId="NoteBox">
    <w:name w:val="Note Box"/>
    <w:basedOn w:val="Normal"/>
    <w:next w:val="BodyText2"/>
    <w:rsid w:val="00CB7D7D"/>
    <w:pPr>
      <w:pBdr>
        <w:top w:val="single" w:sz="18" w:space="1" w:color="999999"/>
        <w:left w:val="single" w:sz="18" w:space="4" w:color="999999"/>
        <w:bottom w:val="single" w:sz="18" w:space="1" w:color="999999"/>
        <w:right w:val="single" w:sz="18" w:space="4" w:color="999999"/>
      </w:pBdr>
      <w:spacing w:before="120"/>
    </w:pPr>
    <w:rPr>
      <w:rFonts w:ascii="Arial" w:hAnsi="Arial"/>
      <w:sz w:val="20"/>
    </w:rPr>
  </w:style>
  <w:style w:type="table" w:customStyle="1" w:styleId="FortnaTable">
    <w:name w:val="Fortna Table"/>
    <w:basedOn w:val="TableNormal"/>
    <w:rsid w:val="0079658A"/>
    <w:rPr>
      <w:rFonts w:ascii="Arial" w:hAnsi="Arial"/>
      <w:sz w:val="22"/>
    </w:rPr>
    <w:tblPr>
      <w:tblInd w:w="0" w:type="dxa"/>
      <w:tblBorders>
        <w:top w:val="single" w:sz="18" w:space="0" w:color="800000"/>
        <w:left w:val="single" w:sz="18" w:space="0" w:color="800000"/>
        <w:bottom w:val="single" w:sz="18" w:space="0" w:color="800000"/>
        <w:right w:val="single" w:sz="18" w:space="0" w:color="800000"/>
        <w:insideH w:val="single" w:sz="6" w:space="0" w:color="800000"/>
        <w:insideV w:val="single" w:sz="6" w:space="0" w:color="800000"/>
      </w:tblBorders>
      <w:tblCellMar>
        <w:top w:w="0" w:type="dxa"/>
        <w:left w:w="115" w:type="dxa"/>
        <w:bottom w:w="0" w:type="dxa"/>
        <w:right w:w="115" w:type="dxa"/>
      </w:tblCellMar>
    </w:tblPr>
    <w:tblStylePr w:type="firstRow">
      <w:rPr>
        <w:rFonts w:ascii="Arial Unicode MS" w:hAnsi="Arial Unicode MS"/>
        <w:b/>
        <w:sz w:val="24"/>
      </w:rPr>
      <w:tblPr/>
      <w:tcPr>
        <w:tcBorders>
          <w:top w:val="single" w:sz="18" w:space="0" w:color="800000"/>
          <w:left w:val="single" w:sz="18" w:space="0" w:color="800000"/>
          <w:bottom w:val="single" w:sz="6" w:space="0" w:color="800000"/>
          <w:right w:val="single" w:sz="18" w:space="0" w:color="800000"/>
          <w:insideH w:val="single" w:sz="6" w:space="0" w:color="800000"/>
          <w:insideV w:val="single" w:sz="6" w:space="0" w:color="800000"/>
          <w:tl2br w:val="nil"/>
          <w:tr2bl w:val="nil"/>
        </w:tcBorders>
        <w:shd w:val="clear" w:color="auto" w:fill="003366"/>
      </w:tcPr>
    </w:tblStylePr>
    <w:tblStylePr w:type="lastRow">
      <w:pPr>
        <w:wordWrap/>
        <w:spacing w:afterLines="0" w:after="0" w:afterAutospacing="0"/>
      </w:pPr>
    </w:tblStylePr>
  </w:style>
  <w:style w:type="paragraph" w:styleId="BodyTextIndent3">
    <w:name w:val="Body Text Indent 3"/>
    <w:basedOn w:val="Normal"/>
    <w:rsid w:val="005F789D"/>
    <w:pPr>
      <w:spacing w:after="120"/>
      <w:ind w:left="360"/>
    </w:pPr>
    <w:rPr>
      <w:sz w:val="16"/>
      <w:szCs w:val="16"/>
    </w:rPr>
  </w:style>
  <w:style w:type="character" w:styleId="PageNumber">
    <w:name w:val="page number"/>
    <w:basedOn w:val="DefaultParagraphFont"/>
    <w:rsid w:val="00202BC0"/>
  </w:style>
  <w:style w:type="paragraph" w:styleId="NormalWeb">
    <w:name w:val="Normal (Web)"/>
    <w:basedOn w:val="Normal"/>
    <w:uiPriority w:val="99"/>
    <w:unhideWhenUsed/>
    <w:rsid w:val="0083127A"/>
    <w:pPr>
      <w:spacing w:before="100" w:beforeAutospacing="1" w:after="100" w:afterAutospacing="1"/>
    </w:pPr>
    <w:rPr>
      <w:rFonts w:ascii="Times New Roman" w:eastAsiaTheme="minorEastAsia"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2265632">
      <w:bodyDiv w:val="1"/>
      <w:marLeft w:val="0"/>
      <w:marRight w:val="0"/>
      <w:marTop w:val="0"/>
      <w:marBottom w:val="0"/>
      <w:divBdr>
        <w:top w:val="none" w:sz="0" w:space="0" w:color="auto"/>
        <w:left w:val="none" w:sz="0" w:space="0" w:color="auto"/>
        <w:bottom w:val="none" w:sz="0" w:space="0" w:color="auto"/>
        <w:right w:val="none" w:sz="0" w:space="0" w:color="auto"/>
      </w:divBdr>
    </w:div>
    <w:div w:id="2116098616">
      <w:bodyDiv w:val="1"/>
      <w:marLeft w:val="0"/>
      <w:marRight w:val="0"/>
      <w:marTop w:val="0"/>
      <w:marBottom w:val="0"/>
      <w:divBdr>
        <w:top w:val="none" w:sz="0" w:space="0" w:color="auto"/>
        <w:left w:val="none" w:sz="0" w:space="0" w:color="auto"/>
        <w:bottom w:val="none" w:sz="0" w:space="0" w:color="auto"/>
        <w:right w:val="none" w:sz="0" w:space="0" w:color="auto"/>
      </w:divBdr>
      <w:divsChild>
        <w:div w:id="151723931">
          <w:marLeft w:val="0"/>
          <w:marRight w:val="0"/>
          <w:marTop w:val="0"/>
          <w:marBottom w:val="0"/>
          <w:divBdr>
            <w:top w:val="none" w:sz="0" w:space="0" w:color="auto"/>
            <w:left w:val="none" w:sz="0" w:space="0" w:color="auto"/>
            <w:bottom w:val="none" w:sz="0" w:space="0" w:color="auto"/>
            <w:right w:val="none" w:sz="0" w:space="0" w:color="auto"/>
          </w:divBdr>
        </w:div>
        <w:div w:id="968436815">
          <w:marLeft w:val="0"/>
          <w:marRight w:val="0"/>
          <w:marTop w:val="0"/>
          <w:marBottom w:val="0"/>
          <w:divBdr>
            <w:top w:val="none" w:sz="0" w:space="0" w:color="auto"/>
            <w:left w:val="none" w:sz="0" w:space="0" w:color="auto"/>
            <w:bottom w:val="none" w:sz="0" w:space="0" w:color="auto"/>
            <w:right w:val="none" w:sz="0" w:space="0" w:color="auto"/>
          </w:divBdr>
        </w:div>
        <w:div w:id="1630236659">
          <w:marLeft w:val="0"/>
          <w:marRight w:val="0"/>
          <w:marTop w:val="0"/>
          <w:marBottom w:val="0"/>
          <w:divBdr>
            <w:top w:val="none" w:sz="0" w:space="0" w:color="auto"/>
            <w:left w:val="none" w:sz="0" w:space="0" w:color="auto"/>
            <w:bottom w:val="none" w:sz="0" w:space="0" w:color="auto"/>
            <w:right w:val="none" w:sz="0" w:space="0" w:color="auto"/>
          </w:divBdr>
        </w:div>
        <w:div w:id="1719474078">
          <w:marLeft w:val="0"/>
          <w:marRight w:val="0"/>
          <w:marTop w:val="0"/>
          <w:marBottom w:val="0"/>
          <w:divBdr>
            <w:top w:val="none" w:sz="0" w:space="0" w:color="auto"/>
            <w:left w:val="none" w:sz="0" w:space="0" w:color="auto"/>
            <w:bottom w:val="none" w:sz="0" w:space="0" w:color="auto"/>
            <w:right w:val="none" w:sz="0" w:space="0" w:color="auto"/>
          </w:divBdr>
        </w:div>
        <w:div w:id="19638792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image" Target="media/image2.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weidner\My%20Documents\General%20User%20Documents%20FP\Mktg%20Style\Software%20Document%20Blan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rget_x0020_Audiences xmlns="a70a5aee-e1e6-405e-b2da-4cef14b8983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E5A0AA7E6E15E40B2DA4CEF14B8983A" ma:contentTypeVersion="1" ma:contentTypeDescription="Create a new document." ma:contentTypeScope="" ma:versionID="fbd85209944d77028c72f1863e9d159e">
  <xsd:schema xmlns:xsd="http://www.w3.org/2001/XMLSchema" xmlns:p="http://schemas.microsoft.com/office/2006/metadata/properties" xmlns:ns3="a70a5aee-e1e6-405e-b2da-4cef14b8983a" targetNamespace="http://schemas.microsoft.com/office/2006/metadata/properties" ma:root="true" ma:fieldsID="08bc95d23270d1225fd834b045ae71df" ns3:_="">
    <xsd:import namespace="a70a5aee-e1e6-405e-b2da-4cef14b8983a"/>
    <xsd:element name="properties">
      <xsd:complexType>
        <xsd:sequence>
          <xsd:element name="documentManagement">
            <xsd:complexType>
              <xsd:all>
                <xsd:element ref="ns3:Target_x0020_Audiences" minOccurs="0"/>
              </xsd:all>
            </xsd:complexType>
          </xsd:element>
        </xsd:sequence>
      </xsd:complexType>
    </xsd:element>
  </xsd:schema>
  <xsd:schema xmlns:xsd="http://www.w3.org/2001/XMLSchema" xmlns:dms="http://schemas.microsoft.com/office/2006/documentManagement/types" targetNamespace="a70a5aee-e1e6-405e-b2da-4cef14b8983a" elementFormDefault="qualified">
    <xsd:import namespace="http://schemas.microsoft.com/office/2006/documentManagement/types"/>
    <xsd:element name="Target_x0020_Audiences" ma:index="8" nillable="true" ma:displayName="Target Audiences" ma:internalName="Target_x0020_Audiences">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56BB11-34C4-4BEE-B02E-D1B0C21CD0A7}">
  <ds:schemaRefs>
    <ds:schemaRef ds:uri="http://schemas.microsoft.com/office/2006/metadata/properties"/>
    <ds:schemaRef ds:uri="http://schemas.microsoft.com/office/infopath/2007/PartnerControls"/>
    <ds:schemaRef ds:uri="a70a5aee-e1e6-405e-b2da-4cef14b8983a"/>
  </ds:schemaRefs>
</ds:datastoreItem>
</file>

<file path=customXml/itemProps2.xml><?xml version="1.0" encoding="utf-8"?>
<ds:datastoreItem xmlns:ds="http://schemas.openxmlformats.org/officeDocument/2006/customXml" ds:itemID="{F6C4BFD4-36FE-4D36-A785-D753BF745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a5aee-e1e6-405e-b2da-4cef14b8983a"/>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E73C7E73-68D2-4648-8FB3-AA118AA66BA5}">
  <ds:schemaRefs>
    <ds:schemaRef ds:uri="http://schemas.microsoft.com/sharepoint/v3/contenttype/forms"/>
  </ds:schemaRefs>
</ds:datastoreItem>
</file>

<file path=customXml/itemProps4.xml><?xml version="1.0" encoding="utf-8"?>
<ds:datastoreItem xmlns:ds="http://schemas.openxmlformats.org/officeDocument/2006/customXml" ds:itemID="{9E2E72DD-65F1-4969-AC48-85B352087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Software Document Blank.dot</Template>
  <TotalTime>300</TotalTime>
  <Pages>19</Pages>
  <Words>3579</Words>
  <Characters>20403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Fortna Document</vt:lpstr>
    </vt:vector>
  </TitlesOfParts>
  <Company>Fortna Inc</Company>
  <LinksUpToDate>false</LinksUpToDate>
  <CharactersWithSpaces>23935</CharactersWithSpaces>
  <SharedDoc>false</SharedDoc>
  <HLinks>
    <vt:vector size="234" baseType="variant">
      <vt:variant>
        <vt:i4>1835059</vt:i4>
      </vt:variant>
      <vt:variant>
        <vt:i4>230</vt:i4>
      </vt:variant>
      <vt:variant>
        <vt:i4>0</vt:i4>
      </vt:variant>
      <vt:variant>
        <vt:i4>5</vt:i4>
      </vt:variant>
      <vt:variant>
        <vt:lpwstr/>
      </vt:variant>
      <vt:variant>
        <vt:lpwstr>_Toc184617728</vt:lpwstr>
      </vt:variant>
      <vt:variant>
        <vt:i4>1835059</vt:i4>
      </vt:variant>
      <vt:variant>
        <vt:i4>224</vt:i4>
      </vt:variant>
      <vt:variant>
        <vt:i4>0</vt:i4>
      </vt:variant>
      <vt:variant>
        <vt:i4>5</vt:i4>
      </vt:variant>
      <vt:variant>
        <vt:lpwstr/>
      </vt:variant>
      <vt:variant>
        <vt:lpwstr>_Toc184617727</vt:lpwstr>
      </vt:variant>
      <vt:variant>
        <vt:i4>1835059</vt:i4>
      </vt:variant>
      <vt:variant>
        <vt:i4>218</vt:i4>
      </vt:variant>
      <vt:variant>
        <vt:i4>0</vt:i4>
      </vt:variant>
      <vt:variant>
        <vt:i4>5</vt:i4>
      </vt:variant>
      <vt:variant>
        <vt:lpwstr/>
      </vt:variant>
      <vt:variant>
        <vt:lpwstr>_Toc184617726</vt:lpwstr>
      </vt:variant>
      <vt:variant>
        <vt:i4>1835059</vt:i4>
      </vt:variant>
      <vt:variant>
        <vt:i4>212</vt:i4>
      </vt:variant>
      <vt:variant>
        <vt:i4>0</vt:i4>
      </vt:variant>
      <vt:variant>
        <vt:i4>5</vt:i4>
      </vt:variant>
      <vt:variant>
        <vt:lpwstr/>
      </vt:variant>
      <vt:variant>
        <vt:lpwstr>_Toc184617725</vt:lpwstr>
      </vt:variant>
      <vt:variant>
        <vt:i4>1835059</vt:i4>
      </vt:variant>
      <vt:variant>
        <vt:i4>206</vt:i4>
      </vt:variant>
      <vt:variant>
        <vt:i4>0</vt:i4>
      </vt:variant>
      <vt:variant>
        <vt:i4>5</vt:i4>
      </vt:variant>
      <vt:variant>
        <vt:lpwstr/>
      </vt:variant>
      <vt:variant>
        <vt:lpwstr>_Toc184617724</vt:lpwstr>
      </vt:variant>
      <vt:variant>
        <vt:i4>1835059</vt:i4>
      </vt:variant>
      <vt:variant>
        <vt:i4>200</vt:i4>
      </vt:variant>
      <vt:variant>
        <vt:i4>0</vt:i4>
      </vt:variant>
      <vt:variant>
        <vt:i4>5</vt:i4>
      </vt:variant>
      <vt:variant>
        <vt:lpwstr/>
      </vt:variant>
      <vt:variant>
        <vt:lpwstr>_Toc184617723</vt:lpwstr>
      </vt:variant>
      <vt:variant>
        <vt:i4>1835059</vt:i4>
      </vt:variant>
      <vt:variant>
        <vt:i4>194</vt:i4>
      </vt:variant>
      <vt:variant>
        <vt:i4>0</vt:i4>
      </vt:variant>
      <vt:variant>
        <vt:i4>5</vt:i4>
      </vt:variant>
      <vt:variant>
        <vt:lpwstr/>
      </vt:variant>
      <vt:variant>
        <vt:lpwstr>_Toc184617722</vt:lpwstr>
      </vt:variant>
      <vt:variant>
        <vt:i4>1835059</vt:i4>
      </vt:variant>
      <vt:variant>
        <vt:i4>188</vt:i4>
      </vt:variant>
      <vt:variant>
        <vt:i4>0</vt:i4>
      </vt:variant>
      <vt:variant>
        <vt:i4>5</vt:i4>
      </vt:variant>
      <vt:variant>
        <vt:lpwstr/>
      </vt:variant>
      <vt:variant>
        <vt:lpwstr>_Toc184617721</vt:lpwstr>
      </vt:variant>
      <vt:variant>
        <vt:i4>1835059</vt:i4>
      </vt:variant>
      <vt:variant>
        <vt:i4>182</vt:i4>
      </vt:variant>
      <vt:variant>
        <vt:i4>0</vt:i4>
      </vt:variant>
      <vt:variant>
        <vt:i4>5</vt:i4>
      </vt:variant>
      <vt:variant>
        <vt:lpwstr/>
      </vt:variant>
      <vt:variant>
        <vt:lpwstr>_Toc184617720</vt:lpwstr>
      </vt:variant>
      <vt:variant>
        <vt:i4>2031667</vt:i4>
      </vt:variant>
      <vt:variant>
        <vt:i4>176</vt:i4>
      </vt:variant>
      <vt:variant>
        <vt:i4>0</vt:i4>
      </vt:variant>
      <vt:variant>
        <vt:i4>5</vt:i4>
      </vt:variant>
      <vt:variant>
        <vt:lpwstr/>
      </vt:variant>
      <vt:variant>
        <vt:lpwstr>_Toc184617719</vt:lpwstr>
      </vt:variant>
      <vt:variant>
        <vt:i4>2031667</vt:i4>
      </vt:variant>
      <vt:variant>
        <vt:i4>170</vt:i4>
      </vt:variant>
      <vt:variant>
        <vt:i4>0</vt:i4>
      </vt:variant>
      <vt:variant>
        <vt:i4>5</vt:i4>
      </vt:variant>
      <vt:variant>
        <vt:lpwstr/>
      </vt:variant>
      <vt:variant>
        <vt:lpwstr>_Toc184617718</vt:lpwstr>
      </vt:variant>
      <vt:variant>
        <vt:i4>2031667</vt:i4>
      </vt:variant>
      <vt:variant>
        <vt:i4>164</vt:i4>
      </vt:variant>
      <vt:variant>
        <vt:i4>0</vt:i4>
      </vt:variant>
      <vt:variant>
        <vt:i4>5</vt:i4>
      </vt:variant>
      <vt:variant>
        <vt:lpwstr/>
      </vt:variant>
      <vt:variant>
        <vt:lpwstr>_Toc184617717</vt:lpwstr>
      </vt:variant>
      <vt:variant>
        <vt:i4>2031667</vt:i4>
      </vt:variant>
      <vt:variant>
        <vt:i4>158</vt:i4>
      </vt:variant>
      <vt:variant>
        <vt:i4>0</vt:i4>
      </vt:variant>
      <vt:variant>
        <vt:i4>5</vt:i4>
      </vt:variant>
      <vt:variant>
        <vt:lpwstr/>
      </vt:variant>
      <vt:variant>
        <vt:lpwstr>_Toc184617716</vt:lpwstr>
      </vt:variant>
      <vt:variant>
        <vt:i4>2031667</vt:i4>
      </vt:variant>
      <vt:variant>
        <vt:i4>152</vt:i4>
      </vt:variant>
      <vt:variant>
        <vt:i4>0</vt:i4>
      </vt:variant>
      <vt:variant>
        <vt:i4>5</vt:i4>
      </vt:variant>
      <vt:variant>
        <vt:lpwstr/>
      </vt:variant>
      <vt:variant>
        <vt:lpwstr>_Toc184617715</vt:lpwstr>
      </vt:variant>
      <vt:variant>
        <vt:i4>2031667</vt:i4>
      </vt:variant>
      <vt:variant>
        <vt:i4>146</vt:i4>
      </vt:variant>
      <vt:variant>
        <vt:i4>0</vt:i4>
      </vt:variant>
      <vt:variant>
        <vt:i4>5</vt:i4>
      </vt:variant>
      <vt:variant>
        <vt:lpwstr/>
      </vt:variant>
      <vt:variant>
        <vt:lpwstr>_Toc184617714</vt:lpwstr>
      </vt:variant>
      <vt:variant>
        <vt:i4>2031667</vt:i4>
      </vt:variant>
      <vt:variant>
        <vt:i4>140</vt:i4>
      </vt:variant>
      <vt:variant>
        <vt:i4>0</vt:i4>
      </vt:variant>
      <vt:variant>
        <vt:i4>5</vt:i4>
      </vt:variant>
      <vt:variant>
        <vt:lpwstr/>
      </vt:variant>
      <vt:variant>
        <vt:lpwstr>_Toc184617713</vt:lpwstr>
      </vt:variant>
      <vt:variant>
        <vt:i4>2031667</vt:i4>
      </vt:variant>
      <vt:variant>
        <vt:i4>134</vt:i4>
      </vt:variant>
      <vt:variant>
        <vt:i4>0</vt:i4>
      </vt:variant>
      <vt:variant>
        <vt:i4>5</vt:i4>
      </vt:variant>
      <vt:variant>
        <vt:lpwstr/>
      </vt:variant>
      <vt:variant>
        <vt:lpwstr>_Toc184617712</vt:lpwstr>
      </vt:variant>
      <vt:variant>
        <vt:i4>2031667</vt:i4>
      </vt:variant>
      <vt:variant>
        <vt:i4>128</vt:i4>
      </vt:variant>
      <vt:variant>
        <vt:i4>0</vt:i4>
      </vt:variant>
      <vt:variant>
        <vt:i4>5</vt:i4>
      </vt:variant>
      <vt:variant>
        <vt:lpwstr/>
      </vt:variant>
      <vt:variant>
        <vt:lpwstr>_Toc184617711</vt:lpwstr>
      </vt:variant>
      <vt:variant>
        <vt:i4>2031667</vt:i4>
      </vt:variant>
      <vt:variant>
        <vt:i4>122</vt:i4>
      </vt:variant>
      <vt:variant>
        <vt:i4>0</vt:i4>
      </vt:variant>
      <vt:variant>
        <vt:i4>5</vt:i4>
      </vt:variant>
      <vt:variant>
        <vt:lpwstr/>
      </vt:variant>
      <vt:variant>
        <vt:lpwstr>_Toc184617710</vt:lpwstr>
      </vt:variant>
      <vt:variant>
        <vt:i4>1966131</vt:i4>
      </vt:variant>
      <vt:variant>
        <vt:i4>116</vt:i4>
      </vt:variant>
      <vt:variant>
        <vt:i4>0</vt:i4>
      </vt:variant>
      <vt:variant>
        <vt:i4>5</vt:i4>
      </vt:variant>
      <vt:variant>
        <vt:lpwstr/>
      </vt:variant>
      <vt:variant>
        <vt:lpwstr>_Toc184617709</vt:lpwstr>
      </vt:variant>
      <vt:variant>
        <vt:i4>1966131</vt:i4>
      </vt:variant>
      <vt:variant>
        <vt:i4>110</vt:i4>
      </vt:variant>
      <vt:variant>
        <vt:i4>0</vt:i4>
      </vt:variant>
      <vt:variant>
        <vt:i4>5</vt:i4>
      </vt:variant>
      <vt:variant>
        <vt:lpwstr/>
      </vt:variant>
      <vt:variant>
        <vt:lpwstr>_Toc184617708</vt:lpwstr>
      </vt:variant>
      <vt:variant>
        <vt:i4>1966131</vt:i4>
      </vt:variant>
      <vt:variant>
        <vt:i4>104</vt:i4>
      </vt:variant>
      <vt:variant>
        <vt:i4>0</vt:i4>
      </vt:variant>
      <vt:variant>
        <vt:i4>5</vt:i4>
      </vt:variant>
      <vt:variant>
        <vt:lpwstr/>
      </vt:variant>
      <vt:variant>
        <vt:lpwstr>_Toc184617707</vt:lpwstr>
      </vt:variant>
      <vt:variant>
        <vt:i4>1966131</vt:i4>
      </vt:variant>
      <vt:variant>
        <vt:i4>98</vt:i4>
      </vt:variant>
      <vt:variant>
        <vt:i4>0</vt:i4>
      </vt:variant>
      <vt:variant>
        <vt:i4>5</vt:i4>
      </vt:variant>
      <vt:variant>
        <vt:lpwstr/>
      </vt:variant>
      <vt:variant>
        <vt:lpwstr>_Toc184617706</vt:lpwstr>
      </vt:variant>
      <vt:variant>
        <vt:i4>1966131</vt:i4>
      </vt:variant>
      <vt:variant>
        <vt:i4>92</vt:i4>
      </vt:variant>
      <vt:variant>
        <vt:i4>0</vt:i4>
      </vt:variant>
      <vt:variant>
        <vt:i4>5</vt:i4>
      </vt:variant>
      <vt:variant>
        <vt:lpwstr/>
      </vt:variant>
      <vt:variant>
        <vt:lpwstr>_Toc184617705</vt:lpwstr>
      </vt:variant>
      <vt:variant>
        <vt:i4>1966131</vt:i4>
      </vt:variant>
      <vt:variant>
        <vt:i4>86</vt:i4>
      </vt:variant>
      <vt:variant>
        <vt:i4>0</vt:i4>
      </vt:variant>
      <vt:variant>
        <vt:i4>5</vt:i4>
      </vt:variant>
      <vt:variant>
        <vt:lpwstr/>
      </vt:variant>
      <vt:variant>
        <vt:lpwstr>_Toc184617704</vt:lpwstr>
      </vt:variant>
      <vt:variant>
        <vt:i4>1966131</vt:i4>
      </vt:variant>
      <vt:variant>
        <vt:i4>80</vt:i4>
      </vt:variant>
      <vt:variant>
        <vt:i4>0</vt:i4>
      </vt:variant>
      <vt:variant>
        <vt:i4>5</vt:i4>
      </vt:variant>
      <vt:variant>
        <vt:lpwstr/>
      </vt:variant>
      <vt:variant>
        <vt:lpwstr>_Toc184617703</vt:lpwstr>
      </vt:variant>
      <vt:variant>
        <vt:i4>1966131</vt:i4>
      </vt:variant>
      <vt:variant>
        <vt:i4>74</vt:i4>
      </vt:variant>
      <vt:variant>
        <vt:i4>0</vt:i4>
      </vt:variant>
      <vt:variant>
        <vt:i4>5</vt:i4>
      </vt:variant>
      <vt:variant>
        <vt:lpwstr/>
      </vt:variant>
      <vt:variant>
        <vt:lpwstr>_Toc184617702</vt:lpwstr>
      </vt:variant>
      <vt:variant>
        <vt:i4>1966131</vt:i4>
      </vt:variant>
      <vt:variant>
        <vt:i4>68</vt:i4>
      </vt:variant>
      <vt:variant>
        <vt:i4>0</vt:i4>
      </vt:variant>
      <vt:variant>
        <vt:i4>5</vt:i4>
      </vt:variant>
      <vt:variant>
        <vt:lpwstr/>
      </vt:variant>
      <vt:variant>
        <vt:lpwstr>_Toc184617701</vt:lpwstr>
      </vt:variant>
      <vt:variant>
        <vt:i4>1966131</vt:i4>
      </vt:variant>
      <vt:variant>
        <vt:i4>62</vt:i4>
      </vt:variant>
      <vt:variant>
        <vt:i4>0</vt:i4>
      </vt:variant>
      <vt:variant>
        <vt:i4>5</vt:i4>
      </vt:variant>
      <vt:variant>
        <vt:lpwstr/>
      </vt:variant>
      <vt:variant>
        <vt:lpwstr>_Toc184617700</vt:lpwstr>
      </vt:variant>
      <vt:variant>
        <vt:i4>1507378</vt:i4>
      </vt:variant>
      <vt:variant>
        <vt:i4>56</vt:i4>
      </vt:variant>
      <vt:variant>
        <vt:i4>0</vt:i4>
      </vt:variant>
      <vt:variant>
        <vt:i4>5</vt:i4>
      </vt:variant>
      <vt:variant>
        <vt:lpwstr/>
      </vt:variant>
      <vt:variant>
        <vt:lpwstr>_Toc184617699</vt:lpwstr>
      </vt:variant>
      <vt:variant>
        <vt:i4>1507378</vt:i4>
      </vt:variant>
      <vt:variant>
        <vt:i4>50</vt:i4>
      </vt:variant>
      <vt:variant>
        <vt:i4>0</vt:i4>
      </vt:variant>
      <vt:variant>
        <vt:i4>5</vt:i4>
      </vt:variant>
      <vt:variant>
        <vt:lpwstr/>
      </vt:variant>
      <vt:variant>
        <vt:lpwstr>_Toc184617698</vt:lpwstr>
      </vt:variant>
      <vt:variant>
        <vt:i4>1507378</vt:i4>
      </vt:variant>
      <vt:variant>
        <vt:i4>44</vt:i4>
      </vt:variant>
      <vt:variant>
        <vt:i4>0</vt:i4>
      </vt:variant>
      <vt:variant>
        <vt:i4>5</vt:i4>
      </vt:variant>
      <vt:variant>
        <vt:lpwstr/>
      </vt:variant>
      <vt:variant>
        <vt:lpwstr>_Toc184617697</vt:lpwstr>
      </vt:variant>
      <vt:variant>
        <vt:i4>1507378</vt:i4>
      </vt:variant>
      <vt:variant>
        <vt:i4>38</vt:i4>
      </vt:variant>
      <vt:variant>
        <vt:i4>0</vt:i4>
      </vt:variant>
      <vt:variant>
        <vt:i4>5</vt:i4>
      </vt:variant>
      <vt:variant>
        <vt:lpwstr/>
      </vt:variant>
      <vt:variant>
        <vt:lpwstr>_Toc184617696</vt:lpwstr>
      </vt:variant>
      <vt:variant>
        <vt:i4>1507378</vt:i4>
      </vt:variant>
      <vt:variant>
        <vt:i4>32</vt:i4>
      </vt:variant>
      <vt:variant>
        <vt:i4>0</vt:i4>
      </vt:variant>
      <vt:variant>
        <vt:i4>5</vt:i4>
      </vt:variant>
      <vt:variant>
        <vt:lpwstr/>
      </vt:variant>
      <vt:variant>
        <vt:lpwstr>_Toc184617695</vt:lpwstr>
      </vt:variant>
      <vt:variant>
        <vt:i4>1507378</vt:i4>
      </vt:variant>
      <vt:variant>
        <vt:i4>26</vt:i4>
      </vt:variant>
      <vt:variant>
        <vt:i4>0</vt:i4>
      </vt:variant>
      <vt:variant>
        <vt:i4>5</vt:i4>
      </vt:variant>
      <vt:variant>
        <vt:lpwstr/>
      </vt:variant>
      <vt:variant>
        <vt:lpwstr>_Toc184617694</vt:lpwstr>
      </vt:variant>
      <vt:variant>
        <vt:i4>1507378</vt:i4>
      </vt:variant>
      <vt:variant>
        <vt:i4>20</vt:i4>
      </vt:variant>
      <vt:variant>
        <vt:i4>0</vt:i4>
      </vt:variant>
      <vt:variant>
        <vt:i4>5</vt:i4>
      </vt:variant>
      <vt:variant>
        <vt:lpwstr/>
      </vt:variant>
      <vt:variant>
        <vt:lpwstr>_Toc184617693</vt:lpwstr>
      </vt:variant>
      <vt:variant>
        <vt:i4>1507378</vt:i4>
      </vt:variant>
      <vt:variant>
        <vt:i4>14</vt:i4>
      </vt:variant>
      <vt:variant>
        <vt:i4>0</vt:i4>
      </vt:variant>
      <vt:variant>
        <vt:i4>5</vt:i4>
      </vt:variant>
      <vt:variant>
        <vt:lpwstr/>
      </vt:variant>
      <vt:variant>
        <vt:lpwstr>_Toc184617692</vt:lpwstr>
      </vt:variant>
      <vt:variant>
        <vt:i4>1507378</vt:i4>
      </vt:variant>
      <vt:variant>
        <vt:i4>8</vt:i4>
      </vt:variant>
      <vt:variant>
        <vt:i4>0</vt:i4>
      </vt:variant>
      <vt:variant>
        <vt:i4>5</vt:i4>
      </vt:variant>
      <vt:variant>
        <vt:lpwstr/>
      </vt:variant>
      <vt:variant>
        <vt:lpwstr>_Toc184617691</vt:lpwstr>
      </vt:variant>
      <vt:variant>
        <vt:i4>1507378</vt:i4>
      </vt:variant>
      <vt:variant>
        <vt:i4>2</vt:i4>
      </vt:variant>
      <vt:variant>
        <vt:i4>0</vt:i4>
      </vt:variant>
      <vt:variant>
        <vt:i4>5</vt:i4>
      </vt:variant>
      <vt:variant>
        <vt:lpwstr/>
      </vt:variant>
      <vt:variant>
        <vt:lpwstr>_Toc184617690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Fortna Document</dc:title>
  <dc:creator>Fortna Inc</dc:creator>
  <cp:lastModifiedBy>Fortna, Inc.</cp:lastModifiedBy>
  <cp:revision>7</cp:revision>
  <cp:lastPrinted>2012-10-25T14:03:00Z</cp:lastPrinted>
  <dcterms:created xsi:type="dcterms:W3CDTF">2012-12-17T15:54:00Z</dcterms:created>
  <dcterms:modified xsi:type="dcterms:W3CDTF">2012-12-17T20:58:00Z</dcterms:modified>
</cp:coreProperties>
</file>