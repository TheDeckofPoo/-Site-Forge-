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46A" w:rsidRDefault="006E646A" w:rsidP="00B87571">
      <w:pPr>
        <w:pStyle w:val="BodyText"/>
      </w:pPr>
      <w:bookmarkStart w:id="0" w:name="_GoBack"/>
      <w:bookmarkEnd w:id="0"/>
    </w:p>
    <w:p w:rsidR="006E646A" w:rsidRDefault="006E646A" w:rsidP="00B87571">
      <w:pPr>
        <w:pStyle w:val="BodyText"/>
      </w:pPr>
    </w:p>
    <w:p w:rsidR="00AA5F53" w:rsidRDefault="008813C4" w:rsidP="00B87571">
      <w:pPr>
        <w:pStyle w:val="BodyText"/>
      </w:pPr>
      <w:r>
        <w:t xml:space="preserve">       </w:t>
      </w:r>
      <w:r w:rsidR="00C07B0B">
        <w:t xml:space="preserve">  </w:t>
      </w:r>
    </w:p>
    <w:p w:rsidR="00B6757E" w:rsidRPr="00B87571" w:rsidRDefault="007A689C" w:rsidP="00B87571">
      <w:pPr>
        <w:pStyle w:val="Title"/>
        <w:rPr>
          <w:rFonts w:cs="Tahoma"/>
          <w:sz w:val="72"/>
          <w:szCs w:val="72"/>
        </w:rPr>
      </w:pPr>
      <w:r w:rsidRPr="00B87571">
        <w:rPr>
          <w:sz w:val="72"/>
          <w:szCs w:val="72"/>
        </w:rPr>
        <w:t xml:space="preserve"> </w:t>
      </w:r>
      <w:r w:rsidR="001F1880">
        <w:rPr>
          <w:rFonts w:cs="Tahoma"/>
          <w:noProof/>
          <w:sz w:val="72"/>
          <w:szCs w:val="72"/>
        </w:rPr>
        <w:drawing>
          <wp:inline distT="0" distB="0" distL="0" distR="0">
            <wp:extent cx="3011424" cy="1386840"/>
            <wp:effectExtent l="0" t="0" r="0" b="381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 Logo in High Resolutio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1424" cy="1386840"/>
                    </a:xfrm>
                    <a:prstGeom prst="rect">
                      <a:avLst/>
                    </a:prstGeom>
                  </pic:spPr>
                </pic:pic>
              </a:graphicData>
            </a:graphic>
          </wp:inline>
        </w:drawing>
      </w:r>
    </w:p>
    <w:p w:rsidR="00AA5F53" w:rsidRDefault="000E18A2" w:rsidP="00AA5F53">
      <w:pPr>
        <w:pStyle w:val="Title"/>
        <w:rPr>
          <w:rFonts w:ascii="Tahoma" w:hAnsi="Tahoma" w:cs="Tahoma"/>
          <w:sz w:val="52"/>
          <w:szCs w:val="52"/>
        </w:rPr>
      </w:pPr>
      <w:r>
        <w:rPr>
          <w:rFonts w:ascii="Tahoma" w:hAnsi="Tahoma" w:cs="Tahoma"/>
          <w:sz w:val="52"/>
          <w:szCs w:val="52"/>
        </w:rPr>
        <w:t xml:space="preserve"> </w:t>
      </w:r>
    </w:p>
    <w:p w:rsidR="008B7D2D" w:rsidRPr="00D50714" w:rsidRDefault="0090161A" w:rsidP="00AA5F53">
      <w:pPr>
        <w:pStyle w:val="Title"/>
        <w:rPr>
          <w:rFonts w:ascii="Tahoma" w:hAnsi="Tahoma" w:cs="Tahoma"/>
          <w:sz w:val="52"/>
          <w:szCs w:val="52"/>
        </w:rPr>
      </w:pPr>
      <w:r>
        <w:rPr>
          <w:rFonts w:ascii="Tahoma" w:hAnsi="Tahoma" w:cs="Tahoma"/>
          <w:sz w:val="52"/>
          <w:szCs w:val="52"/>
        </w:rPr>
        <w:t>Fortna Inc.</w:t>
      </w:r>
    </w:p>
    <w:p w:rsidR="00AA5F53" w:rsidRDefault="00AA5F53" w:rsidP="00B87571">
      <w:pPr>
        <w:pStyle w:val="BodyText"/>
      </w:pPr>
    </w:p>
    <w:p w:rsidR="000E18A2" w:rsidRDefault="000E18A2" w:rsidP="000E18A2">
      <w:pPr>
        <w:pStyle w:val="Title"/>
      </w:pPr>
      <w:r>
        <w:rPr>
          <w:rFonts w:ascii="Tahoma" w:hAnsi="Tahoma" w:cs="Tahoma"/>
          <w:sz w:val="52"/>
          <w:szCs w:val="52"/>
        </w:rPr>
        <w:t xml:space="preserve"> </w:t>
      </w:r>
      <w:r w:rsidR="00A400BB">
        <w:t>Buttonwood</w:t>
      </w:r>
    </w:p>
    <w:p w:rsidR="000E18A2" w:rsidRDefault="00A400BB" w:rsidP="000E18A2">
      <w:pPr>
        <w:pStyle w:val="Title"/>
      </w:pPr>
      <w:r>
        <w:t>West Reading, PA</w:t>
      </w:r>
    </w:p>
    <w:p w:rsidR="008B7D2D" w:rsidRPr="00D50714" w:rsidRDefault="008B7D2D" w:rsidP="00AA5F53">
      <w:pPr>
        <w:pStyle w:val="Title"/>
        <w:rPr>
          <w:rFonts w:ascii="Tahoma" w:hAnsi="Tahoma" w:cs="Tahoma"/>
          <w:sz w:val="52"/>
          <w:szCs w:val="52"/>
        </w:rPr>
      </w:pPr>
    </w:p>
    <w:p w:rsidR="00AA5F53" w:rsidRDefault="00AA5F53" w:rsidP="00B87571">
      <w:pPr>
        <w:pStyle w:val="BodyText"/>
      </w:pPr>
    </w:p>
    <w:p w:rsidR="00225A78" w:rsidRDefault="00225A78" w:rsidP="00B87571">
      <w:pPr>
        <w:pStyle w:val="BodyText"/>
      </w:pPr>
    </w:p>
    <w:p w:rsidR="00B87571" w:rsidRDefault="00B87571" w:rsidP="00B87571">
      <w:pPr>
        <w:pStyle w:val="BodyText"/>
      </w:pPr>
    </w:p>
    <w:p w:rsidR="00B87571" w:rsidRDefault="00B87571" w:rsidP="00B87571">
      <w:pPr>
        <w:pStyle w:val="BodyText"/>
      </w:pPr>
    </w:p>
    <w:p w:rsidR="00B87571" w:rsidRDefault="00B87571" w:rsidP="00B87571">
      <w:pPr>
        <w:pStyle w:val="BodyText"/>
      </w:pPr>
    </w:p>
    <w:p w:rsidR="00B87571" w:rsidRDefault="00B87571" w:rsidP="00B87571">
      <w:pPr>
        <w:pStyle w:val="BodyText"/>
      </w:pPr>
    </w:p>
    <w:p w:rsidR="001E2D69" w:rsidRPr="00D50714" w:rsidRDefault="001E2D69" w:rsidP="00B87571">
      <w:pPr>
        <w:pStyle w:val="BodyText"/>
      </w:pPr>
    </w:p>
    <w:p w:rsidR="00AA5F53" w:rsidRPr="00D50714" w:rsidRDefault="00AA5F53" w:rsidP="00B87571">
      <w:pPr>
        <w:pStyle w:val="BodyText"/>
      </w:pPr>
    </w:p>
    <w:p w:rsidR="00AA5F53" w:rsidRPr="00F54F55" w:rsidRDefault="00B857C8" w:rsidP="00F54F55">
      <w:pPr>
        <w:pStyle w:val="Title"/>
        <w:jc w:val="right"/>
        <w:rPr>
          <w:rFonts w:ascii="Tahoma" w:hAnsi="Tahoma" w:cs="Tahoma"/>
          <w:b w:val="0"/>
        </w:rPr>
      </w:pPr>
      <w:r>
        <w:rPr>
          <w:rFonts w:ascii="Tahoma" w:hAnsi="Tahoma" w:cs="Tahoma"/>
          <w:b w:val="0"/>
          <w:noProof/>
        </w:rPr>
        <mc:AlternateContent>
          <mc:Choice Requires="wps">
            <w:drawing>
              <wp:anchor distT="0" distB="0" distL="114300" distR="114300" simplePos="0" relativeHeight="251655168" behindDoc="0" locked="0" layoutInCell="1" allowOverlap="1">
                <wp:simplePos x="0" y="0"/>
                <wp:positionH relativeFrom="column">
                  <wp:posOffset>-228600</wp:posOffset>
                </wp:positionH>
                <wp:positionV relativeFrom="paragraph">
                  <wp:posOffset>195580</wp:posOffset>
                </wp:positionV>
                <wp:extent cx="2190750" cy="0"/>
                <wp:effectExtent l="0" t="19050" r="19050" b="38100"/>
                <wp:wrapNone/>
                <wp:docPr id="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5.4pt" to="154.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HOfFA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" strokeweight="4pt"/>
            </w:pict>
          </mc:Fallback>
        </mc:AlternateContent>
      </w:r>
      <w:r w:rsidR="005B3A84">
        <w:rPr>
          <w:rFonts w:ascii="Tahoma" w:hAnsi="Tahoma" w:cs="Tahoma"/>
          <w:b w:val="0"/>
          <w:noProof/>
        </w:rPr>
        <w:t xml:space="preserve">Software </w:t>
      </w:r>
      <w:r w:rsidR="004352CA">
        <w:rPr>
          <w:rFonts w:ascii="Tahoma" w:hAnsi="Tahoma" w:cs="Tahoma"/>
          <w:b w:val="0"/>
          <w:noProof/>
        </w:rPr>
        <w:t>DDD</w:t>
      </w:r>
      <w:r w:rsidR="009F534D">
        <w:rPr>
          <w:rFonts w:ascii="Tahoma" w:hAnsi="Tahoma" w:cs="Tahoma"/>
          <w:b w:val="0"/>
          <w:noProof/>
        </w:rPr>
        <w:t xml:space="preserve"> Print and Apply Fallback</w:t>
      </w:r>
    </w:p>
    <w:p w:rsidR="00AA5F53" w:rsidRPr="0073190D" w:rsidRDefault="000E18A2" w:rsidP="00B87571">
      <w:pPr>
        <w:pStyle w:val="BodyText"/>
        <w:jc w:val="right"/>
      </w:pPr>
      <w:r>
        <w:t xml:space="preserve">Document Version: </w:t>
      </w:r>
      <w:r w:rsidR="004352CA">
        <w:t>0.6</w:t>
      </w:r>
    </w:p>
    <w:p w:rsidR="00CD672E" w:rsidRDefault="00AA5F53" w:rsidP="00742345">
      <w:pPr>
        <w:pStyle w:val="BodyText"/>
        <w:jc w:val="right"/>
      </w:pPr>
      <w:r w:rsidRPr="0073190D">
        <w:t>Date:</w:t>
      </w:r>
      <w:r w:rsidR="008915E3">
        <w:t xml:space="preserve"> </w:t>
      </w:r>
      <w:r w:rsidR="00606D17">
        <w:fldChar w:fldCharType="begin"/>
      </w:r>
      <w:r w:rsidR="00606D17">
        <w:instrText xml:space="preserve"> SAVEDATE  \@ "M/d/yyyy"  \* MERGEFORMAT </w:instrText>
      </w:r>
      <w:r w:rsidR="00606D17">
        <w:fldChar w:fldCharType="separate"/>
      </w:r>
      <w:r w:rsidR="00895318">
        <w:rPr>
          <w:noProof/>
        </w:rPr>
        <w:t>5/18/2011</w:t>
      </w:r>
      <w:r w:rsidR="00606D17">
        <w:fldChar w:fldCharType="end"/>
      </w:r>
      <w:r w:rsidRPr="0073190D">
        <w:t xml:space="preserve"> </w:t>
      </w:r>
    </w:p>
    <w:p w:rsidR="003E2113" w:rsidRDefault="003E2113" w:rsidP="00742345">
      <w:pPr>
        <w:pStyle w:val="BodyText"/>
        <w:jc w:val="center"/>
      </w:pPr>
    </w:p>
    <w:p w:rsidR="00CD672E" w:rsidRDefault="003E2113" w:rsidP="003A0D43">
      <w:pPr>
        <w:pStyle w:val="BodyText"/>
        <w:jc w:val="center"/>
      </w:pPr>
      <w:r>
        <w:br w:type="page"/>
      </w:r>
      <w:r w:rsidR="002C212C">
        <w:lastRenderedPageBreak/>
        <w:t>This page intentionally left blank.</w:t>
      </w:r>
    </w:p>
    <w:p w:rsidR="00206A28" w:rsidRDefault="00206A28" w:rsidP="00225A78">
      <w:pPr>
        <w:pStyle w:val="TOCTitle"/>
      </w:pPr>
      <w:r>
        <w:lastRenderedPageBreak/>
        <w:t>Table of Contents</w:t>
      </w:r>
    </w:p>
    <w:p w:rsidR="00472178" w:rsidRDefault="0039388C">
      <w:pPr>
        <w:pStyle w:val="TOC1"/>
        <w:tabs>
          <w:tab w:val="left" w:pos="475"/>
          <w:tab w:val="right" w:leader="dot" w:pos="9350"/>
        </w:tabs>
        <w:rPr>
          <w:rFonts w:asciiTheme="minorHAnsi" w:eastAsiaTheme="minorEastAsia" w:hAnsiTheme="minorHAnsi" w:cstheme="minorBidi"/>
          <w:noProof/>
          <w:sz w:val="22"/>
          <w:szCs w:val="22"/>
        </w:rPr>
      </w:pPr>
      <w:r>
        <w:fldChar w:fldCharType="begin"/>
      </w:r>
      <w:r>
        <w:instrText xml:space="preserve"> TOC \o "3-3" \h \z \t "Heading 1,1,Heading 2,2" </w:instrText>
      </w:r>
      <w:r>
        <w:fldChar w:fldCharType="separate"/>
      </w:r>
      <w:hyperlink w:anchor="_Toc291596119" w:history="1">
        <w:r w:rsidR="00472178" w:rsidRPr="005B03FF">
          <w:rPr>
            <w:rStyle w:val="Hyperlink"/>
            <w:noProof/>
          </w:rPr>
          <w:t>1</w:t>
        </w:r>
        <w:r w:rsidR="00472178">
          <w:rPr>
            <w:rFonts w:asciiTheme="minorHAnsi" w:eastAsiaTheme="minorEastAsia" w:hAnsiTheme="minorHAnsi" w:cstheme="minorBidi"/>
            <w:noProof/>
            <w:sz w:val="22"/>
            <w:szCs w:val="22"/>
          </w:rPr>
          <w:tab/>
        </w:r>
        <w:r w:rsidR="00472178" w:rsidRPr="005B03FF">
          <w:rPr>
            <w:rStyle w:val="Hyperlink"/>
            <w:noProof/>
          </w:rPr>
          <w:t>Introduction</w:t>
        </w:r>
        <w:r w:rsidR="00472178">
          <w:rPr>
            <w:noProof/>
            <w:webHidden/>
          </w:rPr>
          <w:tab/>
        </w:r>
        <w:r w:rsidR="00472178">
          <w:rPr>
            <w:noProof/>
            <w:webHidden/>
          </w:rPr>
          <w:fldChar w:fldCharType="begin"/>
        </w:r>
        <w:r w:rsidR="00472178">
          <w:rPr>
            <w:noProof/>
            <w:webHidden/>
          </w:rPr>
          <w:instrText xml:space="preserve"> PAGEREF _Toc291596119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20" w:history="1">
        <w:r w:rsidR="00472178" w:rsidRPr="005B03FF">
          <w:rPr>
            <w:rStyle w:val="Hyperlink"/>
            <w:noProof/>
          </w:rPr>
          <w:t>1.1</w:t>
        </w:r>
        <w:r w:rsidR="00472178">
          <w:rPr>
            <w:rFonts w:asciiTheme="minorHAnsi" w:eastAsiaTheme="minorEastAsia" w:hAnsiTheme="minorHAnsi" w:cstheme="minorBidi"/>
            <w:noProof/>
            <w:sz w:val="22"/>
            <w:szCs w:val="22"/>
          </w:rPr>
          <w:tab/>
        </w:r>
        <w:r w:rsidR="00472178" w:rsidRPr="005B03FF">
          <w:rPr>
            <w:rStyle w:val="Hyperlink"/>
            <w:noProof/>
          </w:rPr>
          <w:t>Document Objective</w:t>
        </w:r>
        <w:r w:rsidR="00472178">
          <w:rPr>
            <w:noProof/>
            <w:webHidden/>
          </w:rPr>
          <w:tab/>
        </w:r>
        <w:r w:rsidR="00472178">
          <w:rPr>
            <w:noProof/>
            <w:webHidden/>
          </w:rPr>
          <w:fldChar w:fldCharType="begin"/>
        </w:r>
        <w:r w:rsidR="00472178">
          <w:rPr>
            <w:noProof/>
            <w:webHidden/>
          </w:rPr>
          <w:instrText xml:space="preserve"> PAGEREF _Toc291596120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21" w:history="1">
        <w:r w:rsidR="00472178" w:rsidRPr="005B03FF">
          <w:rPr>
            <w:rStyle w:val="Hyperlink"/>
            <w:noProof/>
          </w:rPr>
          <w:t>1.2</w:t>
        </w:r>
        <w:r w:rsidR="00472178">
          <w:rPr>
            <w:rFonts w:asciiTheme="minorHAnsi" w:eastAsiaTheme="minorEastAsia" w:hAnsiTheme="minorHAnsi" w:cstheme="minorBidi"/>
            <w:noProof/>
            <w:sz w:val="22"/>
            <w:szCs w:val="22"/>
          </w:rPr>
          <w:tab/>
        </w:r>
        <w:r w:rsidR="00472178" w:rsidRPr="005B03FF">
          <w:rPr>
            <w:rStyle w:val="Hyperlink"/>
            <w:noProof/>
          </w:rPr>
          <w:t>References</w:t>
        </w:r>
        <w:r w:rsidR="00472178">
          <w:rPr>
            <w:noProof/>
            <w:webHidden/>
          </w:rPr>
          <w:tab/>
        </w:r>
        <w:r w:rsidR="00472178">
          <w:rPr>
            <w:noProof/>
            <w:webHidden/>
          </w:rPr>
          <w:fldChar w:fldCharType="begin"/>
        </w:r>
        <w:r w:rsidR="00472178">
          <w:rPr>
            <w:noProof/>
            <w:webHidden/>
          </w:rPr>
          <w:instrText xml:space="preserve"> PAGEREF _Toc291596121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2" w:history="1">
        <w:r w:rsidR="00472178" w:rsidRPr="005B03FF">
          <w:rPr>
            <w:rStyle w:val="Hyperlink"/>
            <w:noProof/>
          </w:rPr>
          <w:t>1.2.1</w:t>
        </w:r>
        <w:r w:rsidR="00472178">
          <w:rPr>
            <w:rFonts w:asciiTheme="minorHAnsi" w:eastAsiaTheme="minorEastAsia" w:hAnsiTheme="minorHAnsi" w:cstheme="minorBidi"/>
            <w:noProof/>
            <w:sz w:val="22"/>
            <w:szCs w:val="22"/>
          </w:rPr>
          <w:tab/>
        </w:r>
        <w:r w:rsidR="00472178" w:rsidRPr="005B03FF">
          <w:rPr>
            <w:rStyle w:val="Hyperlink"/>
            <w:noProof/>
          </w:rPr>
          <w:t>Participants included:</w:t>
        </w:r>
        <w:r w:rsidR="00472178">
          <w:rPr>
            <w:noProof/>
            <w:webHidden/>
          </w:rPr>
          <w:tab/>
        </w:r>
        <w:r w:rsidR="00472178">
          <w:rPr>
            <w:noProof/>
            <w:webHidden/>
          </w:rPr>
          <w:fldChar w:fldCharType="begin"/>
        </w:r>
        <w:r w:rsidR="00472178">
          <w:rPr>
            <w:noProof/>
            <w:webHidden/>
          </w:rPr>
          <w:instrText xml:space="preserve"> PAGEREF _Toc291596122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3" w:history="1">
        <w:r w:rsidR="00472178" w:rsidRPr="005B03FF">
          <w:rPr>
            <w:rStyle w:val="Hyperlink"/>
            <w:noProof/>
          </w:rPr>
          <w:t>1.2.2</w:t>
        </w:r>
        <w:r w:rsidR="00472178">
          <w:rPr>
            <w:rFonts w:asciiTheme="minorHAnsi" w:eastAsiaTheme="minorEastAsia" w:hAnsiTheme="minorHAnsi" w:cstheme="minorBidi"/>
            <w:noProof/>
            <w:sz w:val="22"/>
            <w:szCs w:val="22"/>
          </w:rPr>
          <w:tab/>
        </w:r>
        <w:r w:rsidR="00472178" w:rsidRPr="005B03FF">
          <w:rPr>
            <w:rStyle w:val="Hyperlink"/>
            <w:noProof/>
          </w:rPr>
          <w:t>Documents</w:t>
        </w:r>
        <w:r w:rsidR="00472178">
          <w:rPr>
            <w:noProof/>
            <w:webHidden/>
          </w:rPr>
          <w:tab/>
        </w:r>
        <w:r w:rsidR="00472178">
          <w:rPr>
            <w:noProof/>
            <w:webHidden/>
          </w:rPr>
          <w:fldChar w:fldCharType="begin"/>
        </w:r>
        <w:r w:rsidR="00472178">
          <w:rPr>
            <w:noProof/>
            <w:webHidden/>
          </w:rPr>
          <w:instrText xml:space="preserve"> PAGEREF _Toc291596123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4" w:history="1">
        <w:r w:rsidR="00472178" w:rsidRPr="005B03FF">
          <w:rPr>
            <w:rStyle w:val="Hyperlink"/>
            <w:noProof/>
          </w:rPr>
          <w:t>1.2.3</w:t>
        </w:r>
        <w:r w:rsidR="00472178">
          <w:rPr>
            <w:rFonts w:asciiTheme="minorHAnsi" w:eastAsiaTheme="minorEastAsia" w:hAnsiTheme="minorHAnsi" w:cstheme="minorBidi"/>
            <w:noProof/>
            <w:sz w:val="22"/>
            <w:szCs w:val="22"/>
          </w:rPr>
          <w:tab/>
        </w:r>
        <w:r w:rsidR="00472178" w:rsidRPr="005B03FF">
          <w:rPr>
            <w:rStyle w:val="Hyperlink"/>
            <w:noProof/>
          </w:rPr>
          <w:t>Code</w:t>
        </w:r>
        <w:r w:rsidR="00472178">
          <w:rPr>
            <w:noProof/>
            <w:webHidden/>
          </w:rPr>
          <w:tab/>
        </w:r>
        <w:r w:rsidR="00472178">
          <w:rPr>
            <w:noProof/>
            <w:webHidden/>
          </w:rPr>
          <w:fldChar w:fldCharType="begin"/>
        </w:r>
        <w:r w:rsidR="00472178">
          <w:rPr>
            <w:noProof/>
            <w:webHidden/>
          </w:rPr>
          <w:instrText xml:space="preserve"> PAGEREF _Toc291596124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25" w:history="1">
        <w:r w:rsidR="00472178" w:rsidRPr="005B03FF">
          <w:rPr>
            <w:rStyle w:val="Hyperlink"/>
            <w:noProof/>
          </w:rPr>
          <w:t>1.3</w:t>
        </w:r>
        <w:r w:rsidR="00472178">
          <w:rPr>
            <w:rFonts w:asciiTheme="minorHAnsi" w:eastAsiaTheme="minorEastAsia" w:hAnsiTheme="minorHAnsi" w:cstheme="minorBidi"/>
            <w:noProof/>
            <w:sz w:val="22"/>
            <w:szCs w:val="22"/>
          </w:rPr>
          <w:tab/>
        </w:r>
        <w:r w:rsidR="00472178" w:rsidRPr="005B03FF">
          <w:rPr>
            <w:rStyle w:val="Hyperlink"/>
            <w:noProof/>
          </w:rPr>
          <w:t>Document Conventions</w:t>
        </w:r>
        <w:r w:rsidR="00472178">
          <w:rPr>
            <w:noProof/>
            <w:webHidden/>
          </w:rPr>
          <w:tab/>
        </w:r>
        <w:r w:rsidR="00472178">
          <w:rPr>
            <w:noProof/>
            <w:webHidden/>
          </w:rPr>
          <w:fldChar w:fldCharType="begin"/>
        </w:r>
        <w:r w:rsidR="00472178">
          <w:rPr>
            <w:noProof/>
            <w:webHidden/>
          </w:rPr>
          <w:instrText xml:space="preserve"> PAGEREF _Toc291596125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6" w:history="1">
        <w:r w:rsidR="00472178" w:rsidRPr="005B03FF">
          <w:rPr>
            <w:rStyle w:val="Hyperlink"/>
            <w:noProof/>
          </w:rPr>
          <w:t>1.3.1</w:t>
        </w:r>
        <w:r w:rsidR="00472178">
          <w:rPr>
            <w:rFonts w:asciiTheme="minorHAnsi" w:eastAsiaTheme="minorEastAsia" w:hAnsiTheme="minorHAnsi" w:cstheme="minorBidi"/>
            <w:noProof/>
            <w:sz w:val="22"/>
            <w:szCs w:val="22"/>
          </w:rPr>
          <w:tab/>
        </w:r>
        <w:r w:rsidR="00472178" w:rsidRPr="005B03FF">
          <w:rPr>
            <w:rStyle w:val="Hyperlink"/>
            <w:noProof/>
          </w:rPr>
          <w:t>FortnaPlus Code Definitions</w:t>
        </w:r>
        <w:r w:rsidR="00472178">
          <w:rPr>
            <w:noProof/>
            <w:webHidden/>
          </w:rPr>
          <w:tab/>
        </w:r>
        <w:r w:rsidR="00472178">
          <w:rPr>
            <w:noProof/>
            <w:webHidden/>
          </w:rPr>
          <w:fldChar w:fldCharType="begin"/>
        </w:r>
        <w:r w:rsidR="00472178">
          <w:rPr>
            <w:noProof/>
            <w:webHidden/>
          </w:rPr>
          <w:instrText xml:space="preserve"> PAGEREF _Toc291596126 \h </w:instrText>
        </w:r>
        <w:r w:rsidR="00472178">
          <w:rPr>
            <w:noProof/>
            <w:webHidden/>
          </w:rPr>
        </w:r>
        <w:r w:rsidR="00472178">
          <w:rPr>
            <w:noProof/>
            <w:webHidden/>
          </w:rPr>
          <w:fldChar w:fldCharType="separate"/>
        </w:r>
        <w:r w:rsidR="00472178">
          <w:rPr>
            <w:noProof/>
            <w:webHidden/>
          </w:rPr>
          <w:t>1</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7" w:history="1">
        <w:r w:rsidR="00472178" w:rsidRPr="005B03FF">
          <w:rPr>
            <w:rStyle w:val="Hyperlink"/>
            <w:noProof/>
          </w:rPr>
          <w:t>1.3.2</w:t>
        </w:r>
        <w:r w:rsidR="00472178">
          <w:rPr>
            <w:rFonts w:asciiTheme="minorHAnsi" w:eastAsiaTheme="minorEastAsia" w:hAnsiTheme="minorHAnsi" w:cstheme="minorBidi"/>
            <w:noProof/>
            <w:sz w:val="22"/>
            <w:szCs w:val="22"/>
          </w:rPr>
          <w:tab/>
        </w:r>
        <w:r w:rsidR="00472178" w:rsidRPr="005B03FF">
          <w:rPr>
            <w:rStyle w:val="Hyperlink"/>
            <w:noProof/>
          </w:rPr>
          <w:t>Non-code definitions</w:t>
        </w:r>
        <w:r w:rsidR="00472178">
          <w:rPr>
            <w:noProof/>
            <w:webHidden/>
          </w:rPr>
          <w:tab/>
        </w:r>
        <w:r w:rsidR="00472178">
          <w:rPr>
            <w:noProof/>
            <w:webHidden/>
          </w:rPr>
          <w:fldChar w:fldCharType="begin"/>
        </w:r>
        <w:r w:rsidR="00472178">
          <w:rPr>
            <w:noProof/>
            <w:webHidden/>
          </w:rPr>
          <w:instrText xml:space="preserve"> PAGEREF _Toc291596127 \h </w:instrText>
        </w:r>
        <w:r w:rsidR="00472178">
          <w:rPr>
            <w:noProof/>
            <w:webHidden/>
          </w:rPr>
        </w:r>
        <w:r w:rsidR="00472178">
          <w:rPr>
            <w:noProof/>
            <w:webHidden/>
          </w:rPr>
          <w:fldChar w:fldCharType="separate"/>
        </w:r>
        <w:r w:rsidR="00472178">
          <w:rPr>
            <w:noProof/>
            <w:webHidden/>
          </w:rPr>
          <w:t>2</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8" w:history="1">
        <w:r w:rsidR="00472178" w:rsidRPr="005B03FF">
          <w:rPr>
            <w:rStyle w:val="Hyperlink"/>
            <w:noProof/>
          </w:rPr>
          <w:t>1.3.3</w:t>
        </w:r>
        <w:r w:rsidR="00472178">
          <w:rPr>
            <w:rFonts w:asciiTheme="minorHAnsi" w:eastAsiaTheme="minorEastAsia" w:hAnsiTheme="minorHAnsi" w:cstheme="minorBidi"/>
            <w:noProof/>
            <w:sz w:val="22"/>
            <w:szCs w:val="22"/>
          </w:rPr>
          <w:tab/>
        </w:r>
        <w:r w:rsidR="00472178" w:rsidRPr="005B03FF">
          <w:rPr>
            <w:rStyle w:val="Hyperlink"/>
            <w:noProof/>
          </w:rPr>
          <w:t>Acronyms and Abbreviations</w:t>
        </w:r>
        <w:r w:rsidR="00472178">
          <w:rPr>
            <w:noProof/>
            <w:webHidden/>
          </w:rPr>
          <w:tab/>
        </w:r>
        <w:r w:rsidR="00472178">
          <w:rPr>
            <w:noProof/>
            <w:webHidden/>
          </w:rPr>
          <w:fldChar w:fldCharType="begin"/>
        </w:r>
        <w:r w:rsidR="00472178">
          <w:rPr>
            <w:noProof/>
            <w:webHidden/>
          </w:rPr>
          <w:instrText xml:space="preserve"> PAGEREF _Toc291596128 \h </w:instrText>
        </w:r>
        <w:r w:rsidR="00472178">
          <w:rPr>
            <w:noProof/>
            <w:webHidden/>
          </w:rPr>
        </w:r>
        <w:r w:rsidR="00472178">
          <w:rPr>
            <w:noProof/>
            <w:webHidden/>
          </w:rPr>
          <w:fldChar w:fldCharType="separate"/>
        </w:r>
        <w:r w:rsidR="00472178">
          <w:rPr>
            <w:noProof/>
            <w:webHidden/>
          </w:rPr>
          <w:t>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29" w:history="1">
        <w:r w:rsidR="00472178" w:rsidRPr="005B03FF">
          <w:rPr>
            <w:rStyle w:val="Hyperlink"/>
            <w:noProof/>
          </w:rPr>
          <w:t>1.3.4</w:t>
        </w:r>
        <w:r w:rsidR="00472178">
          <w:rPr>
            <w:rFonts w:asciiTheme="minorHAnsi" w:eastAsiaTheme="minorEastAsia" w:hAnsiTheme="minorHAnsi" w:cstheme="minorBidi"/>
            <w:noProof/>
            <w:sz w:val="22"/>
            <w:szCs w:val="22"/>
          </w:rPr>
          <w:tab/>
        </w:r>
        <w:r w:rsidR="00472178" w:rsidRPr="005B03FF">
          <w:rPr>
            <w:rStyle w:val="Hyperlink"/>
            <w:noProof/>
          </w:rPr>
          <w:t>Requirements Numbering</w:t>
        </w:r>
        <w:r w:rsidR="00472178">
          <w:rPr>
            <w:noProof/>
            <w:webHidden/>
          </w:rPr>
          <w:tab/>
        </w:r>
        <w:r w:rsidR="00472178">
          <w:rPr>
            <w:noProof/>
            <w:webHidden/>
          </w:rPr>
          <w:fldChar w:fldCharType="begin"/>
        </w:r>
        <w:r w:rsidR="00472178">
          <w:rPr>
            <w:noProof/>
            <w:webHidden/>
          </w:rPr>
          <w:instrText xml:space="preserve"> PAGEREF _Toc291596129 \h </w:instrText>
        </w:r>
        <w:r w:rsidR="00472178">
          <w:rPr>
            <w:noProof/>
            <w:webHidden/>
          </w:rPr>
        </w:r>
        <w:r w:rsidR="00472178">
          <w:rPr>
            <w:noProof/>
            <w:webHidden/>
          </w:rPr>
          <w:fldChar w:fldCharType="separate"/>
        </w:r>
        <w:r w:rsidR="00472178">
          <w:rPr>
            <w:noProof/>
            <w:webHidden/>
          </w:rPr>
          <w:t>3</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30" w:history="1">
        <w:r w:rsidR="00472178" w:rsidRPr="005B03FF">
          <w:rPr>
            <w:rStyle w:val="Hyperlink"/>
            <w:noProof/>
          </w:rPr>
          <w:t>2</w:t>
        </w:r>
        <w:r w:rsidR="00472178">
          <w:rPr>
            <w:rFonts w:asciiTheme="minorHAnsi" w:eastAsiaTheme="minorEastAsia" w:hAnsiTheme="minorHAnsi" w:cstheme="minorBidi"/>
            <w:noProof/>
            <w:sz w:val="22"/>
            <w:szCs w:val="22"/>
          </w:rPr>
          <w:tab/>
        </w:r>
        <w:r w:rsidR="00472178" w:rsidRPr="005B03FF">
          <w:rPr>
            <w:rStyle w:val="Hyperlink"/>
            <w:noProof/>
          </w:rPr>
          <w:t>High Level Summary</w:t>
        </w:r>
        <w:r w:rsidR="00472178">
          <w:rPr>
            <w:noProof/>
            <w:webHidden/>
          </w:rPr>
          <w:tab/>
        </w:r>
        <w:r w:rsidR="00472178">
          <w:rPr>
            <w:noProof/>
            <w:webHidden/>
          </w:rPr>
          <w:fldChar w:fldCharType="begin"/>
        </w:r>
        <w:r w:rsidR="00472178">
          <w:rPr>
            <w:noProof/>
            <w:webHidden/>
          </w:rPr>
          <w:instrText xml:space="preserve"> PAGEREF _Toc291596130 \h </w:instrText>
        </w:r>
        <w:r w:rsidR="00472178">
          <w:rPr>
            <w:noProof/>
            <w:webHidden/>
          </w:rPr>
        </w:r>
        <w:r w:rsidR="00472178">
          <w:rPr>
            <w:noProof/>
            <w:webHidden/>
          </w:rPr>
          <w:fldChar w:fldCharType="separate"/>
        </w:r>
        <w:r w:rsidR="00472178">
          <w:rPr>
            <w:noProof/>
            <w:webHidden/>
          </w:rPr>
          <w:t>4</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31" w:history="1">
        <w:r w:rsidR="00472178" w:rsidRPr="005B03FF">
          <w:rPr>
            <w:rStyle w:val="Hyperlink"/>
            <w:noProof/>
          </w:rPr>
          <w:t>2.1</w:t>
        </w:r>
        <w:r w:rsidR="00472178">
          <w:rPr>
            <w:rFonts w:asciiTheme="minorHAnsi" w:eastAsiaTheme="minorEastAsia" w:hAnsiTheme="minorHAnsi" w:cstheme="minorBidi"/>
            <w:noProof/>
            <w:sz w:val="22"/>
            <w:szCs w:val="22"/>
          </w:rPr>
          <w:tab/>
        </w:r>
        <w:r w:rsidR="00472178" w:rsidRPr="005B03FF">
          <w:rPr>
            <w:rStyle w:val="Hyperlink"/>
            <w:noProof/>
          </w:rPr>
          <w:t>Conveyor System Layout</w:t>
        </w:r>
        <w:r w:rsidR="00472178">
          <w:rPr>
            <w:noProof/>
            <w:webHidden/>
          </w:rPr>
          <w:tab/>
        </w:r>
        <w:r w:rsidR="00472178">
          <w:rPr>
            <w:noProof/>
            <w:webHidden/>
          </w:rPr>
          <w:fldChar w:fldCharType="begin"/>
        </w:r>
        <w:r w:rsidR="00472178">
          <w:rPr>
            <w:noProof/>
            <w:webHidden/>
          </w:rPr>
          <w:instrText xml:space="preserve"> PAGEREF _Toc291596131 \h </w:instrText>
        </w:r>
        <w:r w:rsidR="00472178">
          <w:rPr>
            <w:noProof/>
            <w:webHidden/>
          </w:rPr>
        </w:r>
        <w:r w:rsidR="00472178">
          <w:rPr>
            <w:noProof/>
            <w:webHidden/>
          </w:rPr>
          <w:fldChar w:fldCharType="separate"/>
        </w:r>
        <w:r w:rsidR="00472178">
          <w:rPr>
            <w:noProof/>
            <w:webHidden/>
          </w:rPr>
          <w:t>4</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32" w:history="1">
        <w:r w:rsidR="00472178" w:rsidRPr="005B03FF">
          <w:rPr>
            <w:rStyle w:val="Hyperlink"/>
            <w:noProof/>
          </w:rPr>
          <w:t>2.2</w:t>
        </w:r>
        <w:r w:rsidR="00472178">
          <w:rPr>
            <w:rFonts w:asciiTheme="minorHAnsi" w:eastAsiaTheme="minorEastAsia" w:hAnsiTheme="minorHAnsi" w:cstheme="minorBidi"/>
            <w:noProof/>
            <w:sz w:val="22"/>
            <w:szCs w:val="22"/>
          </w:rPr>
          <w:tab/>
        </w:r>
        <w:r w:rsidR="00472178" w:rsidRPr="005B03FF">
          <w:rPr>
            <w:rStyle w:val="Hyperlink"/>
            <w:noProof/>
          </w:rPr>
          <w:t>High Level Summary</w:t>
        </w:r>
        <w:r w:rsidR="00472178">
          <w:rPr>
            <w:noProof/>
            <w:webHidden/>
          </w:rPr>
          <w:tab/>
        </w:r>
        <w:r w:rsidR="00472178">
          <w:rPr>
            <w:noProof/>
            <w:webHidden/>
          </w:rPr>
          <w:fldChar w:fldCharType="begin"/>
        </w:r>
        <w:r w:rsidR="00472178">
          <w:rPr>
            <w:noProof/>
            <w:webHidden/>
          </w:rPr>
          <w:instrText xml:space="preserve"> PAGEREF _Toc291596132 \h </w:instrText>
        </w:r>
        <w:r w:rsidR="00472178">
          <w:rPr>
            <w:noProof/>
            <w:webHidden/>
          </w:rPr>
        </w:r>
        <w:r w:rsidR="00472178">
          <w:rPr>
            <w:noProof/>
            <w:webHidden/>
          </w:rPr>
          <w:fldChar w:fldCharType="separate"/>
        </w:r>
        <w:r w:rsidR="00472178">
          <w:rPr>
            <w:noProof/>
            <w:webHidden/>
          </w:rPr>
          <w:t>4</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33" w:history="1">
        <w:r w:rsidR="00472178" w:rsidRPr="005B03FF">
          <w:rPr>
            <w:rStyle w:val="Hyperlink"/>
            <w:noProof/>
          </w:rPr>
          <w:t>3</w:t>
        </w:r>
        <w:r w:rsidR="00472178">
          <w:rPr>
            <w:rFonts w:asciiTheme="minorHAnsi" w:eastAsiaTheme="minorEastAsia" w:hAnsiTheme="minorHAnsi" w:cstheme="minorBidi"/>
            <w:noProof/>
            <w:sz w:val="22"/>
            <w:szCs w:val="22"/>
          </w:rPr>
          <w:tab/>
        </w:r>
        <w:r w:rsidR="00472178" w:rsidRPr="005B03FF">
          <w:rPr>
            <w:rStyle w:val="Hyperlink"/>
            <w:noProof/>
          </w:rPr>
          <w:t>Process Flow</w:t>
        </w:r>
        <w:r w:rsidR="00472178">
          <w:rPr>
            <w:noProof/>
            <w:webHidden/>
          </w:rPr>
          <w:tab/>
        </w:r>
        <w:r w:rsidR="00472178">
          <w:rPr>
            <w:noProof/>
            <w:webHidden/>
          </w:rPr>
          <w:fldChar w:fldCharType="begin"/>
        </w:r>
        <w:r w:rsidR="00472178">
          <w:rPr>
            <w:noProof/>
            <w:webHidden/>
          </w:rPr>
          <w:instrText xml:space="preserve"> PAGEREF _Toc291596133 \h </w:instrText>
        </w:r>
        <w:r w:rsidR="00472178">
          <w:rPr>
            <w:noProof/>
            <w:webHidden/>
          </w:rPr>
        </w:r>
        <w:r w:rsidR="00472178">
          <w:rPr>
            <w:noProof/>
            <w:webHidden/>
          </w:rPr>
          <w:fldChar w:fldCharType="separate"/>
        </w:r>
        <w:r w:rsidR="00472178">
          <w:rPr>
            <w:noProof/>
            <w:webHidden/>
          </w:rPr>
          <w:t>5</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34" w:history="1">
        <w:r w:rsidR="00472178" w:rsidRPr="005B03FF">
          <w:rPr>
            <w:rStyle w:val="Hyperlink"/>
            <w:noProof/>
          </w:rPr>
          <w:t>3.1</w:t>
        </w:r>
        <w:r w:rsidR="00472178">
          <w:rPr>
            <w:rFonts w:asciiTheme="minorHAnsi" w:eastAsiaTheme="minorEastAsia" w:hAnsiTheme="minorHAnsi" w:cstheme="minorBidi"/>
            <w:noProof/>
            <w:sz w:val="22"/>
            <w:szCs w:val="22"/>
          </w:rPr>
          <w:tab/>
        </w:r>
        <w:r w:rsidR="00472178" w:rsidRPr="005B03FF">
          <w:rPr>
            <w:rStyle w:val="Hyperlink"/>
            <w:noProof/>
          </w:rPr>
          <w:t>Sorter Release</w:t>
        </w:r>
        <w:r w:rsidR="00472178">
          <w:rPr>
            <w:noProof/>
            <w:webHidden/>
          </w:rPr>
          <w:tab/>
        </w:r>
        <w:r w:rsidR="00472178">
          <w:rPr>
            <w:noProof/>
            <w:webHidden/>
          </w:rPr>
          <w:fldChar w:fldCharType="begin"/>
        </w:r>
        <w:r w:rsidR="00472178">
          <w:rPr>
            <w:noProof/>
            <w:webHidden/>
          </w:rPr>
          <w:instrText xml:space="preserve"> PAGEREF _Toc291596134 \h </w:instrText>
        </w:r>
        <w:r w:rsidR="00472178">
          <w:rPr>
            <w:noProof/>
            <w:webHidden/>
          </w:rPr>
        </w:r>
        <w:r w:rsidR="00472178">
          <w:rPr>
            <w:noProof/>
            <w:webHidden/>
          </w:rPr>
          <w:fldChar w:fldCharType="separate"/>
        </w:r>
        <w:r w:rsidR="00472178">
          <w:rPr>
            <w:noProof/>
            <w:webHidden/>
          </w:rPr>
          <w:t>5</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35" w:history="1">
        <w:r w:rsidR="00472178" w:rsidRPr="005B03FF">
          <w:rPr>
            <w:rStyle w:val="Hyperlink"/>
            <w:noProof/>
          </w:rPr>
          <w:t>3.2</w:t>
        </w:r>
        <w:r w:rsidR="00472178">
          <w:rPr>
            <w:rFonts w:asciiTheme="minorHAnsi" w:eastAsiaTheme="minorEastAsia" w:hAnsiTheme="minorHAnsi" w:cstheme="minorBidi"/>
            <w:noProof/>
            <w:sz w:val="22"/>
            <w:szCs w:val="22"/>
          </w:rPr>
          <w:tab/>
        </w:r>
        <w:r w:rsidR="00472178" w:rsidRPr="005B03FF">
          <w:rPr>
            <w:rStyle w:val="Hyperlink"/>
            <w:noProof/>
          </w:rPr>
          <w:t>Print and Apply Line</w:t>
        </w:r>
        <w:r w:rsidR="00472178">
          <w:rPr>
            <w:noProof/>
            <w:webHidden/>
          </w:rPr>
          <w:tab/>
        </w:r>
        <w:r w:rsidR="00472178">
          <w:rPr>
            <w:noProof/>
            <w:webHidden/>
          </w:rPr>
          <w:fldChar w:fldCharType="begin"/>
        </w:r>
        <w:r w:rsidR="00472178">
          <w:rPr>
            <w:noProof/>
            <w:webHidden/>
          </w:rPr>
          <w:instrText xml:space="preserve"> PAGEREF _Toc291596135 \h </w:instrText>
        </w:r>
        <w:r w:rsidR="00472178">
          <w:rPr>
            <w:noProof/>
            <w:webHidden/>
          </w:rPr>
        </w:r>
        <w:r w:rsidR="00472178">
          <w:rPr>
            <w:noProof/>
            <w:webHidden/>
          </w:rPr>
          <w:fldChar w:fldCharType="separate"/>
        </w:r>
        <w:r w:rsidR="00472178">
          <w:rPr>
            <w:noProof/>
            <w:webHidden/>
          </w:rPr>
          <w:t>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36" w:history="1">
        <w:r w:rsidR="00472178" w:rsidRPr="005B03FF">
          <w:rPr>
            <w:rStyle w:val="Hyperlink"/>
            <w:noProof/>
          </w:rPr>
          <w:t>3.2.1</w:t>
        </w:r>
        <w:r w:rsidR="00472178">
          <w:rPr>
            <w:rFonts w:asciiTheme="minorHAnsi" w:eastAsiaTheme="minorEastAsia" w:hAnsiTheme="minorHAnsi" w:cstheme="minorBidi"/>
            <w:noProof/>
            <w:sz w:val="22"/>
            <w:szCs w:val="22"/>
          </w:rPr>
          <w:tab/>
        </w:r>
        <w:r w:rsidR="00472178" w:rsidRPr="005B03FF">
          <w:rPr>
            <w:rStyle w:val="Hyperlink"/>
            <w:noProof/>
          </w:rPr>
          <w:t>Gapper.</w:t>
        </w:r>
        <w:r w:rsidR="00472178">
          <w:rPr>
            <w:noProof/>
            <w:webHidden/>
          </w:rPr>
          <w:tab/>
        </w:r>
        <w:r w:rsidR="00472178">
          <w:rPr>
            <w:noProof/>
            <w:webHidden/>
          </w:rPr>
          <w:fldChar w:fldCharType="begin"/>
        </w:r>
        <w:r w:rsidR="00472178">
          <w:rPr>
            <w:noProof/>
            <w:webHidden/>
          </w:rPr>
          <w:instrText xml:space="preserve"> PAGEREF _Toc291596136 \h </w:instrText>
        </w:r>
        <w:r w:rsidR="00472178">
          <w:rPr>
            <w:noProof/>
            <w:webHidden/>
          </w:rPr>
        </w:r>
        <w:r w:rsidR="00472178">
          <w:rPr>
            <w:noProof/>
            <w:webHidden/>
          </w:rPr>
          <w:fldChar w:fldCharType="separate"/>
        </w:r>
        <w:r w:rsidR="00472178">
          <w:rPr>
            <w:noProof/>
            <w:webHidden/>
          </w:rPr>
          <w:t>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37" w:history="1">
        <w:r w:rsidR="00472178" w:rsidRPr="005B03FF">
          <w:rPr>
            <w:rStyle w:val="Hyperlink"/>
            <w:noProof/>
          </w:rPr>
          <w:t>3.2.2</w:t>
        </w:r>
        <w:r w:rsidR="00472178">
          <w:rPr>
            <w:rFonts w:asciiTheme="minorHAnsi" w:eastAsiaTheme="minorEastAsia" w:hAnsiTheme="minorHAnsi" w:cstheme="minorBidi"/>
            <w:noProof/>
            <w:sz w:val="22"/>
            <w:szCs w:val="22"/>
          </w:rPr>
          <w:tab/>
        </w:r>
        <w:r w:rsidR="00472178" w:rsidRPr="005B03FF">
          <w:rPr>
            <w:rStyle w:val="Hyperlink"/>
            <w:noProof/>
          </w:rPr>
          <w:t>Scanner</w:t>
        </w:r>
        <w:r w:rsidR="00472178">
          <w:rPr>
            <w:noProof/>
            <w:webHidden/>
          </w:rPr>
          <w:tab/>
        </w:r>
        <w:r w:rsidR="00472178">
          <w:rPr>
            <w:noProof/>
            <w:webHidden/>
          </w:rPr>
          <w:fldChar w:fldCharType="begin"/>
        </w:r>
        <w:r w:rsidR="00472178">
          <w:rPr>
            <w:noProof/>
            <w:webHidden/>
          </w:rPr>
          <w:instrText xml:space="preserve"> PAGEREF _Toc291596137 \h </w:instrText>
        </w:r>
        <w:r w:rsidR="00472178">
          <w:rPr>
            <w:noProof/>
            <w:webHidden/>
          </w:rPr>
        </w:r>
        <w:r w:rsidR="00472178">
          <w:rPr>
            <w:noProof/>
            <w:webHidden/>
          </w:rPr>
          <w:fldChar w:fldCharType="separate"/>
        </w:r>
        <w:r w:rsidR="00472178">
          <w:rPr>
            <w:noProof/>
            <w:webHidden/>
          </w:rPr>
          <w:t>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38" w:history="1">
        <w:r w:rsidR="00472178" w:rsidRPr="005B03FF">
          <w:rPr>
            <w:rStyle w:val="Hyperlink"/>
            <w:noProof/>
          </w:rPr>
          <w:t>3.2.3</w:t>
        </w:r>
        <w:r w:rsidR="00472178">
          <w:rPr>
            <w:rFonts w:asciiTheme="minorHAnsi" w:eastAsiaTheme="minorEastAsia" w:hAnsiTheme="minorHAnsi" w:cstheme="minorBidi"/>
            <w:noProof/>
            <w:sz w:val="22"/>
            <w:szCs w:val="22"/>
          </w:rPr>
          <w:tab/>
        </w:r>
        <w:r w:rsidR="00472178" w:rsidRPr="005B03FF">
          <w:rPr>
            <w:rStyle w:val="Hyperlink"/>
            <w:noProof/>
          </w:rPr>
          <w:t>Printer</w:t>
        </w:r>
        <w:r w:rsidR="00472178">
          <w:rPr>
            <w:noProof/>
            <w:webHidden/>
          </w:rPr>
          <w:tab/>
        </w:r>
        <w:r w:rsidR="00472178">
          <w:rPr>
            <w:noProof/>
            <w:webHidden/>
          </w:rPr>
          <w:fldChar w:fldCharType="begin"/>
        </w:r>
        <w:r w:rsidR="00472178">
          <w:rPr>
            <w:noProof/>
            <w:webHidden/>
          </w:rPr>
          <w:instrText xml:space="preserve"> PAGEREF _Toc291596138 \h </w:instrText>
        </w:r>
        <w:r w:rsidR="00472178">
          <w:rPr>
            <w:noProof/>
            <w:webHidden/>
          </w:rPr>
        </w:r>
        <w:r w:rsidR="00472178">
          <w:rPr>
            <w:noProof/>
            <w:webHidden/>
          </w:rPr>
          <w:fldChar w:fldCharType="separate"/>
        </w:r>
        <w:r w:rsidR="00472178">
          <w:rPr>
            <w:noProof/>
            <w:webHidden/>
          </w:rPr>
          <w:t>5</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39" w:history="1">
        <w:r w:rsidR="00472178" w:rsidRPr="005B03FF">
          <w:rPr>
            <w:rStyle w:val="Hyperlink"/>
            <w:noProof/>
          </w:rPr>
          <w:t>4</w:t>
        </w:r>
        <w:r w:rsidR="00472178">
          <w:rPr>
            <w:rFonts w:asciiTheme="minorHAnsi" w:eastAsiaTheme="minorEastAsia" w:hAnsiTheme="minorHAnsi" w:cstheme="minorBidi"/>
            <w:noProof/>
            <w:sz w:val="22"/>
            <w:szCs w:val="22"/>
          </w:rPr>
          <w:tab/>
        </w:r>
        <w:r w:rsidR="00472178" w:rsidRPr="005B03FF">
          <w:rPr>
            <w:rStyle w:val="Hyperlink"/>
            <w:noProof/>
          </w:rPr>
          <w:t>User Interface Screens</w:t>
        </w:r>
        <w:r w:rsidR="00472178">
          <w:rPr>
            <w:noProof/>
            <w:webHidden/>
          </w:rPr>
          <w:tab/>
        </w:r>
        <w:r w:rsidR="00472178">
          <w:rPr>
            <w:noProof/>
            <w:webHidden/>
          </w:rPr>
          <w:fldChar w:fldCharType="begin"/>
        </w:r>
        <w:r w:rsidR="00472178">
          <w:rPr>
            <w:noProof/>
            <w:webHidden/>
          </w:rPr>
          <w:instrText xml:space="preserve"> PAGEREF _Toc291596139 \h </w:instrText>
        </w:r>
        <w:r w:rsidR="00472178">
          <w:rPr>
            <w:noProof/>
            <w:webHidden/>
          </w:rPr>
        </w:r>
        <w:r w:rsidR="00472178">
          <w:rPr>
            <w:noProof/>
            <w:webHidden/>
          </w:rPr>
          <w:fldChar w:fldCharType="separate"/>
        </w:r>
        <w:r w:rsidR="00472178">
          <w:rPr>
            <w:noProof/>
            <w:webHidden/>
          </w:rPr>
          <w:t>6</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40" w:history="1">
        <w:r w:rsidR="00472178" w:rsidRPr="005B03FF">
          <w:rPr>
            <w:rStyle w:val="Hyperlink"/>
            <w:noProof/>
          </w:rPr>
          <w:t>4.1</w:t>
        </w:r>
        <w:r w:rsidR="00472178">
          <w:rPr>
            <w:rFonts w:asciiTheme="minorHAnsi" w:eastAsiaTheme="minorEastAsia" w:hAnsiTheme="minorHAnsi" w:cstheme="minorBidi"/>
            <w:noProof/>
            <w:sz w:val="22"/>
            <w:szCs w:val="22"/>
          </w:rPr>
          <w:tab/>
        </w:r>
        <w:r w:rsidR="00472178" w:rsidRPr="005B03FF">
          <w:rPr>
            <w:rStyle w:val="Hyperlink"/>
            <w:noProof/>
          </w:rPr>
          <w:t>Print and Apply Fallback</w:t>
        </w:r>
        <w:r w:rsidR="00472178">
          <w:rPr>
            <w:noProof/>
            <w:webHidden/>
          </w:rPr>
          <w:tab/>
        </w:r>
        <w:r w:rsidR="00472178">
          <w:rPr>
            <w:noProof/>
            <w:webHidden/>
          </w:rPr>
          <w:fldChar w:fldCharType="begin"/>
        </w:r>
        <w:r w:rsidR="00472178">
          <w:rPr>
            <w:noProof/>
            <w:webHidden/>
          </w:rPr>
          <w:instrText xml:space="preserve"> PAGEREF _Toc291596140 \h </w:instrText>
        </w:r>
        <w:r w:rsidR="00472178">
          <w:rPr>
            <w:noProof/>
            <w:webHidden/>
          </w:rPr>
        </w:r>
        <w:r w:rsidR="00472178">
          <w:rPr>
            <w:noProof/>
            <w:webHidden/>
          </w:rPr>
          <w:fldChar w:fldCharType="separate"/>
        </w:r>
        <w:r w:rsidR="00472178">
          <w:rPr>
            <w:noProof/>
            <w:webHidden/>
          </w:rPr>
          <w:t>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1" w:history="1">
        <w:r w:rsidR="00472178" w:rsidRPr="005B03FF">
          <w:rPr>
            <w:rStyle w:val="Hyperlink"/>
            <w:noProof/>
          </w:rPr>
          <w:t>4.1.1</w:t>
        </w:r>
        <w:r w:rsidR="00472178">
          <w:rPr>
            <w:rFonts w:asciiTheme="minorHAnsi" w:eastAsiaTheme="minorEastAsia" w:hAnsiTheme="minorHAnsi" w:cstheme="minorBidi"/>
            <w:noProof/>
            <w:sz w:val="22"/>
            <w:szCs w:val="22"/>
          </w:rPr>
          <w:tab/>
        </w:r>
        <w:r w:rsidR="00472178" w:rsidRPr="005B03FF">
          <w:rPr>
            <w:rStyle w:val="Hyperlink"/>
            <w:noProof/>
          </w:rPr>
          <w:t>Name</w:t>
        </w:r>
        <w:r w:rsidR="00472178">
          <w:rPr>
            <w:noProof/>
            <w:webHidden/>
          </w:rPr>
          <w:tab/>
        </w:r>
        <w:r w:rsidR="00472178">
          <w:rPr>
            <w:noProof/>
            <w:webHidden/>
          </w:rPr>
          <w:fldChar w:fldCharType="begin"/>
        </w:r>
        <w:r w:rsidR="00472178">
          <w:rPr>
            <w:noProof/>
            <w:webHidden/>
          </w:rPr>
          <w:instrText xml:space="preserve"> PAGEREF _Toc291596141 \h </w:instrText>
        </w:r>
        <w:r w:rsidR="00472178">
          <w:rPr>
            <w:noProof/>
            <w:webHidden/>
          </w:rPr>
        </w:r>
        <w:r w:rsidR="00472178">
          <w:rPr>
            <w:noProof/>
            <w:webHidden/>
          </w:rPr>
          <w:fldChar w:fldCharType="separate"/>
        </w:r>
        <w:r w:rsidR="00472178">
          <w:rPr>
            <w:noProof/>
            <w:webHidden/>
          </w:rPr>
          <w:t>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2" w:history="1">
        <w:r w:rsidR="00472178" w:rsidRPr="005B03FF">
          <w:rPr>
            <w:rStyle w:val="Hyperlink"/>
            <w:noProof/>
          </w:rPr>
          <w:t>4.1.2</w:t>
        </w:r>
        <w:r w:rsidR="00472178">
          <w:rPr>
            <w:rFonts w:asciiTheme="minorHAnsi" w:eastAsiaTheme="minorEastAsia" w:hAnsiTheme="minorHAnsi" w:cstheme="minorBidi"/>
            <w:noProof/>
            <w:sz w:val="22"/>
            <w:szCs w:val="22"/>
          </w:rPr>
          <w:tab/>
        </w:r>
        <w:r w:rsidR="00472178" w:rsidRPr="005B03FF">
          <w:rPr>
            <w:rStyle w:val="Hyperlink"/>
            <w:noProof/>
          </w:rPr>
          <w:t>PA Name</w:t>
        </w:r>
        <w:r w:rsidR="00472178">
          <w:rPr>
            <w:noProof/>
            <w:webHidden/>
          </w:rPr>
          <w:tab/>
        </w:r>
        <w:r w:rsidR="00472178">
          <w:rPr>
            <w:noProof/>
            <w:webHidden/>
          </w:rPr>
          <w:fldChar w:fldCharType="begin"/>
        </w:r>
        <w:r w:rsidR="00472178">
          <w:rPr>
            <w:noProof/>
            <w:webHidden/>
          </w:rPr>
          <w:instrText xml:space="preserve"> PAGEREF _Toc291596142 \h </w:instrText>
        </w:r>
        <w:r w:rsidR="00472178">
          <w:rPr>
            <w:noProof/>
            <w:webHidden/>
          </w:rPr>
        </w:r>
        <w:r w:rsidR="00472178">
          <w:rPr>
            <w:noProof/>
            <w:webHidden/>
          </w:rPr>
          <w:fldChar w:fldCharType="separate"/>
        </w:r>
        <w:r w:rsidR="00472178">
          <w:rPr>
            <w:noProof/>
            <w:webHidden/>
          </w:rPr>
          <w:t>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3" w:history="1">
        <w:r w:rsidR="00472178" w:rsidRPr="005B03FF">
          <w:rPr>
            <w:rStyle w:val="Hyperlink"/>
            <w:noProof/>
          </w:rPr>
          <w:t>4.1.3</w:t>
        </w:r>
        <w:r w:rsidR="00472178">
          <w:rPr>
            <w:rFonts w:asciiTheme="minorHAnsi" w:eastAsiaTheme="minorEastAsia" w:hAnsiTheme="minorHAnsi" w:cstheme="minorBidi"/>
            <w:noProof/>
            <w:sz w:val="22"/>
            <w:szCs w:val="22"/>
          </w:rPr>
          <w:tab/>
        </w:r>
        <w:r w:rsidR="00472178" w:rsidRPr="005B03FF">
          <w:rPr>
            <w:rStyle w:val="Hyperlink"/>
            <w:noProof/>
          </w:rPr>
          <w:t>Number of Printers</w:t>
        </w:r>
        <w:r w:rsidR="00472178">
          <w:rPr>
            <w:noProof/>
            <w:webHidden/>
          </w:rPr>
          <w:tab/>
        </w:r>
        <w:r w:rsidR="00472178">
          <w:rPr>
            <w:noProof/>
            <w:webHidden/>
          </w:rPr>
          <w:fldChar w:fldCharType="begin"/>
        </w:r>
        <w:r w:rsidR="00472178">
          <w:rPr>
            <w:noProof/>
            <w:webHidden/>
          </w:rPr>
          <w:instrText xml:space="preserve"> PAGEREF _Toc291596143 \h </w:instrText>
        </w:r>
        <w:r w:rsidR="00472178">
          <w:rPr>
            <w:noProof/>
            <w:webHidden/>
          </w:rPr>
        </w:r>
        <w:r w:rsidR="00472178">
          <w:rPr>
            <w:noProof/>
            <w:webHidden/>
          </w:rPr>
          <w:fldChar w:fldCharType="separate"/>
        </w:r>
        <w:r w:rsidR="00472178">
          <w:rPr>
            <w:noProof/>
            <w:webHidden/>
          </w:rPr>
          <w:t>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4" w:history="1">
        <w:r w:rsidR="00472178" w:rsidRPr="005B03FF">
          <w:rPr>
            <w:rStyle w:val="Hyperlink"/>
            <w:noProof/>
          </w:rPr>
          <w:t>4.1.4</w:t>
        </w:r>
        <w:r w:rsidR="00472178">
          <w:rPr>
            <w:rFonts w:asciiTheme="minorHAnsi" w:eastAsiaTheme="minorEastAsia" w:hAnsiTheme="minorHAnsi" w:cstheme="minorBidi"/>
            <w:noProof/>
            <w:sz w:val="22"/>
            <w:szCs w:val="22"/>
          </w:rPr>
          <w:tab/>
        </w:r>
        <w:r w:rsidR="00472178" w:rsidRPr="005B03FF">
          <w:rPr>
            <w:rStyle w:val="Hyperlink"/>
            <w:noProof/>
          </w:rPr>
          <w:t>pStatus</w:t>
        </w:r>
        <w:r w:rsidR="00472178">
          <w:rPr>
            <w:noProof/>
            <w:webHidden/>
          </w:rPr>
          <w:tab/>
        </w:r>
        <w:r w:rsidR="00472178">
          <w:rPr>
            <w:noProof/>
            <w:webHidden/>
          </w:rPr>
          <w:fldChar w:fldCharType="begin"/>
        </w:r>
        <w:r w:rsidR="00472178">
          <w:rPr>
            <w:noProof/>
            <w:webHidden/>
          </w:rPr>
          <w:instrText xml:space="preserve"> PAGEREF _Toc291596144 \h </w:instrText>
        </w:r>
        <w:r w:rsidR="00472178">
          <w:rPr>
            <w:noProof/>
            <w:webHidden/>
          </w:rPr>
        </w:r>
        <w:r w:rsidR="00472178">
          <w:rPr>
            <w:noProof/>
            <w:webHidden/>
          </w:rPr>
          <w:fldChar w:fldCharType="separate"/>
        </w:r>
        <w:r w:rsidR="00472178">
          <w:rPr>
            <w:noProof/>
            <w:webHidden/>
          </w:rPr>
          <w:t>7</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5" w:history="1">
        <w:r w:rsidR="00472178" w:rsidRPr="005B03FF">
          <w:rPr>
            <w:rStyle w:val="Hyperlink"/>
            <w:noProof/>
          </w:rPr>
          <w:t>4.1.5</w:t>
        </w:r>
        <w:r w:rsidR="00472178">
          <w:rPr>
            <w:rFonts w:asciiTheme="minorHAnsi" w:eastAsiaTheme="minorEastAsia" w:hAnsiTheme="minorHAnsi" w:cstheme="minorBidi"/>
            <w:noProof/>
            <w:sz w:val="22"/>
            <w:szCs w:val="22"/>
          </w:rPr>
          <w:tab/>
        </w:r>
        <w:r w:rsidR="00472178" w:rsidRPr="005B03FF">
          <w:rPr>
            <w:rStyle w:val="Hyperlink"/>
            <w:noProof/>
          </w:rPr>
          <w:t>pDown Printer</w:t>
        </w:r>
        <w:r w:rsidR="00472178">
          <w:rPr>
            <w:noProof/>
            <w:webHidden/>
          </w:rPr>
          <w:tab/>
        </w:r>
        <w:r w:rsidR="00472178">
          <w:rPr>
            <w:noProof/>
            <w:webHidden/>
          </w:rPr>
          <w:fldChar w:fldCharType="begin"/>
        </w:r>
        <w:r w:rsidR="00472178">
          <w:rPr>
            <w:noProof/>
            <w:webHidden/>
          </w:rPr>
          <w:instrText xml:space="preserve"> PAGEREF _Toc291596145 \h </w:instrText>
        </w:r>
        <w:r w:rsidR="00472178">
          <w:rPr>
            <w:noProof/>
            <w:webHidden/>
          </w:rPr>
        </w:r>
        <w:r w:rsidR="00472178">
          <w:rPr>
            <w:noProof/>
            <w:webHidden/>
          </w:rPr>
          <w:fldChar w:fldCharType="separate"/>
        </w:r>
        <w:r w:rsidR="00472178">
          <w:rPr>
            <w:noProof/>
            <w:webHidden/>
          </w:rPr>
          <w:t>7</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6" w:history="1">
        <w:r w:rsidR="00472178" w:rsidRPr="005B03FF">
          <w:rPr>
            <w:rStyle w:val="Hyperlink"/>
            <w:noProof/>
          </w:rPr>
          <w:t>4.1.6</w:t>
        </w:r>
        <w:r w:rsidR="00472178">
          <w:rPr>
            <w:rFonts w:asciiTheme="minorHAnsi" w:eastAsiaTheme="minorEastAsia" w:hAnsiTheme="minorHAnsi" w:cstheme="minorBidi"/>
            <w:noProof/>
            <w:sz w:val="22"/>
            <w:szCs w:val="22"/>
          </w:rPr>
          <w:tab/>
        </w:r>
        <w:r w:rsidR="00472178" w:rsidRPr="005B03FF">
          <w:rPr>
            <w:rStyle w:val="Hyperlink"/>
            <w:noProof/>
          </w:rPr>
          <w:t>New Gapper</w:t>
        </w:r>
        <w:r w:rsidR="00472178">
          <w:rPr>
            <w:noProof/>
            <w:webHidden/>
          </w:rPr>
          <w:tab/>
        </w:r>
        <w:r w:rsidR="00472178">
          <w:rPr>
            <w:noProof/>
            <w:webHidden/>
          </w:rPr>
          <w:fldChar w:fldCharType="begin"/>
        </w:r>
        <w:r w:rsidR="00472178">
          <w:rPr>
            <w:noProof/>
            <w:webHidden/>
          </w:rPr>
          <w:instrText xml:space="preserve"> PAGEREF _Toc291596146 \h </w:instrText>
        </w:r>
        <w:r w:rsidR="00472178">
          <w:rPr>
            <w:noProof/>
            <w:webHidden/>
          </w:rPr>
        </w:r>
        <w:r w:rsidR="00472178">
          <w:rPr>
            <w:noProof/>
            <w:webHidden/>
          </w:rPr>
          <w:fldChar w:fldCharType="separate"/>
        </w:r>
        <w:r w:rsidR="00472178">
          <w:rPr>
            <w:noProof/>
            <w:webHidden/>
          </w:rPr>
          <w:t>7</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7" w:history="1">
        <w:r w:rsidR="00472178" w:rsidRPr="005B03FF">
          <w:rPr>
            <w:rStyle w:val="Hyperlink"/>
            <w:noProof/>
          </w:rPr>
          <w:t>4.1.7</w:t>
        </w:r>
        <w:r w:rsidR="00472178">
          <w:rPr>
            <w:rFonts w:asciiTheme="minorHAnsi" w:eastAsiaTheme="minorEastAsia" w:hAnsiTheme="minorHAnsi" w:cstheme="minorBidi"/>
            <w:noProof/>
            <w:sz w:val="22"/>
            <w:szCs w:val="22"/>
          </w:rPr>
          <w:tab/>
        </w:r>
        <w:r w:rsidR="00472178" w:rsidRPr="005B03FF">
          <w:rPr>
            <w:rStyle w:val="Hyperlink"/>
            <w:noProof/>
          </w:rPr>
          <w:t>Servo Gapper</w:t>
        </w:r>
        <w:r w:rsidR="00472178">
          <w:rPr>
            <w:noProof/>
            <w:webHidden/>
          </w:rPr>
          <w:tab/>
        </w:r>
        <w:r w:rsidR="00472178">
          <w:rPr>
            <w:noProof/>
            <w:webHidden/>
          </w:rPr>
          <w:fldChar w:fldCharType="begin"/>
        </w:r>
        <w:r w:rsidR="00472178">
          <w:rPr>
            <w:noProof/>
            <w:webHidden/>
          </w:rPr>
          <w:instrText xml:space="preserve"> PAGEREF _Toc291596147 \h </w:instrText>
        </w:r>
        <w:r w:rsidR="00472178">
          <w:rPr>
            <w:noProof/>
            <w:webHidden/>
          </w:rPr>
        </w:r>
        <w:r w:rsidR="00472178">
          <w:rPr>
            <w:noProof/>
            <w:webHidden/>
          </w:rPr>
          <w:fldChar w:fldCharType="separate"/>
        </w:r>
        <w:r w:rsidR="00472178">
          <w:rPr>
            <w:noProof/>
            <w:webHidden/>
          </w:rPr>
          <w:t>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8" w:history="1">
        <w:r w:rsidR="00472178" w:rsidRPr="005B03FF">
          <w:rPr>
            <w:rStyle w:val="Hyperlink"/>
            <w:noProof/>
          </w:rPr>
          <w:t>4.1.8</w:t>
        </w:r>
        <w:r w:rsidR="00472178">
          <w:rPr>
            <w:rFonts w:asciiTheme="minorHAnsi" w:eastAsiaTheme="minorEastAsia" w:hAnsiTheme="minorHAnsi" w:cstheme="minorBidi"/>
            <w:noProof/>
            <w:sz w:val="22"/>
            <w:szCs w:val="22"/>
          </w:rPr>
          <w:tab/>
        </w:r>
        <w:r w:rsidR="00472178" w:rsidRPr="005B03FF">
          <w:rPr>
            <w:rStyle w:val="Hyperlink"/>
            <w:noProof/>
          </w:rPr>
          <w:t>Gap Time</w:t>
        </w:r>
        <w:r w:rsidR="00472178">
          <w:rPr>
            <w:noProof/>
            <w:webHidden/>
          </w:rPr>
          <w:tab/>
        </w:r>
        <w:r w:rsidR="00472178">
          <w:rPr>
            <w:noProof/>
            <w:webHidden/>
          </w:rPr>
          <w:fldChar w:fldCharType="begin"/>
        </w:r>
        <w:r w:rsidR="00472178">
          <w:rPr>
            <w:noProof/>
            <w:webHidden/>
          </w:rPr>
          <w:instrText xml:space="preserve"> PAGEREF _Toc291596148 \h </w:instrText>
        </w:r>
        <w:r w:rsidR="00472178">
          <w:rPr>
            <w:noProof/>
            <w:webHidden/>
          </w:rPr>
        </w:r>
        <w:r w:rsidR="00472178">
          <w:rPr>
            <w:noProof/>
            <w:webHidden/>
          </w:rPr>
          <w:fldChar w:fldCharType="separate"/>
        </w:r>
        <w:r w:rsidR="00472178">
          <w:rPr>
            <w:noProof/>
            <w:webHidden/>
          </w:rPr>
          <w:t>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49" w:history="1">
        <w:r w:rsidR="00472178" w:rsidRPr="005B03FF">
          <w:rPr>
            <w:rStyle w:val="Hyperlink"/>
            <w:noProof/>
          </w:rPr>
          <w:t>4.1.9</w:t>
        </w:r>
        <w:r w:rsidR="00472178">
          <w:rPr>
            <w:rFonts w:asciiTheme="minorHAnsi" w:eastAsiaTheme="minorEastAsia" w:hAnsiTheme="minorHAnsi" w:cstheme="minorBidi"/>
            <w:noProof/>
            <w:sz w:val="22"/>
            <w:szCs w:val="22"/>
          </w:rPr>
          <w:tab/>
        </w:r>
        <w:r w:rsidR="00472178" w:rsidRPr="005B03FF">
          <w:rPr>
            <w:rStyle w:val="Hyperlink"/>
            <w:noProof/>
          </w:rPr>
          <w:t>Pitch Time</w:t>
        </w:r>
        <w:r w:rsidR="00472178">
          <w:rPr>
            <w:noProof/>
            <w:webHidden/>
          </w:rPr>
          <w:tab/>
        </w:r>
        <w:r w:rsidR="00472178">
          <w:rPr>
            <w:noProof/>
            <w:webHidden/>
          </w:rPr>
          <w:fldChar w:fldCharType="begin"/>
        </w:r>
        <w:r w:rsidR="00472178">
          <w:rPr>
            <w:noProof/>
            <w:webHidden/>
          </w:rPr>
          <w:instrText xml:space="preserve"> PAGEREF _Toc291596149 \h </w:instrText>
        </w:r>
        <w:r w:rsidR="00472178">
          <w:rPr>
            <w:noProof/>
            <w:webHidden/>
          </w:rPr>
        </w:r>
        <w:r w:rsidR="00472178">
          <w:rPr>
            <w:noProof/>
            <w:webHidden/>
          </w:rPr>
          <w:fldChar w:fldCharType="separate"/>
        </w:r>
        <w:r w:rsidR="00472178">
          <w:rPr>
            <w:noProof/>
            <w:webHidden/>
          </w:rPr>
          <w:t>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50" w:history="1">
        <w:r w:rsidR="00472178" w:rsidRPr="005B03FF">
          <w:rPr>
            <w:rStyle w:val="Hyperlink"/>
            <w:noProof/>
          </w:rPr>
          <w:t>4.1.10</w:t>
        </w:r>
        <w:r w:rsidR="00472178">
          <w:rPr>
            <w:rFonts w:asciiTheme="minorHAnsi" w:eastAsiaTheme="minorEastAsia" w:hAnsiTheme="minorHAnsi" w:cstheme="minorBidi"/>
            <w:noProof/>
            <w:sz w:val="22"/>
            <w:szCs w:val="22"/>
          </w:rPr>
          <w:tab/>
        </w:r>
        <w:r w:rsidR="00472178" w:rsidRPr="005B03FF">
          <w:rPr>
            <w:rStyle w:val="Hyperlink"/>
            <w:noProof/>
          </w:rPr>
          <w:t>Gap Ticks</w:t>
        </w:r>
        <w:r w:rsidR="00472178">
          <w:rPr>
            <w:noProof/>
            <w:webHidden/>
          </w:rPr>
          <w:tab/>
        </w:r>
        <w:r w:rsidR="00472178">
          <w:rPr>
            <w:noProof/>
            <w:webHidden/>
          </w:rPr>
          <w:fldChar w:fldCharType="begin"/>
        </w:r>
        <w:r w:rsidR="00472178">
          <w:rPr>
            <w:noProof/>
            <w:webHidden/>
          </w:rPr>
          <w:instrText xml:space="preserve"> PAGEREF _Toc291596150 \h </w:instrText>
        </w:r>
        <w:r w:rsidR="00472178">
          <w:rPr>
            <w:noProof/>
            <w:webHidden/>
          </w:rPr>
        </w:r>
        <w:r w:rsidR="00472178">
          <w:rPr>
            <w:noProof/>
            <w:webHidden/>
          </w:rPr>
          <w:fldChar w:fldCharType="separate"/>
        </w:r>
        <w:r w:rsidR="00472178">
          <w:rPr>
            <w:noProof/>
            <w:webHidden/>
          </w:rPr>
          <w:t>9</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51" w:history="1">
        <w:r w:rsidR="00472178" w:rsidRPr="005B03FF">
          <w:rPr>
            <w:rStyle w:val="Hyperlink"/>
            <w:noProof/>
          </w:rPr>
          <w:t>4.1.11</w:t>
        </w:r>
        <w:r w:rsidR="00472178">
          <w:rPr>
            <w:rFonts w:asciiTheme="minorHAnsi" w:eastAsiaTheme="minorEastAsia" w:hAnsiTheme="minorHAnsi" w:cstheme="minorBidi"/>
            <w:noProof/>
            <w:sz w:val="22"/>
            <w:szCs w:val="22"/>
          </w:rPr>
          <w:tab/>
        </w:r>
        <w:r w:rsidR="00472178" w:rsidRPr="005B03FF">
          <w:rPr>
            <w:rStyle w:val="Hyperlink"/>
            <w:noProof/>
          </w:rPr>
          <w:t>Pitch Ticks</w:t>
        </w:r>
        <w:r w:rsidR="00472178">
          <w:rPr>
            <w:noProof/>
            <w:webHidden/>
          </w:rPr>
          <w:tab/>
        </w:r>
        <w:r w:rsidR="00472178">
          <w:rPr>
            <w:noProof/>
            <w:webHidden/>
          </w:rPr>
          <w:fldChar w:fldCharType="begin"/>
        </w:r>
        <w:r w:rsidR="00472178">
          <w:rPr>
            <w:noProof/>
            <w:webHidden/>
          </w:rPr>
          <w:instrText xml:space="preserve"> PAGEREF _Toc291596151 \h </w:instrText>
        </w:r>
        <w:r w:rsidR="00472178">
          <w:rPr>
            <w:noProof/>
            <w:webHidden/>
          </w:rPr>
        </w:r>
        <w:r w:rsidR="00472178">
          <w:rPr>
            <w:noProof/>
            <w:webHidden/>
          </w:rPr>
          <w:fldChar w:fldCharType="separate"/>
        </w:r>
        <w:r w:rsidR="00472178">
          <w:rPr>
            <w:noProof/>
            <w:webHidden/>
          </w:rPr>
          <w:t>9</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52" w:history="1">
        <w:r w:rsidR="00472178" w:rsidRPr="005B03FF">
          <w:rPr>
            <w:rStyle w:val="Hyperlink"/>
            <w:noProof/>
          </w:rPr>
          <w:t>4.1.12</w:t>
        </w:r>
        <w:r w:rsidR="00472178">
          <w:rPr>
            <w:rFonts w:asciiTheme="minorHAnsi" w:eastAsiaTheme="minorEastAsia" w:hAnsiTheme="minorHAnsi" w:cstheme="minorBidi"/>
            <w:noProof/>
            <w:sz w:val="22"/>
            <w:szCs w:val="22"/>
          </w:rPr>
          <w:tab/>
        </w:r>
        <w:r w:rsidR="00472178" w:rsidRPr="005B03FF">
          <w:rPr>
            <w:rStyle w:val="Hyperlink"/>
            <w:noProof/>
          </w:rPr>
          <w:t>pConfError</w:t>
        </w:r>
        <w:r w:rsidR="00472178">
          <w:rPr>
            <w:noProof/>
            <w:webHidden/>
          </w:rPr>
          <w:tab/>
        </w:r>
        <w:r w:rsidR="00472178">
          <w:rPr>
            <w:noProof/>
            <w:webHidden/>
          </w:rPr>
          <w:fldChar w:fldCharType="begin"/>
        </w:r>
        <w:r w:rsidR="00472178">
          <w:rPr>
            <w:noProof/>
            <w:webHidden/>
          </w:rPr>
          <w:instrText xml:space="preserve"> PAGEREF _Toc291596152 \h </w:instrText>
        </w:r>
        <w:r w:rsidR="00472178">
          <w:rPr>
            <w:noProof/>
            <w:webHidden/>
          </w:rPr>
        </w:r>
        <w:r w:rsidR="00472178">
          <w:rPr>
            <w:noProof/>
            <w:webHidden/>
          </w:rPr>
          <w:fldChar w:fldCharType="separate"/>
        </w:r>
        <w:r w:rsidR="00472178">
          <w:rPr>
            <w:noProof/>
            <w:webHidden/>
          </w:rPr>
          <w:t>9</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53" w:history="1">
        <w:r w:rsidR="00472178" w:rsidRPr="005B03FF">
          <w:rPr>
            <w:rStyle w:val="Hyperlink"/>
            <w:noProof/>
          </w:rPr>
          <w:t>4.1.13</w:t>
        </w:r>
        <w:r w:rsidR="00472178">
          <w:rPr>
            <w:rFonts w:asciiTheme="minorHAnsi" w:eastAsiaTheme="minorEastAsia" w:hAnsiTheme="minorHAnsi" w:cstheme="minorBidi"/>
            <w:noProof/>
            <w:sz w:val="22"/>
            <w:szCs w:val="22"/>
          </w:rPr>
          <w:tab/>
        </w:r>
        <w:r w:rsidR="00472178" w:rsidRPr="005B03FF">
          <w:rPr>
            <w:rStyle w:val="Hyperlink"/>
            <w:noProof/>
          </w:rPr>
          <w:t>pError Message</w:t>
        </w:r>
        <w:r w:rsidR="00472178">
          <w:rPr>
            <w:noProof/>
            <w:webHidden/>
          </w:rPr>
          <w:tab/>
        </w:r>
        <w:r w:rsidR="00472178">
          <w:rPr>
            <w:noProof/>
            <w:webHidden/>
          </w:rPr>
          <w:fldChar w:fldCharType="begin"/>
        </w:r>
        <w:r w:rsidR="00472178">
          <w:rPr>
            <w:noProof/>
            <w:webHidden/>
          </w:rPr>
          <w:instrText xml:space="preserve"> PAGEREF _Toc291596153 \h </w:instrText>
        </w:r>
        <w:r w:rsidR="00472178">
          <w:rPr>
            <w:noProof/>
            <w:webHidden/>
          </w:rPr>
        </w:r>
        <w:r w:rsidR="00472178">
          <w:rPr>
            <w:noProof/>
            <w:webHidden/>
          </w:rPr>
          <w:fldChar w:fldCharType="separate"/>
        </w:r>
        <w:r w:rsidR="00472178">
          <w:rPr>
            <w:noProof/>
            <w:webHidden/>
          </w:rPr>
          <w:t>10</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54" w:history="1">
        <w:r w:rsidR="00472178" w:rsidRPr="005B03FF">
          <w:rPr>
            <w:rStyle w:val="Hyperlink"/>
            <w:noProof/>
          </w:rPr>
          <w:t>5</w:t>
        </w:r>
        <w:r w:rsidR="00472178">
          <w:rPr>
            <w:rFonts w:asciiTheme="minorHAnsi" w:eastAsiaTheme="minorEastAsia" w:hAnsiTheme="minorHAnsi" w:cstheme="minorBidi"/>
            <w:noProof/>
            <w:sz w:val="22"/>
            <w:szCs w:val="22"/>
          </w:rPr>
          <w:tab/>
        </w:r>
        <w:r w:rsidR="00472178" w:rsidRPr="005B03FF">
          <w:rPr>
            <w:rStyle w:val="Hyperlink"/>
            <w:noProof/>
          </w:rPr>
          <w:t>Messaging</w:t>
        </w:r>
        <w:r w:rsidR="00472178">
          <w:rPr>
            <w:noProof/>
            <w:webHidden/>
          </w:rPr>
          <w:tab/>
        </w:r>
        <w:r w:rsidR="00472178">
          <w:rPr>
            <w:noProof/>
            <w:webHidden/>
          </w:rPr>
          <w:fldChar w:fldCharType="begin"/>
        </w:r>
        <w:r w:rsidR="00472178">
          <w:rPr>
            <w:noProof/>
            <w:webHidden/>
          </w:rPr>
          <w:instrText xml:space="preserve"> PAGEREF _Toc291596154 \h </w:instrText>
        </w:r>
        <w:r w:rsidR="00472178">
          <w:rPr>
            <w:noProof/>
            <w:webHidden/>
          </w:rPr>
        </w:r>
        <w:r w:rsidR="00472178">
          <w:rPr>
            <w:noProof/>
            <w:webHidden/>
          </w:rPr>
          <w:fldChar w:fldCharType="separate"/>
        </w:r>
        <w:r w:rsidR="00472178">
          <w:rPr>
            <w:noProof/>
            <w:webHidden/>
          </w:rPr>
          <w:t>11</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55" w:history="1">
        <w:r w:rsidR="00472178" w:rsidRPr="005B03FF">
          <w:rPr>
            <w:rStyle w:val="Hyperlink"/>
            <w:noProof/>
          </w:rPr>
          <w:t>5.1</w:t>
        </w:r>
        <w:r w:rsidR="00472178">
          <w:rPr>
            <w:rFonts w:asciiTheme="minorHAnsi" w:eastAsiaTheme="minorEastAsia" w:hAnsiTheme="minorHAnsi" w:cstheme="minorBidi"/>
            <w:noProof/>
            <w:sz w:val="22"/>
            <w:szCs w:val="22"/>
          </w:rPr>
          <w:tab/>
        </w:r>
        <w:r w:rsidR="00472178" w:rsidRPr="005B03FF">
          <w:rPr>
            <w:rStyle w:val="Hyperlink"/>
            <w:noProof/>
          </w:rPr>
          <w:t>Input / Output</w:t>
        </w:r>
        <w:r w:rsidR="00472178">
          <w:rPr>
            <w:noProof/>
            <w:webHidden/>
          </w:rPr>
          <w:tab/>
        </w:r>
        <w:r w:rsidR="00472178">
          <w:rPr>
            <w:noProof/>
            <w:webHidden/>
          </w:rPr>
          <w:fldChar w:fldCharType="begin"/>
        </w:r>
        <w:r w:rsidR="00472178">
          <w:rPr>
            <w:noProof/>
            <w:webHidden/>
          </w:rPr>
          <w:instrText xml:space="preserve"> PAGEREF _Toc291596155 \h </w:instrText>
        </w:r>
        <w:r w:rsidR="00472178">
          <w:rPr>
            <w:noProof/>
            <w:webHidden/>
          </w:rPr>
        </w:r>
        <w:r w:rsidR="00472178">
          <w:rPr>
            <w:noProof/>
            <w:webHidden/>
          </w:rPr>
          <w:fldChar w:fldCharType="separate"/>
        </w:r>
        <w:r w:rsidR="00472178">
          <w:rPr>
            <w:noProof/>
            <w:webHidden/>
          </w:rPr>
          <w:t>11</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56" w:history="1">
        <w:r w:rsidR="00472178" w:rsidRPr="005B03FF">
          <w:rPr>
            <w:rStyle w:val="Hyperlink"/>
            <w:noProof/>
          </w:rPr>
          <w:t>6</w:t>
        </w:r>
        <w:r w:rsidR="00472178">
          <w:rPr>
            <w:rFonts w:asciiTheme="minorHAnsi" w:eastAsiaTheme="minorEastAsia" w:hAnsiTheme="minorHAnsi" w:cstheme="minorBidi"/>
            <w:noProof/>
            <w:sz w:val="22"/>
            <w:szCs w:val="22"/>
          </w:rPr>
          <w:tab/>
        </w:r>
        <w:r w:rsidR="00472178" w:rsidRPr="005B03FF">
          <w:rPr>
            <w:rStyle w:val="Hyperlink"/>
            <w:noProof/>
          </w:rPr>
          <w:t>Data Definitions</w:t>
        </w:r>
        <w:r w:rsidR="00472178">
          <w:rPr>
            <w:noProof/>
            <w:webHidden/>
          </w:rPr>
          <w:tab/>
        </w:r>
        <w:r w:rsidR="00472178">
          <w:rPr>
            <w:noProof/>
            <w:webHidden/>
          </w:rPr>
          <w:fldChar w:fldCharType="begin"/>
        </w:r>
        <w:r w:rsidR="00472178">
          <w:rPr>
            <w:noProof/>
            <w:webHidden/>
          </w:rPr>
          <w:instrText xml:space="preserve"> PAGEREF _Toc291596156 \h </w:instrText>
        </w:r>
        <w:r w:rsidR="00472178">
          <w:rPr>
            <w:noProof/>
            <w:webHidden/>
          </w:rPr>
        </w:r>
        <w:r w:rsidR="00472178">
          <w:rPr>
            <w:noProof/>
            <w:webHidden/>
          </w:rPr>
          <w:fldChar w:fldCharType="separate"/>
        </w:r>
        <w:r w:rsidR="00472178">
          <w:rPr>
            <w:noProof/>
            <w:webHidden/>
          </w:rPr>
          <w:t>12</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57" w:history="1">
        <w:r w:rsidR="00472178" w:rsidRPr="005B03FF">
          <w:rPr>
            <w:rStyle w:val="Hyperlink"/>
            <w:noProof/>
          </w:rPr>
          <w:t>6.1</w:t>
        </w:r>
        <w:r w:rsidR="00472178">
          <w:rPr>
            <w:rFonts w:asciiTheme="minorHAnsi" w:eastAsiaTheme="minorEastAsia" w:hAnsiTheme="minorHAnsi" w:cstheme="minorBidi"/>
            <w:noProof/>
            <w:sz w:val="22"/>
            <w:szCs w:val="22"/>
          </w:rPr>
          <w:tab/>
        </w:r>
        <w:r w:rsidR="00472178" w:rsidRPr="005B03FF">
          <w:rPr>
            <w:rStyle w:val="Hyperlink"/>
            <w:noProof/>
          </w:rPr>
          <w:t>PrinterBoss menu</w:t>
        </w:r>
        <w:r w:rsidR="00472178">
          <w:rPr>
            <w:noProof/>
            <w:webHidden/>
          </w:rPr>
          <w:tab/>
        </w:r>
        <w:r w:rsidR="00472178">
          <w:rPr>
            <w:noProof/>
            <w:webHidden/>
          </w:rPr>
          <w:fldChar w:fldCharType="begin"/>
        </w:r>
        <w:r w:rsidR="00472178">
          <w:rPr>
            <w:noProof/>
            <w:webHidden/>
          </w:rPr>
          <w:instrText xml:space="preserve"> PAGEREF _Toc291596157 \h </w:instrText>
        </w:r>
        <w:r w:rsidR="00472178">
          <w:rPr>
            <w:noProof/>
            <w:webHidden/>
          </w:rPr>
        </w:r>
        <w:r w:rsidR="00472178">
          <w:rPr>
            <w:noProof/>
            <w:webHidden/>
          </w:rPr>
          <w:fldChar w:fldCharType="separate"/>
        </w:r>
        <w:r w:rsidR="00472178">
          <w:rPr>
            <w:noProof/>
            <w:webHidden/>
          </w:rPr>
          <w:t>12</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58" w:history="1">
        <w:r w:rsidR="00472178" w:rsidRPr="005B03FF">
          <w:rPr>
            <w:rStyle w:val="Hyperlink"/>
            <w:noProof/>
          </w:rPr>
          <w:t>6.1.1</w:t>
        </w:r>
        <w:r w:rsidR="00472178">
          <w:rPr>
            <w:rFonts w:asciiTheme="minorHAnsi" w:eastAsiaTheme="minorEastAsia" w:hAnsiTheme="minorHAnsi" w:cstheme="minorBidi"/>
            <w:noProof/>
            <w:sz w:val="22"/>
            <w:szCs w:val="22"/>
          </w:rPr>
          <w:tab/>
        </w:r>
        <w:r w:rsidR="00472178" w:rsidRPr="005B03FF">
          <w:rPr>
            <w:rStyle w:val="Hyperlink"/>
            <w:noProof/>
          </w:rPr>
          <w:t>Name</w:t>
        </w:r>
        <w:r w:rsidR="00472178">
          <w:rPr>
            <w:noProof/>
            <w:webHidden/>
          </w:rPr>
          <w:tab/>
        </w:r>
        <w:r w:rsidR="00472178">
          <w:rPr>
            <w:noProof/>
            <w:webHidden/>
          </w:rPr>
          <w:fldChar w:fldCharType="begin"/>
        </w:r>
        <w:r w:rsidR="00472178">
          <w:rPr>
            <w:noProof/>
            <w:webHidden/>
          </w:rPr>
          <w:instrText xml:space="preserve"> PAGEREF _Toc291596158 \h </w:instrText>
        </w:r>
        <w:r w:rsidR="00472178">
          <w:rPr>
            <w:noProof/>
            <w:webHidden/>
          </w:rPr>
        </w:r>
        <w:r w:rsidR="00472178">
          <w:rPr>
            <w:noProof/>
            <w:webHidden/>
          </w:rPr>
          <w:fldChar w:fldCharType="separate"/>
        </w:r>
        <w:r w:rsidR="00472178">
          <w:rPr>
            <w:noProof/>
            <w:webHidden/>
          </w:rPr>
          <w:t>12</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59" w:history="1">
        <w:r w:rsidR="00472178" w:rsidRPr="005B03FF">
          <w:rPr>
            <w:rStyle w:val="Hyperlink"/>
            <w:noProof/>
          </w:rPr>
          <w:t>6.1.2</w:t>
        </w:r>
        <w:r w:rsidR="00472178">
          <w:rPr>
            <w:rFonts w:asciiTheme="minorHAnsi" w:eastAsiaTheme="minorEastAsia" w:hAnsiTheme="minorHAnsi" w:cstheme="minorBidi"/>
            <w:noProof/>
            <w:sz w:val="22"/>
            <w:szCs w:val="22"/>
          </w:rPr>
          <w:tab/>
        </w:r>
        <w:r w:rsidR="00472178" w:rsidRPr="005B03FF">
          <w:rPr>
            <w:rStyle w:val="Hyperlink"/>
            <w:noProof/>
          </w:rPr>
          <w:t>AvailAssign</w:t>
        </w:r>
        <w:r w:rsidR="00472178">
          <w:rPr>
            <w:noProof/>
            <w:webHidden/>
          </w:rPr>
          <w:tab/>
        </w:r>
        <w:r w:rsidR="00472178">
          <w:rPr>
            <w:noProof/>
            <w:webHidden/>
          </w:rPr>
          <w:fldChar w:fldCharType="begin"/>
        </w:r>
        <w:r w:rsidR="00472178">
          <w:rPr>
            <w:noProof/>
            <w:webHidden/>
          </w:rPr>
          <w:instrText xml:space="preserve"> PAGEREF _Toc291596159 \h </w:instrText>
        </w:r>
        <w:r w:rsidR="00472178">
          <w:rPr>
            <w:noProof/>
            <w:webHidden/>
          </w:rPr>
        </w:r>
        <w:r w:rsidR="00472178">
          <w:rPr>
            <w:noProof/>
            <w:webHidden/>
          </w:rPr>
          <w:fldChar w:fldCharType="separate"/>
        </w:r>
        <w:r w:rsidR="00472178">
          <w:rPr>
            <w:noProof/>
            <w:webHidden/>
          </w:rPr>
          <w:t>12</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0" w:history="1">
        <w:r w:rsidR="00472178" w:rsidRPr="005B03FF">
          <w:rPr>
            <w:rStyle w:val="Hyperlink"/>
            <w:noProof/>
          </w:rPr>
          <w:t>6.1.3</w:t>
        </w:r>
        <w:r w:rsidR="00472178">
          <w:rPr>
            <w:rFonts w:asciiTheme="minorHAnsi" w:eastAsiaTheme="minorEastAsia" w:hAnsiTheme="minorHAnsi" w:cstheme="minorBidi"/>
            <w:noProof/>
            <w:sz w:val="22"/>
            <w:szCs w:val="22"/>
          </w:rPr>
          <w:tab/>
        </w:r>
        <w:r w:rsidR="00472178" w:rsidRPr="005B03FF">
          <w:rPr>
            <w:rStyle w:val="Hyperlink"/>
            <w:noProof/>
          </w:rPr>
          <w:t>Enabled</w:t>
        </w:r>
        <w:r w:rsidR="00472178">
          <w:rPr>
            <w:noProof/>
            <w:webHidden/>
          </w:rPr>
          <w:tab/>
        </w:r>
        <w:r w:rsidR="00472178">
          <w:rPr>
            <w:noProof/>
            <w:webHidden/>
          </w:rPr>
          <w:fldChar w:fldCharType="begin"/>
        </w:r>
        <w:r w:rsidR="00472178">
          <w:rPr>
            <w:noProof/>
            <w:webHidden/>
          </w:rPr>
          <w:instrText xml:space="preserve"> PAGEREF _Toc291596160 \h </w:instrText>
        </w:r>
        <w:r w:rsidR="00472178">
          <w:rPr>
            <w:noProof/>
            <w:webHidden/>
          </w:rPr>
        </w:r>
        <w:r w:rsidR="00472178">
          <w:rPr>
            <w:noProof/>
            <w:webHidden/>
          </w:rPr>
          <w:fldChar w:fldCharType="separate"/>
        </w:r>
        <w:r w:rsidR="00472178">
          <w:rPr>
            <w:noProof/>
            <w:webHidden/>
          </w:rPr>
          <w:t>12</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1" w:history="1">
        <w:r w:rsidR="00472178" w:rsidRPr="005B03FF">
          <w:rPr>
            <w:rStyle w:val="Hyperlink"/>
            <w:noProof/>
          </w:rPr>
          <w:t>6.1.4</w:t>
        </w:r>
        <w:r w:rsidR="00472178">
          <w:rPr>
            <w:rFonts w:asciiTheme="minorHAnsi" w:eastAsiaTheme="minorEastAsia" w:hAnsiTheme="minorHAnsi" w:cstheme="minorBidi"/>
            <w:noProof/>
            <w:sz w:val="22"/>
            <w:szCs w:val="22"/>
          </w:rPr>
          <w:tab/>
        </w:r>
        <w:r w:rsidR="00472178" w:rsidRPr="005B03FF">
          <w:rPr>
            <w:rStyle w:val="Hyperlink"/>
            <w:noProof/>
          </w:rPr>
          <w:t>PrintLine</w:t>
        </w:r>
        <w:r w:rsidR="00472178">
          <w:rPr>
            <w:noProof/>
            <w:webHidden/>
          </w:rPr>
          <w:tab/>
        </w:r>
        <w:r w:rsidR="00472178">
          <w:rPr>
            <w:noProof/>
            <w:webHidden/>
          </w:rPr>
          <w:fldChar w:fldCharType="begin"/>
        </w:r>
        <w:r w:rsidR="00472178">
          <w:rPr>
            <w:noProof/>
            <w:webHidden/>
          </w:rPr>
          <w:instrText xml:space="preserve"> PAGEREF _Toc291596161 \h </w:instrText>
        </w:r>
        <w:r w:rsidR="00472178">
          <w:rPr>
            <w:noProof/>
            <w:webHidden/>
          </w:rPr>
        </w:r>
        <w:r w:rsidR="00472178">
          <w:rPr>
            <w:noProof/>
            <w:webHidden/>
          </w:rPr>
          <w:fldChar w:fldCharType="separate"/>
        </w:r>
        <w:r w:rsidR="00472178">
          <w:rPr>
            <w:noProof/>
            <w:webHidden/>
          </w:rPr>
          <w:t>13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2" w:history="1">
        <w:r w:rsidR="00472178" w:rsidRPr="005B03FF">
          <w:rPr>
            <w:rStyle w:val="Hyperlink"/>
            <w:noProof/>
          </w:rPr>
          <w:t>6.1.5</w:t>
        </w:r>
        <w:r w:rsidR="00472178">
          <w:rPr>
            <w:rFonts w:asciiTheme="minorHAnsi" w:eastAsiaTheme="minorEastAsia" w:hAnsiTheme="minorHAnsi" w:cstheme="minorBidi"/>
            <w:noProof/>
            <w:sz w:val="22"/>
            <w:szCs w:val="22"/>
          </w:rPr>
          <w:tab/>
        </w:r>
        <w:r w:rsidR="00472178" w:rsidRPr="005B03FF">
          <w:rPr>
            <w:rStyle w:val="Hyperlink"/>
            <w:noProof/>
          </w:rPr>
          <w:t>PrinterErrorIn</w:t>
        </w:r>
        <w:r w:rsidR="00472178">
          <w:rPr>
            <w:noProof/>
            <w:webHidden/>
          </w:rPr>
          <w:tab/>
        </w:r>
        <w:r w:rsidR="00472178">
          <w:rPr>
            <w:noProof/>
            <w:webHidden/>
          </w:rPr>
          <w:fldChar w:fldCharType="begin"/>
        </w:r>
        <w:r w:rsidR="00472178">
          <w:rPr>
            <w:noProof/>
            <w:webHidden/>
          </w:rPr>
          <w:instrText xml:space="preserve"> PAGEREF _Toc291596162 \h </w:instrText>
        </w:r>
        <w:r w:rsidR="00472178">
          <w:rPr>
            <w:noProof/>
            <w:webHidden/>
          </w:rPr>
        </w:r>
        <w:r w:rsidR="00472178">
          <w:rPr>
            <w:noProof/>
            <w:webHidden/>
          </w:rPr>
          <w:fldChar w:fldCharType="separate"/>
        </w:r>
        <w:r w:rsidR="00472178">
          <w:rPr>
            <w:noProof/>
            <w:webHidden/>
          </w:rPr>
          <w:t>14</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63" w:history="1">
        <w:r w:rsidR="00472178" w:rsidRPr="005B03FF">
          <w:rPr>
            <w:rStyle w:val="Hyperlink"/>
            <w:noProof/>
          </w:rPr>
          <w:t>6.2</w:t>
        </w:r>
        <w:r w:rsidR="00472178">
          <w:rPr>
            <w:rFonts w:asciiTheme="minorHAnsi" w:eastAsiaTheme="minorEastAsia" w:hAnsiTheme="minorHAnsi" w:cstheme="minorBidi"/>
            <w:noProof/>
            <w:sz w:val="22"/>
            <w:szCs w:val="22"/>
          </w:rPr>
          <w:tab/>
        </w:r>
        <w:r w:rsidR="00472178" w:rsidRPr="005B03FF">
          <w:rPr>
            <w:rStyle w:val="Hyperlink"/>
            <w:noProof/>
          </w:rPr>
          <w:t>PrintApplyLine</w:t>
        </w:r>
        <w:r w:rsidR="00472178">
          <w:rPr>
            <w:noProof/>
            <w:webHidden/>
          </w:rPr>
          <w:tab/>
        </w:r>
        <w:r w:rsidR="00472178">
          <w:rPr>
            <w:noProof/>
            <w:webHidden/>
          </w:rPr>
          <w:fldChar w:fldCharType="begin"/>
        </w:r>
        <w:r w:rsidR="00472178">
          <w:rPr>
            <w:noProof/>
            <w:webHidden/>
          </w:rPr>
          <w:instrText xml:space="preserve"> PAGEREF _Toc291596163 \h </w:instrText>
        </w:r>
        <w:r w:rsidR="00472178">
          <w:rPr>
            <w:noProof/>
            <w:webHidden/>
          </w:rPr>
        </w:r>
        <w:r w:rsidR="00472178">
          <w:rPr>
            <w:noProof/>
            <w:webHidden/>
          </w:rPr>
          <w:fldChar w:fldCharType="separate"/>
        </w:r>
        <w:r w:rsidR="00472178">
          <w:rPr>
            <w:noProof/>
            <w:webHidden/>
          </w:rPr>
          <w:t>14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4" w:history="1">
        <w:r w:rsidR="00472178" w:rsidRPr="005B03FF">
          <w:rPr>
            <w:rStyle w:val="Hyperlink"/>
            <w:noProof/>
          </w:rPr>
          <w:t>6.2.1</w:t>
        </w:r>
        <w:r w:rsidR="00472178">
          <w:rPr>
            <w:rFonts w:asciiTheme="minorHAnsi" w:eastAsiaTheme="minorEastAsia" w:hAnsiTheme="minorHAnsi" w:cstheme="minorBidi"/>
            <w:noProof/>
            <w:sz w:val="22"/>
            <w:szCs w:val="22"/>
          </w:rPr>
          <w:tab/>
        </w:r>
        <w:r w:rsidR="00472178" w:rsidRPr="005B03FF">
          <w:rPr>
            <w:rStyle w:val="Hyperlink"/>
            <w:noProof/>
          </w:rPr>
          <w:t>Name</w:t>
        </w:r>
        <w:r w:rsidR="00472178">
          <w:rPr>
            <w:noProof/>
            <w:webHidden/>
          </w:rPr>
          <w:tab/>
        </w:r>
        <w:r w:rsidR="00472178">
          <w:rPr>
            <w:noProof/>
            <w:webHidden/>
          </w:rPr>
          <w:fldChar w:fldCharType="begin"/>
        </w:r>
        <w:r w:rsidR="00472178">
          <w:rPr>
            <w:noProof/>
            <w:webHidden/>
          </w:rPr>
          <w:instrText xml:space="preserve"> PAGEREF _Toc291596164 \h </w:instrText>
        </w:r>
        <w:r w:rsidR="00472178">
          <w:rPr>
            <w:noProof/>
            <w:webHidden/>
          </w:rPr>
        </w:r>
        <w:r w:rsidR="00472178">
          <w:rPr>
            <w:noProof/>
            <w:webHidden/>
          </w:rPr>
          <w:fldChar w:fldCharType="separate"/>
        </w:r>
        <w:r w:rsidR="00472178">
          <w:rPr>
            <w:noProof/>
            <w:webHidden/>
          </w:rPr>
          <w:t>15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5" w:history="1">
        <w:r w:rsidR="00472178" w:rsidRPr="005B03FF">
          <w:rPr>
            <w:rStyle w:val="Hyperlink"/>
            <w:noProof/>
          </w:rPr>
          <w:t>6.2.2</w:t>
        </w:r>
        <w:r w:rsidR="00472178">
          <w:rPr>
            <w:rFonts w:asciiTheme="minorHAnsi" w:eastAsiaTheme="minorEastAsia" w:hAnsiTheme="minorHAnsi" w:cstheme="minorBidi"/>
            <w:noProof/>
            <w:sz w:val="22"/>
            <w:szCs w:val="22"/>
          </w:rPr>
          <w:tab/>
        </w:r>
        <w:r w:rsidR="00472178" w:rsidRPr="005B03FF">
          <w:rPr>
            <w:rStyle w:val="Hyperlink"/>
            <w:noProof/>
          </w:rPr>
          <w:t>ControlMachine</w:t>
        </w:r>
        <w:r w:rsidR="00472178">
          <w:rPr>
            <w:noProof/>
            <w:webHidden/>
          </w:rPr>
          <w:tab/>
        </w:r>
        <w:r w:rsidR="00472178">
          <w:rPr>
            <w:noProof/>
            <w:webHidden/>
          </w:rPr>
          <w:fldChar w:fldCharType="begin"/>
        </w:r>
        <w:r w:rsidR="00472178">
          <w:rPr>
            <w:noProof/>
            <w:webHidden/>
          </w:rPr>
          <w:instrText xml:space="preserve"> PAGEREF _Toc291596165 \h </w:instrText>
        </w:r>
        <w:r w:rsidR="00472178">
          <w:rPr>
            <w:noProof/>
            <w:webHidden/>
          </w:rPr>
        </w:r>
        <w:r w:rsidR="00472178">
          <w:rPr>
            <w:noProof/>
            <w:webHidden/>
          </w:rPr>
          <w:fldChar w:fldCharType="separate"/>
        </w:r>
        <w:r w:rsidR="00472178">
          <w:rPr>
            <w:noProof/>
            <w:webHidden/>
          </w:rPr>
          <w:t>15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6" w:history="1">
        <w:r w:rsidR="00472178" w:rsidRPr="005B03FF">
          <w:rPr>
            <w:rStyle w:val="Hyperlink"/>
            <w:noProof/>
          </w:rPr>
          <w:t>6.2.3</w:t>
        </w:r>
        <w:r w:rsidR="00472178">
          <w:rPr>
            <w:rFonts w:asciiTheme="minorHAnsi" w:eastAsiaTheme="minorEastAsia" w:hAnsiTheme="minorHAnsi" w:cstheme="minorBidi"/>
            <w:noProof/>
            <w:sz w:val="22"/>
            <w:szCs w:val="22"/>
          </w:rPr>
          <w:tab/>
        </w:r>
        <w:r w:rsidR="00472178" w:rsidRPr="005B03FF">
          <w:rPr>
            <w:rStyle w:val="Hyperlink"/>
            <w:noProof/>
          </w:rPr>
          <w:t>NumPrinters</w:t>
        </w:r>
        <w:r w:rsidR="00472178">
          <w:rPr>
            <w:noProof/>
            <w:webHidden/>
          </w:rPr>
          <w:tab/>
        </w:r>
        <w:r w:rsidR="00472178">
          <w:rPr>
            <w:noProof/>
            <w:webHidden/>
          </w:rPr>
          <w:fldChar w:fldCharType="begin"/>
        </w:r>
        <w:r w:rsidR="00472178">
          <w:rPr>
            <w:noProof/>
            <w:webHidden/>
          </w:rPr>
          <w:instrText xml:space="preserve"> PAGEREF _Toc291596166 \h </w:instrText>
        </w:r>
        <w:r w:rsidR="00472178">
          <w:rPr>
            <w:noProof/>
            <w:webHidden/>
          </w:rPr>
        </w:r>
        <w:r w:rsidR="00472178">
          <w:rPr>
            <w:noProof/>
            <w:webHidden/>
          </w:rPr>
          <w:fldChar w:fldCharType="separate"/>
        </w:r>
        <w:r w:rsidR="00472178">
          <w:rPr>
            <w:noProof/>
            <w:webHidden/>
          </w:rPr>
          <w:t>16</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67" w:history="1">
        <w:r w:rsidR="00472178" w:rsidRPr="005B03FF">
          <w:rPr>
            <w:rStyle w:val="Hyperlink"/>
            <w:noProof/>
          </w:rPr>
          <w:t>6.3</w:t>
        </w:r>
        <w:r w:rsidR="00472178">
          <w:rPr>
            <w:rFonts w:asciiTheme="minorHAnsi" w:eastAsiaTheme="minorEastAsia" w:hAnsiTheme="minorHAnsi" w:cstheme="minorBidi"/>
            <w:noProof/>
            <w:sz w:val="22"/>
            <w:szCs w:val="22"/>
          </w:rPr>
          <w:tab/>
        </w:r>
        <w:r w:rsidR="00472178" w:rsidRPr="005B03FF">
          <w:rPr>
            <w:rStyle w:val="Hyperlink"/>
            <w:noProof/>
          </w:rPr>
          <w:t>New Gapper</w:t>
        </w:r>
        <w:r w:rsidR="00472178">
          <w:rPr>
            <w:noProof/>
            <w:webHidden/>
          </w:rPr>
          <w:tab/>
        </w:r>
        <w:r w:rsidR="00472178">
          <w:rPr>
            <w:noProof/>
            <w:webHidden/>
          </w:rPr>
          <w:fldChar w:fldCharType="begin"/>
        </w:r>
        <w:r w:rsidR="00472178">
          <w:rPr>
            <w:noProof/>
            <w:webHidden/>
          </w:rPr>
          <w:instrText xml:space="preserve"> PAGEREF _Toc291596167 \h </w:instrText>
        </w:r>
        <w:r w:rsidR="00472178">
          <w:rPr>
            <w:noProof/>
            <w:webHidden/>
          </w:rPr>
        </w:r>
        <w:r w:rsidR="00472178">
          <w:rPr>
            <w:noProof/>
            <w:webHidden/>
          </w:rPr>
          <w:fldChar w:fldCharType="separate"/>
        </w:r>
        <w:r w:rsidR="00472178">
          <w:rPr>
            <w:noProof/>
            <w:webHidden/>
          </w:rPr>
          <w:t>16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8" w:history="1">
        <w:r w:rsidR="00472178" w:rsidRPr="005B03FF">
          <w:rPr>
            <w:rStyle w:val="Hyperlink"/>
            <w:noProof/>
          </w:rPr>
          <w:t>6.3.1</w:t>
        </w:r>
        <w:r w:rsidR="00472178">
          <w:rPr>
            <w:rFonts w:asciiTheme="minorHAnsi" w:eastAsiaTheme="minorEastAsia" w:hAnsiTheme="minorHAnsi" w:cstheme="minorBidi"/>
            <w:noProof/>
            <w:sz w:val="22"/>
            <w:szCs w:val="22"/>
          </w:rPr>
          <w:tab/>
        </w:r>
        <w:r w:rsidR="00472178" w:rsidRPr="005B03FF">
          <w:rPr>
            <w:rStyle w:val="Hyperlink"/>
            <w:noProof/>
          </w:rPr>
          <w:t>Name</w:t>
        </w:r>
        <w:r w:rsidR="00472178">
          <w:rPr>
            <w:noProof/>
            <w:webHidden/>
          </w:rPr>
          <w:tab/>
        </w:r>
        <w:r w:rsidR="00472178">
          <w:rPr>
            <w:noProof/>
            <w:webHidden/>
          </w:rPr>
          <w:fldChar w:fldCharType="begin"/>
        </w:r>
        <w:r w:rsidR="00472178">
          <w:rPr>
            <w:noProof/>
            <w:webHidden/>
          </w:rPr>
          <w:instrText xml:space="preserve"> PAGEREF _Toc291596168 \h </w:instrText>
        </w:r>
        <w:r w:rsidR="00472178">
          <w:rPr>
            <w:noProof/>
            <w:webHidden/>
          </w:rPr>
        </w:r>
        <w:r w:rsidR="00472178">
          <w:rPr>
            <w:noProof/>
            <w:webHidden/>
          </w:rPr>
          <w:fldChar w:fldCharType="separate"/>
        </w:r>
        <w:r w:rsidR="00472178">
          <w:rPr>
            <w:noProof/>
            <w:webHidden/>
          </w:rPr>
          <w:t>16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69" w:history="1">
        <w:r w:rsidR="00472178" w:rsidRPr="005B03FF">
          <w:rPr>
            <w:rStyle w:val="Hyperlink"/>
            <w:noProof/>
          </w:rPr>
          <w:t>6.3.2</w:t>
        </w:r>
        <w:r w:rsidR="00472178">
          <w:rPr>
            <w:rFonts w:asciiTheme="minorHAnsi" w:eastAsiaTheme="minorEastAsia" w:hAnsiTheme="minorHAnsi" w:cstheme="minorBidi"/>
            <w:noProof/>
            <w:sz w:val="22"/>
            <w:szCs w:val="22"/>
          </w:rPr>
          <w:tab/>
        </w:r>
        <w:r w:rsidR="00472178" w:rsidRPr="005B03FF">
          <w:rPr>
            <w:rStyle w:val="Hyperlink"/>
            <w:noProof/>
          </w:rPr>
          <w:t>MinGapTM</w:t>
        </w:r>
        <w:r w:rsidR="00472178">
          <w:rPr>
            <w:noProof/>
            <w:webHidden/>
          </w:rPr>
          <w:tab/>
        </w:r>
        <w:r w:rsidR="00472178">
          <w:rPr>
            <w:noProof/>
            <w:webHidden/>
          </w:rPr>
          <w:fldChar w:fldCharType="begin"/>
        </w:r>
        <w:r w:rsidR="00472178">
          <w:rPr>
            <w:noProof/>
            <w:webHidden/>
          </w:rPr>
          <w:instrText xml:space="preserve"> PAGEREF _Toc291596169 \h </w:instrText>
        </w:r>
        <w:r w:rsidR="00472178">
          <w:rPr>
            <w:noProof/>
            <w:webHidden/>
          </w:rPr>
        </w:r>
        <w:r w:rsidR="00472178">
          <w:rPr>
            <w:noProof/>
            <w:webHidden/>
          </w:rPr>
          <w:fldChar w:fldCharType="separate"/>
        </w:r>
        <w:r w:rsidR="00472178">
          <w:rPr>
            <w:noProof/>
            <w:webHidden/>
          </w:rPr>
          <w:t>16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0" w:history="1">
        <w:r w:rsidR="00472178" w:rsidRPr="005B03FF">
          <w:rPr>
            <w:rStyle w:val="Hyperlink"/>
            <w:noProof/>
          </w:rPr>
          <w:t>6.3.3</w:t>
        </w:r>
        <w:r w:rsidR="00472178">
          <w:rPr>
            <w:rFonts w:asciiTheme="minorHAnsi" w:eastAsiaTheme="minorEastAsia" w:hAnsiTheme="minorHAnsi" w:cstheme="minorBidi"/>
            <w:noProof/>
            <w:sz w:val="22"/>
            <w:szCs w:val="22"/>
          </w:rPr>
          <w:tab/>
        </w:r>
        <w:r w:rsidR="00472178" w:rsidRPr="005B03FF">
          <w:rPr>
            <w:rStyle w:val="Hyperlink"/>
            <w:noProof/>
          </w:rPr>
          <w:t>MinPitchTM</w:t>
        </w:r>
        <w:r w:rsidR="00472178">
          <w:rPr>
            <w:noProof/>
            <w:webHidden/>
          </w:rPr>
          <w:tab/>
        </w:r>
        <w:r w:rsidR="00472178">
          <w:rPr>
            <w:noProof/>
            <w:webHidden/>
          </w:rPr>
          <w:fldChar w:fldCharType="begin"/>
        </w:r>
        <w:r w:rsidR="00472178">
          <w:rPr>
            <w:noProof/>
            <w:webHidden/>
          </w:rPr>
          <w:instrText xml:space="preserve"> PAGEREF _Toc291596170 \h </w:instrText>
        </w:r>
        <w:r w:rsidR="00472178">
          <w:rPr>
            <w:noProof/>
            <w:webHidden/>
          </w:rPr>
        </w:r>
        <w:r w:rsidR="00472178">
          <w:rPr>
            <w:noProof/>
            <w:webHidden/>
          </w:rPr>
          <w:fldChar w:fldCharType="separate"/>
        </w:r>
        <w:r w:rsidR="00472178">
          <w:rPr>
            <w:noProof/>
            <w:webHidden/>
          </w:rPr>
          <w:t>17</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71" w:history="1">
        <w:r w:rsidR="00472178" w:rsidRPr="005B03FF">
          <w:rPr>
            <w:rStyle w:val="Hyperlink"/>
            <w:noProof/>
          </w:rPr>
          <w:t>6.4</w:t>
        </w:r>
        <w:r w:rsidR="00472178">
          <w:rPr>
            <w:rFonts w:asciiTheme="minorHAnsi" w:eastAsiaTheme="minorEastAsia" w:hAnsiTheme="minorHAnsi" w:cstheme="minorBidi"/>
            <w:noProof/>
            <w:sz w:val="22"/>
            <w:szCs w:val="22"/>
          </w:rPr>
          <w:tab/>
        </w:r>
        <w:r w:rsidR="00472178" w:rsidRPr="005B03FF">
          <w:rPr>
            <w:rStyle w:val="Hyperlink"/>
            <w:noProof/>
          </w:rPr>
          <w:t>Servo Gapper</w:t>
        </w:r>
        <w:r w:rsidR="00472178">
          <w:rPr>
            <w:noProof/>
            <w:webHidden/>
          </w:rPr>
          <w:tab/>
        </w:r>
        <w:r w:rsidR="00472178">
          <w:rPr>
            <w:noProof/>
            <w:webHidden/>
          </w:rPr>
          <w:fldChar w:fldCharType="begin"/>
        </w:r>
        <w:r w:rsidR="00472178">
          <w:rPr>
            <w:noProof/>
            <w:webHidden/>
          </w:rPr>
          <w:instrText xml:space="preserve"> PAGEREF _Toc291596171 \h </w:instrText>
        </w:r>
        <w:r w:rsidR="00472178">
          <w:rPr>
            <w:noProof/>
            <w:webHidden/>
          </w:rPr>
        </w:r>
        <w:r w:rsidR="00472178">
          <w:rPr>
            <w:noProof/>
            <w:webHidden/>
          </w:rPr>
          <w:fldChar w:fldCharType="separate"/>
        </w:r>
        <w:r w:rsidR="00472178">
          <w:rPr>
            <w:noProof/>
            <w:webHidden/>
          </w:rPr>
          <w:t>17</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2" w:history="1">
        <w:r w:rsidR="00472178" w:rsidRPr="005B03FF">
          <w:rPr>
            <w:rStyle w:val="Hyperlink"/>
            <w:noProof/>
          </w:rPr>
          <w:t>6.4.1</w:t>
        </w:r>
        <w:r w:rsidR="00472178">
          <w:rPr>
            <w:rFonts w:asciiTheme="minorHAnsi" w:eastAsiaTheme="minorEastAsia" w:hAnsiTheme="minorHAnsi" w:cstheme="minorBidi"/>
            <w:noProof/>
            <w:sz w:val="22"/>
            <w:szCs w:val="22"/>
          </w:rPr>
          <w:tab/>
        </w:r>
        <w:r w:rsidR="00472178" w:rsidRPr="005B03FF">
          <w:rPr>
            <w:rStyle w:val="Hyperlink"/>
            <w:noProof/>
          </w:rPr>
          <w:t>Name</w:t>
        </w:r>
        <w:r w:rsidR="00472178">
          <w:rPr>
            <w:noProof/>
            <w:webHidden/>
          </w:rPr>
          <w:tab/>
        </w:r>
        <w:r w:rsidR="00472178">
          <w:rPr>
            <w:noProof/>
            <w:webHidden/>
          </w:rPr>
          <w:fldChar w:fldCharType="begin"/>
        </w:r>
        <w:r w:rsidR="00472178">
          <w:rPr>
            <w:noProof/>
            <w:webHidden/>
          </w:rPr>
          <w:instrText xml:space="preserve"> PAGEREF _Toc291596172 \h </w:instrText>
        </w:r>
        <w:r w:rsidR="00472178">
          <w:rPr>
            <w:noProof/>
            <w:webHidden/>
          </w:rPr>
        </w:r>
        <w:r w:rsidR="00472178">
          <w:rPr>
            <w:noProof/>
            <w:webHidden/>
          </w:rPr>
          <w:fldChar w:fldCharType="separate"/>
        </w:r>
        <w:r w:rsidR="00472178">
          <w:rPr>
            <w:noProof/>
            <w:webHidden/>
          </w:rPr>
          <w:t>17</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3" w:history="1">
        <w:r w:rsidR="00472178" w:rsidRPr="005B03FF">
          <w:rPr>
            <w:rStyle w:val="Hyperlink"/>
            <w:noProof/>
          </w:rPr>
          <w:t>6.4.2</w:t>
        </w:r>
        <w:r w:rsidR="00472178">
          <w:rPr>
            <w:rFonts w:asciiTheme="minorHAnsi" w:eastAsiaTheme="minorEastAsia" w:hAnsiTheme="minorHAnsi" w:cstheme="minorBidi"/>
            <w:noProof/>
            <w:sz w:val="22"/>
            <w:szCs w:val="22"/>
          </w:rPr>
          <w:tab/>
        </w:r>
        <w:r w:rsidR="00472178" w:rsidRPr="005B03FF">
          <w:rPr>
            <w:rStyle w:val="Hyperlink"/>
            <w:noProof/>
          </w:rPr>
          <w:t>EnableFlag</w:t>
        </w:r>
        <w:r w:rsidR="00472178">
          <w:rPr>
            <w:noProof/>
            <w:webHidden/>
          </w:rPr>
          <w:tab/>
        </w:r>
        <w:r w:rsidR="00472178">
          <w:rPr>
            <w:noProof/>
            <w:webHidden/>
          </w:rPr>
          <w:fldChar w:fldCharType="begin"/>
        </w:r>
        <w:r w:rsidR="00472178">
          <w:rPr>
            <w:noProof/>
            <w:webHidden/>
          </w:rPr>
          <w:instrText xml:space="preserve"> PAGEREF _Toc291596173 \h </w:instrText>
        </w:r>
        <w:r w:rsidR="00472178">
          <w:rPr>
            <w:noProof/>
            <w:webHidden/>
          </w:rPr>
        </w:r>
        <w:r w:rsidR="00472178">
          <w:rPr>
            <w:noProof/>
            <w:webHidden/>
          </w:rPr>
          <w:fldChar w:fldCharType="separate"/>
        </w:r>
        <w:r w:rsidR="00472178">
          <w:rPr>
            <w:noProof/>
            <w:webHidden/>
          </w:rPr>
          <w:t>18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4" w:history="1">
        <w:r w:rsidR="00472178" w:rsidRPr="005B03FF">
          <w:rPr>
            <w:rStyle w:val="Hyperlink"/>
            <w:noProof/>
          </w:rPr>
          <w:t>6.4.3</w:t>
        </w:r>
        <w:r w:rsidR="00472178">
          <w:rPr>
            <w:rFonts w:asciiTheme="minorHAnsi" w:eastAsiaTheme="minorEastAsia" w:hAnsiTheme="minorHAnsi" w:cstheme="minorBidi"/>
            <w:noProof/>
            <w:sz w:val="22"/>
            <w:szCs w:val="22"/>
          </w:rPr>
          <w:tab/>
        </w:r>
        <w:r w:rsidR="00472178" w:rsidRPr="005B03FF">
          <w:rPr>
            <w:rStyle w:val="Hyperlink"/>
            <w:noProof/>
          </w:rPr>
          <w:t>MinTicks</w:t>
        </w:r>
        <w:r w:rsidR="00472178">
          <w:rPr>
            <w:noProof/>
            <w:webHidden/>
          </w:rPr>
          <w:tab/>
        </w:r>
        <w:r w:rsidR="00472178">
          <w:rPr>
            <w:noProof/>
            <w:webHidden/>
          </w:rPr>
          <w:fldChar w:fldCharType="begin"/>
        </w:r>
        <w:r w:rsidR="00472178">
          <w:rPr>
            <w:noProof/>
            <w:webHidden/>
          </w:rPr>
          <w:instrText xml:space="preserve"> PAGEREF _Toc291596174 \h </w:instrText>
        </w:r>
        <w:r w:rsidR="00472178">
          <w:rPr>
            <w:noProof/>
            <w:webHidden/>
          </w:rPr>
        </w:r>
        <w:r w:rsidR="00472178">
          <w:rPr>
            <w:noProof/>
            <w:webHidden/>
          </w:rPr>
          <w:fldChar w:fldCharType="separate"/>
        </w:r>
        <w:r w:rsidR="00472178">
          <w:rPr>
            <w:noProof/>
            <w:webHidden/>
          </w:rPr>
          <w:t>18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5" w:history="1">
        <w:r w:rsidR="00472178" w:rsidRPr="005B03FF">
          <w:rPr>
            <w:rStyle w:val="Hyperlink"/>
            <w:noProof/>
          </w:rPr>
          <w:t>6.4.4</w:t>
        </w:r>
        <w:r w:rsidR="00472178">
          <w:rPr>
            <w:rFonts w:asciiTheme="minorHAnsi" w:eastAsiaTheme="minorEastAsia" w:hAnsiTheme="minorHAnsi" w:cstheme="minorBidi"/>
            <w:noProof/>
            <w:sz w:val="22"/>
            <w:szCs w:val="22"/>
          </w:rPr>
          <w:tab/>
        </w:r>
        <w:r w:rsidR="00472178" w:rsidRPr="005B03FF">
          <w:rPr>
            <w:rStyle w:val="Hyperlink"/>
            <w:noProof/>
          </w:rPr>
          <w:t>MinStop</w:t>
        </w:r>
        <w:r w:rsidR="00472178">
          <w:rPr>
            <w:noProof/>
            <w:webHidden/>
          </w:rPr>
          <w:tab/>
        </w:r>
        <w:r w:rsidR="00472178">
          <w:rPr>
            <w:noProof/>
            <w:webHidden/>
          </w:rPr>
          <w:fldChar w:fldCharType="begin"/>
        </w:r>
        <w:r w:rsidR="00472178">
          <w:rPr>
            <w:noProof/>
            <w:webHidden/>
          </w:rPr>
          <w:instrText xml:space="preserve"> PAGEREF _Toc291596175 \h </w:instrText>
        </w:r>
        <w:r w:rsidR="00472178">
          <w:rPr>
            <w:noProof/>
            <w:webHidden/>
          </w:rPr>
        </w:r>
        <w:r w:rsidR="00472178">
          <w:rPr>
            <w:noProof/>
            <w:webHidden/>
          </w:rPr>
          <w:fldChar w:fldCharType="separate"/>
        </w:r>
        <w:r w:rsidR="00472178">
          <w:rPr>
            <w:noProof/>
            <w:webHidden/>
          </w:rPr>
          <w:t>18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6" w:history="1">
        <w:r w:rsidR="00472178" w:rsidRPr="005B03FF">
          <w:rPr>
            <w:rStyle w:val="Hyperlink"/>
            <w:noProof/>
          </w:rPr>
          <w:t>6.4.5</w:t>
        </w:r>
        <w:r w:rsidR="00472178">
          <w:rPr>
            <w:rFonts w:asciiTheme="minorHAnsi" w:eastAsiaTheme="minorEastAsia" w:hAnsiTheme="minorHAnsi" w:cstheme="minorBidi"/>
            <w:noProof/>
            <w:sz w:val="22"/>
            <w:szCs w:val="22"/>
          </w:rPr>
          <w:tab/>
        </w:r>
        <w:r w:rsidR="00472178" w:rsidRPr="005B03FF">
          <w:rPr>
            <w:rStyle w:val="Hyperlink"/>
            <w:noProof/>
          </w:rPr>
          <w:t>Factor</w:t>
        </w:r>
        <w:r w:rsidR="00472178">
          <w:rPr>
            <w:noProof/>
            <w:webHidden/>
          </w:rPr>
          <w:tab/>
        </w:r>
        <w:r w:rsidR="00472178">
          <w:rPr>
            <w:noProof/>
            <w:webHidden/>
          </w:rPr>
          <w:fldChar w:fldCharType="begin"/>
        </w:r>
        <w:r w:rsidR="00472178">
          <w:rPr>
            <w:noProof/>
            <w:webHidden/>
          </w:rPr>
          <w:instrText xml:space="preserve"> PAGEREF _Toc291596176 \h </w:instrText>
        </w:r>
        <w:r w:rsidR="00472178">
          <w:rPr>
            <w:noProof/>
            <w:webHidden/>
          </w:rPr>
        </w:r>
        <w:r w:rsidR="00472178">
          <w:rPr>
            <w:noProof/>
            <w:webHidden/>
          </w:rPr>
          <w:fldChar w:fldCharType="separate"/>
        </w:r>
        <w:r w:rsidR="00472178">
          <w:rPr>
            <w:noProof/>
            <w:webHidden/>
          </w:rPr>
          <w:t>18</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7" w:history="1">
        <w:r w:rsidR="00472178" w:rsidRPr="005B03FF">
          <w:rPr>
            <w:rStyle w:val="Hyperlink"/>
            <w:noProof/>
          </w:rPr>
          <w:t>6.4.6</w:t>
        </w:r>
        <w:r w:rsidR="00472178">
          <w:rPr>
            <w:rFonts w:asciiTheme="minorHAnsi" w:eastAsiaTheme="minorEastAsia" w:hAnsiTheme="minorHAnsi" w:cstheme="minorBidi"/>
            <w:noProof/>
            <w:sz w:val="22"/>
            <w:szCs w:val="22"/>
          </w:rPr>
          <w:tab/>
        </w:r>
        <w:r w:rsidR="00472178" w:rsidRPr="005B03FF">
          <w:rPr>
            <w:rStyle w:val="Hyperlink"/>
            <w:noProof/>
          </w:rPr>
          <w:t>PitchFlag</w:t>
        </w:r>
        <w:r w:rsidR="00472178">
          <w:rPr>
            <w:noProof/>
            <w:webHidden/>
          </w:rPr>
          <w:tab/>
        </w:r>
        <w:r w:rsidR="00472178">
          <w:rPr>
            <w:noProof/>
            <w:webHidden/>
          </w:rPr>
          <w:fldChar w:fldCharType="begin"/>
        </w:r>
        <w:r w:rsidR="00472178">
          <w:rPr>
            <w:noProof/>
            <w:webHidden/>
          </w:rPr>
          <w:instrText xml:space="preserve"> PAGEREF _Toc291596177 \h </w:instrText>
        </w:r>
        <w:r w:rsidR="00472178">
          <w:rPr>
            <w:noProof/>
            <w:webHidden/>
          </w:rPr>
        </w:r>
        <w:r w:rsidR="00472178">
          <w:rPr>
            <w:noProof/>
            <w:webHidden/>
          </w:rPr>
          <w:fldChar w:fldCharType="separate"/>
        </w:r>
        <w:r w:rsidR="00472178">
          <w:rPr>
            <w:noProof/>
            <w:webHidden/>
          </w:rPr>
          <w:t>19</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78" w:history="1">
        <w:r w:rsidR="00472178" w:rsidRPr="005B03FF">
          <w:rPr>
            <w:rStyle w:val="Hyperlink"/>
            <w:noProof/>
          </w:rPr>
          <w:t>6.4.7</w:t>
        </w:r>
        <w:r w:rsidR="00472178">
          <w:rPr>
            <w:rFonts w:asciiTheme="minorHAnsi" w:eastAsiaTheme="minorEastAsia" w:hAnsiTheme="minorHAnsi" w:cstheme="minorBidi"/>
            <w:noProof/>
            <w:sz w:val="22"/>
            <w:szCs w:val="22"/>
          </w:rPr>
          <w:tab/>
        </w:r>
        <w:r w:rsidR="00472178" w:rsidRPr="005B03FF">
          <w:rPr>
            <w:rStyle w:val="Hyperlink"/>
            <w:noProof/>
          </w:rPr>
          <w:t>MatchRecord</w:t>
        </w:r>
        <w:r w:rsidR="00472178">
          <w:rPr>
            <w:noProof/>
            <w:webHidden/>
          </w:rPr>
          <w:tab/>
        </w:r>
        <w:r w:rsidR="00472178">
          <w:rPr>
            <w:noProof/>
            <w:webHidden/>
          </w:rPr>
          <w:fldChar w:fldCharType="begin"/>
        </w:r>
        <w:r w:rsidR="00472178">
          <w:rPr>
            <w:noProof/>
            <w:webHidden/>
          </w:rPr>
          <w:instrText xml:space="preserve"> PAGEREF _Toc291596178 \h </w:instrText>
        </w:r>
        <w:r w:rsidR="00472178">
          <w:rPr>
            <w:noProof/>
            <w:webHidden/>
          </w:rPr>
        </w:r>
        <w:r w:rsidR="00472178">
          <w:rPr>
            <w:noProof/>
            <w:webHidden/>
          </w:rPr>
          <w:fldChar w:fldCharType="separate"/>
        </w:r>
        <w:r w:rsidR="00472178">
          <w:rPr>
            <w:noProof/>
            <w:webHidden/>
          </w:rPr>
          <w:t>19</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79" w:history="1">
        <w:r w:rsidR="00472178" w:rsidRPr="005B03FF">
          <w:rPr>
            <w:rStyle w:val="Hyperlink"/>
            <w:noProof/>
          </w:rPr>
          <w:t>6.5</w:t>
        </w:r>
        <w:r w:rsidR="00472178">
          <w:rPr>
            <w:rFonts w:asciiTheme="minorHAnsi" w:eastAsiaTheme="minorEastAsia" w:hAnsiTheme="minorHAnsi" w:cstheme="minorBidi"/>
            <w:noProof/>
            <w:sz w:val="22"/>
            <w:szCs w:val="22"/>
          </w:rPr>
          <w:tab/>
        </w:r>
        <w:r w:rsidR="00472178" w:rsidRPr="005B03FF">
          <w:rPr>
            <w:rStyle w:val="Hyperlink"/>
            <w:noProof/>
          </w:rPr>
          <w:t>File Structure</w:t>
        </w:r>
        <w:r w:rsidR="00472178">
          <w:rPr>
            <w:noProof/>
            <w:webHidden/>
          </w:rPr>
          <w:tab/>
        </w:r>
        <w:r w:rsidR="00472178">
          <w:rPr>
            <w:noProof/>
            <w:webHidden/>
          </w:rPr>
          <w:fldChar w:fldCharType="begin"/>
        </w:r>
        <w:r w:rsidR="00472178">
          <w:rPr>
            <w:noProof/>
            <w:webHidden/>
          </w:rPr>
          <w:instrText xml:space="preserve"> PAGEREF _Toc291596179 \h </w:instrText>
        </w:r>
        <w:r w:rsidR="00472178">
          <w:rPr>
            <w:noProof/>
            <w:webHidden/>
          </w:rPr>
        </w:r>
        <w:r w:rsidR="00472178">
          <w:rPr>
            <w:noProof/>
            <w:webHidden/>
          </w:rPr>
          <w:fldChar w:fldCharType="separate"/>
        </w:r>
        <w:r w:rsidR="00472178">
          <w:rPr>
            <w:noProof/>
            <w:webHidden/>
          </w:rPr>
          <w:t>19</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80" w:history="1">
        <w:r w:rsidR="00472178" w:rsidRPr="005B03FF">
          <w:rPr>
            <w:rStyle w:val="Hyperlink"/>
            <w:noProof/>
          </w:rPr>
          <w:t>6.6</w:t>
        </w:r>
        <w:r w:rsidR="00472178">
          <w:rPr>
            <w:rFonts w:asciiTheme="minorHAnsi" w:eastAsiaTheme="minorEastAsia" w:hAnsiTheme="minorHAnsi" w:cstheme="minorBidi"/>
            <w:noProof/>
            <w:sz w:val="22"/>
            <w:szCs w:val="22"/>
          </w:rPr>
          <w:tab/>
        </w:r>
        <w:r w:rsidR="00472178" w:rsidRPr="005B03FF">
          <w:rPr>
            <w:rStyle w:val="Hyperlink"/>
            <w:noProof/>
          </w:rPr>
          <w:t>PrintApplyFallback Process</w:t>
        </w:r>
        <w:r w:rsidR="00472178">
          <w:rPr>
            <w:noProof/>
            <w:webHidden/>
          </w:rPr>
          <w:tab/>
        </w:r>
        <w:r w:rsidR="00472178">
          <w:rPr>
            <w:noProof/>
            <w:webHidden/>
          </w:rPr>
          <w:fldChar w:fldCharType="begin"/>
        </w:r>
        <w:r w:rsidR="00472178">
          <w:rPr>
            <w:noProof/>
            <w:webHidden/>
          </w:rPr>
          <w:instrText xml:space="preserve"> PAGEREF _Toc291596180 \h </w:instrText>
        </w:r>
        <w:r w:rsidR="00472178">
          <w:rPr>
            <w:noProof/>
            <w:webHidden/>
          </w:rPr>
        </w:r>
        <w:r w:rsidR="00472178">
          <w:rPr>
            <w:noProof/>
            <w:webHidden/>
          </w:rPr>
          <w:fldChar w:fldCharType="separate"/>
        </w:r>
        <w:r w:rsidR="00472178">
          <w:rPr>
            <w:noProof/>
            <w:webHidden/>
          </w:rPr>
          <w:t>19</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81" w:history="1">
        <w:r w:rsidR="00472178" w:rsidRPr="005B03FF">
          <w:rPr>
            <w:rStyle w:val="Hyperlink"/>
            <w:noProof/>
          </w:rPr>
          <w:t>7</w:t>
        </w:r>
        <w:r w:rsidR="00472178">
          <w:rPr>
            <w:rFonts w:asciiTheme="minorHAnsi" w:eastAsiaTheme="minorEastAsia" w:hAnsiTheme="minorHAnsi" w:cstheme="minorBidi"/>
            <w:noProof/>
            <w:sz w:val="22"/>
            <w:szCs w:val="22"/>
          </w:rPr>
          <w:tab/>
        </w:r>
        <w:r w:rsidR="00472178" w:rsidRPr="005B03FF">
          <w:rPr>
            <w:rStyle w:val="Hyperlink"/>
            <w:noProof/>
          </w:rPr>
          <w:t>Error Reporting</w:t>
        </w:r>
        <w:r w:rsidR="00472178">
          <w:rPr>
            <w:noProof/>
            <w:webHidden/>
          </w:rPr>
          <w:tab/>
        </w:r>
        <w:r w:rsidR="00472178">
          <w:rPr>
            <w:noProof/>
            <w:webHidden/>
          </w:rPr>
          <w:fldChar w:fldCharType="begin"/>
        </w:r>
        <w:r w:rsidR="00472178">
          <w:rPr>
            <w:noProof/>
            <w:webHidden/>
          </w:rPr>
          <w:instrText xml:space="preserve"> PAGEREF _Toc291596181 \h </w:instrText>
        </w:r>
        <w:r w:rsidR="00472178">
          <w:rPr>
            <w:noProof/>
            <w:webHidden/>
          </w:rPr>
        </w:r>
        <w:r w:rsidR="00472178">
          <w:rPr>
            <w:noProof/>
            <w:webHidden/>
          </w:rPr>
          <w:fldChar w:fldCharType="separate"/>
        </w:r>
        <w:r w:rsidR="00472178">
          <w:rPr>
            <w:noProof/>
            <w:webHidden/>
          </w:rPr>
          <w:t>21</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82" w:history="1">
        <w:r w:rsidR="00472178" w:rsidRPr="005B03FF">
          <w:rPr>
            <w:rStyle w:val="Hyperlink"/>
            <w:noProof/>
          </w:rPr>
          <w:t>7.1</w:t>
        </w:r>
        <w:r w:rsidR="00472178">
          <w:rPr>
            <w:rFonts w:asciiTheme="minorHAnsi" w:eastAsiaTheme="minorEastAsia" w:hAnsiTheme="minorHAnsi" w:cstheme="minorBidi"/>
            <w:noProof/>
            <w:sz w:val="22"/>
            <w:szCs w:val="22"/>
          </w:rPr>
          <w:tab/>
        </w:r>
        <w:r w:rsidR="00472178" w:rsidRPr="005B03FF">
          <w:rPr>
            <w:rStyle w:val="Hyperlink"/>
            <w:noProof/>
          </w:rPr>
          <w:t>General Architecture</w:t>
        </w:r>
        <w:r w:rsidR="00472178">
          <w:rPr>
            <w:noProof/>
            <w:webHidden/>
          </w:rPr>
          <w:tab/>
        </w:r>
        <w:r w:rsidR="00472178">
          <w:rPr>
            <w:noProof/>
            <w:webHidden/>
          </w:rPr>
          <w:fldChar w:fldCharType="begin"/>
        </w:r>
        <w:r w:rsidR="00472178">
          <w:rPr>
            <w:noProof/>
            <w:webHidden/>
          </w:rPr>
          <w:instrText xml:space="preserve"> PAGEREF _Toc291596182 \h </w:instrText>
        </w:r>
        <w:r w:rsidR="00472178">
          <w:rPr>
            <w:noProof/>
            <w:webHidden/>
          </w:rPr>
        </w:r>
        <w:r w:rsidR="00472178">
          <w:rPr>
            <w:noProof/>
            <w:webHidden/>
          </w:rPr>
          <w:fldChar w:fldCharType="separate"/>
        </w:r>
        <w:r w:rsidR="00472178">
          <w:rPr>
            <w:noProof/>
            <w:webHidden/>
          </w:rPr>
          <w:t>21</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83" w:history="1">
        <w:r w:rsidR="00472178" w:rsidRPr="005B03FF">
          <w:rPr>
            <w:rStyle w:val="Hyperlink"/>
            <w:noProof/>
          </w:rPr>
          <w:t>7.1.1</w:t>
        </w:r>
        <w:r w:rsidR="00472178">
          <w:rPr>
            <w:rFonts w:asciiTheme="minorHAnsi" w:eastAsiaTheme="minorEastAsia" w:hAnsiTheme="minorHAnsi" w:cstheme="minorBidi"/>
            <w:noProof/>
            <w:sz w:val="22"/>
            <w:szCs w:val="22"/>
          </w:rPr>
          <w:tab/>
        </w:r>
        <w:r w:rsidR="00472178" w:rsidRPr="005B03FF">
          <w:rPr>
            <w:rStyle w:val="Hyperlink"/>
            <w:noProof/>
          </w:rPr>
          <w:t>Startup Logs</w:t>
        </w:r>
        <w:r w:rsidR="00472178">
          <w:rPr>
            <w:noProof/>
            <w:webHidden/>
          </w:rPr>
          <w:tab/>
        </w:r>
        <w:r w:rsidR="00472178">
          <w:rPr>
            <w:noProof/>
            <w:webHidden/>
          </w:rPr>
          <w:fldChar w:fldCharType="begin"/>
        </w:r>
        <w:r w:rsidR="00472178">
          <w:rPr>
            <w:noProof/>
            <w:webHidden/>
          </w:rPr>
          <w:instrText xml:space="preserve"> PAGEREF _Toc291596183 \h </w:instrText>
        </w:r>
        <w:r w:rsidR="00472178">
          <w:rPr>
            <w:noProof/>
            <w:webHidden/>
          </w:rPr>
        </w:r>
        <w:r w:rsidR="00472178">
          <w:rPr>
            <w:noProof/>
            <w:webHidden/>
          </w:rPr>
          <w:fldChar w:fldCharType="separate"/>
        </w:r>
        <w:r w:rsidR="00472178">
          <w:rPr>
            <w:noProof/>
            <w:webHidden/>
          </w:rPr>
          <w:t>21</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84" w:history="1">
        <w:r w:rsidR="00472178" w:rsidRPr="005B03FF">
          <w:rPr>
            <w:rStyle w:val="Hyperlink"/>
            <w:noProof/>
          </w:rPr>
          <w:t>7.2</w:t>
        </w:r>
        <w:r w:rsidR="00472178">
          <w:rPr>
            <w:rFonts w:asciiTheme="minorHAnsi" w:eastAsiaTheme="minorEastAsia" w:hAnsiTheme="minorHAnsi" w:cstheme="minorBidi"/>
            <w:noProof/>
            <w:sz w:val="22"/>
            <w:szCs w:val="22"/>
          </w:rPr>
          <w:tab/>
        </w:r>
        <w:r w:rsidR="00472178" w:rsidRPr="005B03FF">
          <w:rPr>
            <w:rStyle w:val="Hyperlink"/>
            <w:noProof/>
          </w:rPr>
          <w:t>Runtime Logs</w:t>
        </w:r>
        <w:r w:rsidR="00472178">
          <w:rPr>
            <w:noProof/>
            <w:webHidden/>
          </w:rPr>
          <w:tab/>
        </w:r>
        <w:r w:rsidR="00472178">
          <w:rPr>
            <w:noProof/>
            <w:webHidden/>
          </w:rPr>
          <w:fldChar w:fldCharType="begin"/>
        </w:r>
        <w:r w:rsidR="00472178">
          <w:rPr>
            <w:noProof/>
            <w:webHidden/>
          </w:rPr>
          <w:instrText xml:space="preserve"> PAGEREF _Toc291596184 \h </w:instrText>
        </w:r>
        <w:r w:rsidR="00472178">
          <w:rPr>
            <w:noProof/>
            <w:webHidden/>
          </w:rPr>
        </w:r>
        <w:r w:rsidR="00472178">
          <w:rPr>
            <w:noProof/>
            <w:webHidden/>
          </w:rPr>
          <w:fldChar w:fldCharType="separate"/>
        </w:r>
        <w:r w:rsidR="00472178">
          <w:rPr>
            <w:noProof/>
            <w:webHidden/>
          </w:rPr>
          <w:t>21</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85" w:history="1">
        <w:r w:rsidR="00472178" w:rsidRPr="005B03FF">
          <w:rPr>
            <w:rStyle w:val="Hyperlink"/>
            <w:noProof/>
          </w:rPr>
          <w:t>8</w:t>
        </w:r>
        <w:r w:rsidR="00472178">
          <w:rPr>
            <w:rFonts w:asciiTheme="minorHAnsi" w:eastAsiaTheme="minorEastAsia" w:hAnsiTheme="minorHAnsi" w:cstheme="minorBidi"/>
            <w:noProof/>
            <w:sz w:val="22"/>
            <w:szCs w:val="22"/>
          </w:rPr>
          <w:tab/>
        </w:r>
        <w:r w:rsidR="00472178" w:rsidRPr="005B03FF">
          <w:rPr>
            <w:rStyle w:val="Hyperlink"/>
            <w:noProof/>
          </w:rPr>
          <w:t>Computer System</w:t>
        </w:r>
        <w:r w:rsidR="00472178">
          <w:rPr>
            <w:noProof/>
            <w:webHidden/>
          </w:rPr>
          <w:tab/>
        </w:r>
        <w:r w:rsidR="00472178">
          <w:rPr>
            <w:noProof/>
            <w:webHidden/>
          </w:rPr>
          <w:fldChar w:fldCharType="begin"/>
        </w:r>
        <w:r w:rsidR="00472178">
          <w:rPr>
            <w:noProof/>
            <w:webHidden/>
          </w:rPr>
          <w:instrText xml:space="preserve"> PAGEREF _Toc291596185 \h </w:instrText>
        </w:r>
        <w:r w:rsidR="00472178">
          <w:rPr>
            <w:noProof/>
            <w:webHidden/>
          </w:rPr>
        </w:r>
        <w:r w:rsidR="00472178">
          <w:rPr>
            <w:noProof/>
            <w:webHidden/>
          </w:rPr>
          <w:fldChar w:fldCharType="separate"/>
        </w:r>
        <w:r w:rsidR="00472178">
          <w:rPr>
            <w:noProof/>
            <w:webHidden/>
          </w:rPr>
          <w:t>22</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86" w:history="1">
        <w:r w:rsidR="00472178" w:rsidRPr="005B03FF">
          <w:rPr>
            <w:rStyle w:val="Hyperlink"/>
            <w:noProof/>
          </w:rPr>
          <w:t>8.1</w:t>
        </w:r>
        <w:r w:rsidR="00472178">
          <w:rPr>
            <w:rFonts w:asciiTheme="minorHAnsi" w:eastAsiaTheme="minorEastAsia" w:hAnsiTheme="minorHAnsi" w:cstheme="minorBidi"/>
            <w:noProof/>
            <w:sz w:val="22"/>
            <w:szCs w:val="22"/>
          </w:rPr>
          <w:tab/>
        </w:r>
        <w:r w:rsidR="00472178" w:rsidRPr="005B03FF">
          <w:rPr>
            <w:rStyle w:val="Hyperlink"/>
            <w:noProof/>
          </w:rPr>
          <w:t>System Architecture</w:t>
        </w:r>
        <w:r w:rsidR="00472178">
          <w:rPr>
            <w:noProof/>
            <w:webHidden/>
          </w:rPr>
          <w:tab/>
        </w:r>
        <w:r w:rsidR="00472178">
          <w:rPr>
            <w:noProof/>
            <w:webHidden/>
          </w:rPr>
          <w:fldChar w:fldCharType="begin"/>
        </w:r>
        <w:r w:rsidR="00472178">
          <w:rPr>
            <w:noProof/>
            <w:webHidden/>
          </w:rPr>
          <w:instrText xml:space="preserve"> PAGEREF _Toc291596186 \h </w:instrText>
        </w:r>
        <w:r w:rsidR="00472178">
          <w:rPr>
            <w:noProof/>
            <w:webHidden/>
          </w:rPr>
        </w:r>
        <w:r w:rsidR="00472178">
          <w:rPr>
            <w:noProof/>
            <w:webHidden/>
          </w:rPr>
          <w:fldChar w:fldCharType="separate"/>
        </w:r>
        <w:r w:rsidR="00472178">
          <w:rPr>
            <w:noProof/>
            <w:webHidden/>
          </w:rPr>
          <w:t>22</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87" w:history="1">
        <w:r w:rsidR="00472178" w:rsidRPr="005B03FF">
          <w:rPr>
            <w:rStyle w:val="Hyperlink"/>
            <w:noProof/>
          </w:rPr>
          <w:t>8.2</w:t>
        </w:r>
        <w:r w:rsidR="00472178">
          <w:rPr>
            <w:rFonts w:asciiTheme="minorHAnsi" w:eastAsiaTheme="minorEastAsia" w:hAnsiTheme="minorHAnsi" w:cstheme="minorBidi"/>
            <w:noProof/>
            <w:sz w:val="22"/>
            <w:szCs w:val="22"/>
          </w:rPr>
          <w:tab/>
        </w:r>
        <w:r w:rsidR="00472178" w:rsidRPr="005B03FF">
          <w:rPr>
            <w:rStyle w:val="Hyperlink"/>
            <w:noProof/>
          </w:rPr>
          <w:t>Real-time Performance</w:t>
        </w:r>
        <w:r w:rsidR="00472178">
          <w:rPr>
            <w:noProof/>
            <w:webHidden/>
          </w:rPr>
          <w:tab/>
        </w:r>
        <w:r w:rsidR="00472178">
          <w:rPr>
            <w:noProof/>
            <w:webHidden/>
          </w:rPr>
          <w:fldChar w:fldCharType="begin"/>
        </w:r>
        <w:r w:rsidR="00472178">
          <w:rPr>
            <w:noProof/>
            <w:webHidden/>
          </w:rPr>
          <w:instrText xml:space="preserve"> PAGEREF _Toc291596187 \h </w:instrText>
        </w:r>
        <w:r w:rsidR="00472178">
          <w:rPr>
            <w:noProof/>
            <w:webHidden/>
          </w:rPr>
        </w:r>
        <w:r w:rsidR="00472178">
          <w:rPr>
            <w:noProof/>
            <w:webHidden/>
          </w:rPr>
          <w:fldChar w:fldCharType="separate"/>
        </w:r>
        <w:r w:rsidR="00472178">
          <w:rPr>
            <w:noProof/>
            <w:webHidden/>
          </w:rPr>
          <w:t>22</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88" w:history="1">
        <w:r w:rsidR="00472178" w:rsidRPr="005B03FF">
          <w:rPr>
            <w:rStyle w:val="Hyperlink"/>
            <w:noProof/>
          </w:rPr>
          <w:t>8.3</w:t>
        </w:r>
        <w:r w:rsidR="00472178">
          <w:rPr>
            <w:rFonts w:asciiTheme="minorHAnsi" w:eastAsiaTheme="minorEastAsia" w:hAnsiTheme="minorHAnsi" w:cstheme="minorBidi"/>
            <w:noProof/>
            <w:sz w:val="22"/>
            <w:szCs w:val="22"/>
          </w:rPr>
          <w:tab/>
        </w:r>
        <w:r w:rsidR="00472178" w:rsidRPr="005B03FF">
          <w:rPr>
            <w:rStyle w:val="Hyperlink"/>
            <w:noProof/>
          </w:rPr>
          <w:t>Support</w:t>
        </w:r>
        <w:r w:rsidR="00472178">
          <w:rPr>
            <w:noProof/>
            <w:webHidden/>
          </w:rPr>
          <w:tab/>
        </w:r>
        <w:r w:rsidR="00472178">
          <w:rPr>
            <w:noProof/>
            <w:webHidden/>
          </w:rPr>
          <w:fldChar w:fldCharType="begin"/>
        </w:r>
        <w:r w:rsidR="00472178">
          <w:rPr>
            <w:noProof/>
            <w:webHidden/>
          </w:rPr>
          <w:instrText xml:space="preserve"> PAGEREF _Toc291596188 \h </w:instrText>
        </w:r>
        <w:r w:rsidR="00472178">
          <w:rPr>
            <w:noProof/>
            <w:webHidden/>
          </w:rPr>
        </w:r>
        <w:r w:rsidR="00472178">
          <w:rPr>
            <w:noProof/>
            <w:webHidden/>
          </w:rPr>
          <w:fldChar w:fldCharType="separate"/>
        </w:r>
        <w:r w:rsidR="00472178">
          <w:rPr>
            <w:noProof/>
            <w:webHidden/>
          </w:rPr>
          <w:t>22</w:t>
        </w:r>
        <w:r w:rsidR="00472178">
          <w:rPr>
            <w:noProof/>
            <w:webHidden/>
          </w:rPr>
          <w:fldChar w:fldCharType="end"/>
        </w:r>
      </w:hyperlink>
    </w:p>
    <w:p w:rsidR="00472178" w:rsidRDefault="009B41F2">
      <w:pPr>
        <w:pStyle w:val="TOC1"/>
        <w:tabs>
          <w:tab w:val="left" w:pos="475"/>
          <w:tab w:val="right" w:leader="dot" w:pos="9350"/>
        </w:tabs>
        <w:rPr>
          <w:rFonts w:asciiTheme="minorHAnsi" w:eastAsiaTheme="minorEastAsia" w:hAnsiTheme="minorHAnsi" w:cstheme="minorBidi"/>
          <w:noProof/>
          <w:sz w:val="22"/>
          <w:szCs w:val="22"/>
        </w:rPr>
      </w:pPr>
      <w:hyperlink w:anchor="_Toc291596189" w:history="1">
        <w:r w:rsidR="00472178" w:rsidRPr="005B03FF">
          <w:rPr>
            <w:rStyle w:val="Hyperlink"/>
            <w:noProof/>
          </w:rPr>
          <w:t>9</w:t>
        </w:r>
        <w:r w:rsidR="00472178">
          <w:rPr>
            <w:rFonts w:asciiTheme="minorHAnsi" w:eastAsiaTheme="minorEastAsia" w:hAnsiTheme="minorHAnsi" w:cstheme="minorBidi"/>
            <w:noProof/>
            <w:sz w:val="22"/>
            <w:szCs w:val="22"/>
          </w:rPr>
          <w:tab/>
        </w:r>
        <w:r w:rsidR="00472178" w:rsidRPr="005B03FF">
          <w:rPr>
            <w:rStyle w:val="Hyperlink"/>
            <w:noProof/>
          </w:rPr>
          <w:t>Deployment and Validation Plan</w:t>
        </w:r>
        <w:r w:rsidR="00472178">
          <w:rPr>
            <w:noProof/>
            <w:webHidden/>
          </w:rPr>
          <w:tab/>
        </w:r>
        <w:r w:rsidR="00472178">
          <w:rPr>
            <w:noProof/>
            <w:webHidden/>
          </w:rPr>
          <w:fldChar w:fldCharType="begin"/>
        </w:r>
        <w:r w:rsidR="00472178">
          <w:rPr>
            <w:noProof/>
            <w:webHidden/>
          </w:rPr>
          <w:instrText xml:space="preserve"> PAGEREF _Toc291596189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90" w:history="1">
        <w:r w:rsidR="00472178" w:rsidRPr="005B03FF">
          <w:rPr>
            <w:rStyle w:val="Hyperlink"/>
            <w:noProof/>
          </w:rPr>
          <w:t>9.1</w:t>
        </w:r>
        <w:r w:rsidR="00472178">
          <w:rPr>
            <w:rFonts w:asciiTheme="minorHAnsi" w:eastAsiaTheme="minorEastAsia" w:hAnsiTheme="minorHAnsi" w:cstheme="minorBidi"/>
            <w:noProof/>
            <w:sz w:val="22"/>
            <w:szCs w:val="22"/>
          </w:rPr>
          <w:tab/>
        </w:r>
        <w:r w:rsidR="00472178" w:rsidRPr="005B03FF">
          <w:rPr>
            <w:rStyle w:val="Hyperlink"/>
            <w:noProof/>
          </w:rPr>
          <w:t>Intent</w:t>
        </w:r>
        <w:r w:rsidR="00472178">
          <w:rPr>
            <w:noProof/>
            <w:webHidden/>
          </w:rPr>
          <w:tab/>
        </w:r>
        <w:r w:rsidR="00472178">
          <w:rPr>
            <w:noProof/>
            <w:webHidden/>
          </w:rPr>
          <w:fldChar w:fldCharType="begin"/>
        </w:r>
        <w:r w:rsidR="00472178">
          <w:rPr>
            <w:noProof/>
            <w:webHidden/>
          </w:rPr>
          <w:instrText xml:space="preserve"> PAGEREF _Toc291596190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191" w:history="1">
        <w:r w:rsidR="00472178" w:rsidRPr="005B03FF">
          <w:rPr>
            <w:rStyle w:val="Hyperlink"/>
            <w:noProof/>
          </w:rPr>
          <w:t>9.2</w:t>
        </w:r>
        <w:r w:rsidR="00472178">
          <w:rPr>
            <w:rFonts w:asciiTheme="minorHAnsi" w:eastAsiaTheme="minorEastAsia" w:hAnsiTheme="minorHAnsi" w:cstheme="minorBidi"/>
            <w:noProof/>
            <w:sz w:val="22"/>
            <w:szCs w:val="22"/>
          </w:rPr>
          <w:tab/>
        </w:r>
        <w:r w:rsidR="00472178" w:rsidRPr="005B03FF">
          <w:rPr>
            <w:rStyle w:val="Hyperlink"/>
            <w:noProof/>
          </w:rPr>
          <w:t>Print and Apply Simulation Setup</w:t>
        </w:r>
        <w:r w:rsidR="00472178">
          <w:rPr>
            <w:noProof/>
            <w:webHidden/>
          </w:rPr>
          <w:tab/>
        </w:r>
        <w:r w:rsidR="00472178">
          <w:rPr>
            <w:noProof/>
            <w:webHidden/>
          </w:rPr>
          <w:fldChar w:fldCharType="begin"/>
        </w:r>
        <w:r w:rsidR="00472178">
          <w:rPr>
            <w:noProof/>
            <w:webHidden/>
          </w:rPr>
          <w:instrText xml:space="preserve"> PAGEREF _Toc291596191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2" w:history="1">
        <w:r w:rsidR="00472178" w:rsidRPr="005B03FF">
          <w:rPr>
            <w:rStyle w:val="Hyperlink"/>
            <w:noProof/>
          </w:rPr>
          <w:t>9.2.1</w:t>
        </w:r>
        <w:r w:rsidR="00472178">
          <w:rPr>
            <w:rFonts w:asciiTheme="minorHAnsi" w:eastAsiaTheme="minorEastAsia" w:hAnsiTheme="minorHAnsi" w:cstheme="minorBidi"/>
            <w:noProof/>
            <w:sz w:val="22"/>
            <w:szCs w:val="22"/>
          </w:rPr>
          <w:tab/>
        </w:r>
        <w:r w:rsidR="00472178" w:rsidRPr="005B03FF">
          <w:rPr>
            <w:rStyle w:val="Hyperlink"/>
            <w:noProof/>
          </w:rPr>
          <w:t>Machine Menu</w:t>
        </w:r>
        <w:r w:rsidR="00472178">
          <w:rPr>
            <w:noProof/>
            <w:webHidden/>
          </w:rPr>
          <w:tab/>
        </w:r>
        <w:r w:rsidR="00472178">
          <w:rPr>
            <w:noProof/>
            <w:webHidden/>
          </w:rPr>
          <w:fldChar w:fldCharType="begin"/>
        </w:r>
        <w:r w:rsidR="00472178">
          <w:rPr>
            <w:noProof/>
            <w:webHidden/>
          </w:rPr>
          <w:instrText xml:space="preserve"> PAGEREF _Toc291596192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3" w:history="1">
        <w:r w:rsidR="00472178" w:rsidRPr="005B03FF">
          <w:rPr>
            <w:rStyle w:val="Hyperlink"/>
            <w:noProof/>
          </w:rPr>
          <w:t>9.2.2</w:t>
        </w:r>
        <w:r w:rsidR="00472178">
          <w:rPr>
            <w:rFonts w:asciiTheme="minorHAnsi" w:eastAsiaTheme="minorEastAsia" w:hAnsiTheme="minorHAnsi" w:cstheme="minorBidi"/>
            <w:noProof/>
            <w:sz w:val="22"/>
            <w:szCs w:val="22"/>
          </w:rPr>
          <w:tab/>
        </w:r>
        <w:r w:rsidR="00472178" w:rsidRPr="005B03FF">
          <w:rPr>
            <w:rStyle w:val="Hyperlink"/>
            <w:noProof/>
          </w:rPr>
          <w:t>MsgMap Menu</w:t>
        </w:r>
        <w:r w:rsidR="00472178">
          <w:rPr>
            <w:noProof/>
            <w:webHidden/>
          </w:rPr>
          <w:tab/>
        </w:r>
        <w:r w:rsidR="00472178">
          <w:rPr>
            <w:noProof/>
            <w:webHidden/>
          </w:rPr>
          <w:fldChar w:fldCharType="begin"/>
        </w:r>
        <w:r w:rsidR="00472178">
          <w:rPr>
            <w:noProof/>
            <w:webHidden/>
          </w:rPr>
          <w:instrText xml:space="preserve"> PAGEREF _Toc291596193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4" w:history="1">
        <w:r w:rsidR="00472178" w:rsidRPr="005B03FF">
          <w:rPr>
            <w:rStyle w:val="Hyperlink"/>
            <w:noProof/>
          </w:rPr>
          <w:t>9.2.3</w:t>
        </w:r>
        <w:r w:rsidR="00472178">
          <w:rPr>
            <w:rFonts w:asciiTheme="minorHAnsi" w:eastAsiaTheme="minorEastAsia" w:hAnsiTheme="minorHAnsi" w:cstheme="minorBidi"/>
            <w:noProof/>
            <w:sz w:val="22"/>
            <w:szCs w:val="22"/>
          </w:rPr>
          <w:tab/>
        </w:r>
        <w:r w:rsidR="00472178" w:rsidRPr="005B03FF">
          <w:rPr>
            <w:rStyle w:val="Hyperlink"/>
            <w:noProof/>
          </w:rPr>
          <w:t>Configure I/O</w:t>
        </w:r>
        <w:r w:rsidR="00472178">
          <w:rPr>
            <w:noProof/>
            <w:webHidden/>
          </w:rPr>
          <w:tab/>
        </w:r>
        <w:r w:rsidR="00472178">
          <w:rPr>
            <w:noProof/>
            <w:webHidden/>
          </w:rPr>
          <w:fldChar w:fldCharType="begin"/>
        </w:r>
        <w:r w:rsidR="00472178">
          <w:rPr>
            <w:noProof/>
            <w:webHidden/>
          </w:rPr>
          <w:instrText xml:space="preserve"> PAGEREF _Toc291596194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5" w:history="1">
        <w:r w:rsidR="00472178" w:rsidRPr="005B03FF">
          <w:rPr>
            <w:rStyle w:val="Hyperlink"/>
            <w:noProof/>
          </w:rPr>
          <w:t>9.2.4</w:t>
        </w:r>
        <w:r w:rsidR="00472178">
          <w:rPr>
            <w:rFonts w:asciiTheme="minorHAnsi" w:eastAsiaTheme="minorEastAsia" w:hAnsiTheme="minorHAnsi" w:cstheme="minorBidi"/>
            <w:noProof/>
            <w:sz w:val="22"/>
            <w:szCs w:val="22"/>
          </w:rPr>
          <w:tab/>
        </w:r>
        <w:r w:rsidR="00472178" w:rsidRPr="005B03FF">
          <w:rPr>
            <w:rStyle w:val="Hyperlink"/>
            <w:noProof/>
          </w:rPr>
          <w:t>Conveyor I/O Menu</w:t>
        </w:r>
        <w:r w:rsidR="00472178">
          <w:rPr>
            <w:noProof/>
            <w:webHidden/>
          </w:rPr>
          <w:tab/>
        </w:r>
        <w:r w:rsidR="00472178">
          <w:rPr>
            <w:noProof/>
            <w:webHidden/>
          </w:rPr>
          <w:fldChar w:fldCharType="begin"/>
        </w:r>
        <w:r w:rsidR="00472178">
          <w:rPr>
            <w:noProof/>
            <w:webHidden/>
          </w:rPr>
          <w:instrText xml:space="preserve"> PAGEREF _Toc291596195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6" w:history="1">
        <w:r w:rsidR="00472178" w:rsidRPr="005B03FF">
          <w:rPr>
            <w:rStyle w:val="Hyperlink"/>
            <w:noProof/>
          </w:rPr>
          <w:t>9.2.5</w:t>
        </w:r>
        <w:r w:rsidR="00472178">
          <w:rPr>
            <w:rFonts w:asciiTheme="minorHAnsi" w:eastAsiaTheme="minorEastAsia" w:hAnsiTheme="minorHAnsi" w:cstheme="minorBidi"/>
            <w:noProof/>
            <w:sz w:val="22"/>
            <w:szCs w:val="22"/>
          </w:rPr>
          <w:tab/>
        </w:r>
        <w:r w:rsidR="00472178" w:rsidRPr="005B03FF">
          <w:rPr>
            <w:rStyle w:val="Hyperlink"/>
            <w:noProof/>
          </w:rPr>
          <w:t>Batches Configuration</w:t>
        </w:r>
        <w:r w:rsidR="00472178">
          <w:rPr>
            <w:noProof/>
            <w:webHidden/>
          </w:rPr>
          <w:tab/>
        </w:r>
        <w:r w:rsidR="00472178">
          <w:rPr>
            <w:noProof/>
            <w:webHidden/>
          </w:rPr>
          <w:fldChar w:fldCharType="begin"/>
        </w:r>
        <w:r w:rsidR="00472178">
          <w:rPr>
            <w:noProof/>
            <w:webHidden/>
          </w:rPr>
          <w:instrText xml:space="preserve"> PAGEREF _Toc291596196 \h </w:instrText>
        </w:r>
        <w:r w:rsidR="00472178">
          <w:rPr>
            <w:noProof/>
            <w:webHidden/>
          </w:rPr>
        </w:r>
        <w:r w:rsidR="00472178">
          <w:rPr>
            <w:noProof/>
            <w:webHidden/>
          </w:rPr>
          <w:fldChar w:fldCharType="separate"/>
        </w:r>
        <w:r w:rsidR="00472178">
          <w:rPr>
            <w:noProof/>
            <w:webHidden/>
          </w:rPr>
          <w:t>23</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7" w:history="1">
        <w:r w:rsidR="00472178" w:rsidRPr="005B03FF">
          <w:rPr>
            <w:rStyle w:val="Hyperlink"/>
            <w:noProof/>
          </w:rPr>
          <w:t>9.2.6</w:t>
        </w:r>
        <w:r w:rsidR="00472178">
          <w:rPr>
            <w:rFonts w:asciiTheme="minorHAnsi" w:eastAsiaTheme="minorEastAsia" w:hAnsiTheme="minorHAnsi" w:cstheme="minorBidi"/>
            <w:noProof/>
            <w:sz w:val="22"/>
            <w:szCs w:val="22"/>
          </w:rPr>
          <w:tab/>
        </w:r>
        <w:r w:rsidR="00472178" w:rsidRPr="005B03FF">
          <w:rPr>
            <w:rStyle w:val="Hyperlink"/>
            <w:noProof/>
          </w:rPr>
          <w:t>Sorter Configuration</w:t>
        </w:r>
        <w:r w:rsidR="00472178">
          <w:rPr>
            <w:noProof/>
            <w:webHidden/>
          </w:rPr>
          <w:tab/>
        </w:r>
        <w:r w:rsidR="00472178">
          <w:rPr>
            <w:noProof/>
            <w:webHidden/>
          </w:rPr>
          <w:fldChar w:fldCharType="begin"/>
        </w:r>
        <w:r w:rsidR="00472178">
          <w:rPr>
            <w:noProof/>
            <w:webHidden/>
          </w:rPr>
          <w:instrText xml:space="preserve"> PAGEREF _Toc291596197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8" w:history="1">
        <w:r w:rsidR="00472178" w:rsidRPr="005B03FF">
          <w:rPr>
            <w:rStyle w:val="Hyperlink"/>
            <w:noProof/>
          </w:rPr>
          <w:t>9.2.7</w:t>
        </w:r>
        <w:r w:rsidR="00472178">
          <w:rPr>
            <w:rFonts w:asciiTheme="minorHAnsi" w:eastAsiaTheme="minorEastAsia" w:hAnsiTheme="minorHAnsi" w:cstheme="minorBidi"/>
            <w:noProof/>
            <w:sz w:val="22"/>
            <w:szCs w:val="22"/>
          </w:rPr>
          <w:tab/>
        </w:r>
        <w:r w:rsidR="00472178" w:rsidRPr="005B03FF">
          <w:rPr>
            <w:rStyle w:val="Hyperlink"/>
            <w:noProof/>
          </w:rPr>
          <w:t>Induct Point Menu</w:t>
        </w:r>
        <w:r w:rsidR="00472178">
          <w:rPr>
            <w:noProof/>
            <w:webHidden/>
          </w:rPr>
          <w:tab/>
        </w:r>
        <w:r w:rsidR="00472178">
          <w:rPr>
            <w:noProof/>
            <w:webHidden/>
          </w:rPr>
          <w:fldChar w:fldCharType="begin"/>
        </w:r>
        <w:r w:rsidR="00472178">
          <w:rPr>
            <w:noProof/>
            <w:webHidden/>
          </w:rPr>
          <w:instrText xml:space="preserve"> PAGEREF _Toc291596198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199" w:history="1">
        <w:r w:rsidR="00472178" w:rsidRPr="005B03FF">
          <w:rPr>
            <w:rStyle w:val="Hyperlink"/>
            <w:noProof/>
          </w:rPr>
          <w:t>9.2.8</w:t>
        </w:r>
        <w:r w:rsidR="00472178">
          <w:rPr>
            <w:rFonts w:asciiTheme="minorHAnsi" w:eastAsiaTheme="minorEastAsia" w:hAnsiTheme="minorHAnsi" w:cstheme="minorBidi"/>
            <w:noProof/>
            <w:sz w:val="22"/>
            <w:szCs w:val="22"/>
          </w:rPr>
          <w:tab/>
        </w:r>
        <w:r w:rsidR="00472178" w:rsidRPr="005B03FF">
          <w:rPr>
            <w:rStyle w:val="Hyperlink"/>
            <w:noProof/>
          </w:rPr>
          <w:t>Divert Point Menu</w:t>
        </w:r>
        <w:r w:rsidR="00472178">
          <w:rPr>
            <w:noProof/>
            <w:webHidden/>
          </w:rPr>
          <w:tab/>
        </w:r>
        <w:r w:rsidR="00472178">
          <w:rPr>
            <w:noProof/>
            <w:webHidden/>
          </w:rPr>
          <w:fldChar w:fldCharType="begin"/>
        </w:r>
        <w:r w:rsidR="00472178">
          <w:rPr>
            <w:noProof/>
            <w:webHidden/>
          </w:rPr>
          <w:instrText xml:space="preserve"> PAGEREF _Toc291596199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0" w:history="1">
        <w:r w:rsidR="00472178" w:rsidRPr="005B03FF">
          <w:rPr>
            <w:rStyle w:val="Hyperlink"/>
            <w:noProof/>
          </w:rPr>
          <w:t>9.2.9</w:t>
        </w:r>
        <w:r w:rsidR="00472178">
          <w:rPr>
            <w:rFonts w:asciiTheme="minorHAnsi" w:eastAsiaTheme="minorEastAsia" w:hAnsiTheme="minorHAnsi" w:cstheme="minorBidi"/>
            <w:noProof/>
            <w:sz w:val="22"/>
            <w:szCs w:val="22"/>
          </w:rPr>
          <w:tab/>
        </w:r>
        <w:r w:rsidR="00472178" w:rsidRPr="005B03FF">
          <w:rPr>
            <w:rStyle w:val="Hyperlink"/>
            <w:noProof/>
          </w:rPr>
          <w:t>Update Points</w:t>
        </w:r>
        <w:r w:rsidR="00472178">
          <w:rPr>
            <w:noProof/>
            <w:webHidden/>
          </w:rPr>
          <w:tab/>
        </w:r>
        <w:r w:rsidR="00472178">
          <w:rPr>
            <w:noProof/>
            <w:webHidden/>
          </w:rPr>
          <w:fldChar w:fldCharType="begin"/>
        </w:r>
        <w:r w:rsidR="00472178">
          <w:rPr>
            <w:noProof/>
            <w:webHidden/>
          </w:rPr>
          <w:instrText xml:space="preserve"> PAGEREF _Toc291596200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1" w:history="1">
        <w:r w:rsidR="00472178" w:rsidRPr="005B03FF">
          <w:rPr>
            <w:rStyle w:val="Hyperlink"/>
            <w:noProof/>
          </w:rPr>
          <w:t>9.2.10</w:t>
        </w:r>
        <w:r w:rsidR="00472178">
          <w:rPr>
            <w:rFonts w:asciiTheme="minorHAnsi" w:eastAsiaTheme="minorEastAsia" w:hAnsiTheme="minorHAnsi" w:cstheme="minorBidi"/>
            <w:noProof/>
            <w:sz w:val="22"/>
            <w:szCs w:val="22"/>
          </w:rPr>
          <w:tab/>
        </w:r>
        <w:r w:rsidR="00472178" w:rsidRPr="005B03FF">
          <w:rPr>
            <w:rStyle w:val="Hyperlink"/>
            <w:noProof/>
          </w:rPr>
          <w:t>ScanStat Configuration</w:t>
        </w:r>
        <w:r w:rsidR="00472178">
          <w:rPr>
            <w:noProof/>
            <w:webHidden/>
          </w:rPr>
          <w:tab/>
        </w:r>
        <w:r w:rsidR="00472178">
          <w:rPr>
            <w:noProof/>
            <w:webHidden/>
          </w:rPr>
          <w:fldChar w:fldCharType="begin"/>
        </w:r>
        <w:r w:rsidR="00472178">
          <w:rPr>
            <w:noProof/>
            <w:webHidden/>
          </w:rPr>
          <w:instrText xml:space="preserve"> PAGEREF _Toc291596201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2" w:history="1">
        <w:r w:rsidR="00472178" w:rsidRPr="005B03FF">
          <w:rPr>
            <w:rStyle w:val="Hyperlink"/>
            <w:noProof/>
          </w:rPr>
          <w:t>9.2.11</w:t>
        </w:r>
        <w:r w:rsidR="00472178">
          <w:rPr>
            <w:rFonts w:asciiTheme="minorHAnsi" w:eastAsiaTheme="minorEastAsia" w:hAnsiTheme="minorHAnsi" w:cstheme="minorBidi"/>
            <w:noProof/>
            <w:sz w:val="22"/>
            <w:szCs w:val="22"/>
          </w:rPr>
          <w:tab/>
        </w:r>
        <w:r w:rsidR="00472178" w:rsidRPr="005B03FF">
          <w:rPr>
            <w:rStyle w:val="Hyperlink"/>
            <w:noProof/>
          </w:rPr>
          <w:t>Print Apply Line</w:t>
        </w:r>
        <w:r w:rsidR="00472178">
          <w:rPr>
            <w:noProof/>
            <w:webHidden/>
          </w:rPr>
          <w:tab/>
        </w:r>
        <w:r w:rsidR="00472178">
          <w:rPr>
            <w:noProof/>
            <w:webHidden/>
          </w:rPr>
          <w:fldChar w:fldCharType="begin"/>
        </w:r>
        <w:r w:rsidR="00472178">
          <w:rPr>
            <w:noProof/>
            <w:webHidden/>
          </w:rPr>
          <w:instrText xml:space="preserve"> PAGEREF _Toc291596202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3" w:history="1">
        <w:r w:rsidR="00472178" w:rsidRPr="005B03FF">
          <w:rPr>
            <w:rStyle w:val="Hyperlink"/>
            <w:noProof/>
          </w:rPr>
          <w:t>9.2.12</w:t>
        </w:r>
        <w:r w:rsidR="00472178">
          <w:rPr>
            <w:rFonts w:asciiTheme="minorHAnsi" w:eastAsiaTheme="minorEastAsia" w:hAnsiTheme="minorHAnsi" w:cstheme="minorBidi"/>
            <w:noProof/>
            <w:sz w:val="22"/>
            <w:szCs w:val="22"/>
          </w:rPr>
          <w:tab/>
        </w:r>
        <w:r w:rsidR="00472178" w:rsidRPr="005B03FF">
          <w:rPr>
            <w:rStyle w:val="Hyperlink"/>
            <w:noProof/>
          </w:rPr>
          <w:t>Printer Belt Configuration</w:t>
        </w:r>
        <w:r w:rsidR="00472178">
          <w:rPr>
            <w:noProof/>
            <w:webHidden/>
          </w:rPr>
          <w:tab/>
        </w:r>
        <w:r w:rsidR="00472178">
          <w:rPr>
            <w:noProof/>
            <w:webHidden/>
          </w:rPr>
          <w:fldChar w:fldCharType="begin"/>
        </w:r>
        <w:r w:rsidR="00472178">
          <w:rPr>
            <w:noProof/>
            <w:webHidden/>
          </w:rPr>
          <w:instrText xml:space="preserve"> PAGEREF _Toc291596203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4" w:history="1">
        <w:r w:rsidR="00472178" w:rsidRPr="005B03FF">
          <w:rPr>
            <w:rStyle w:val="Hyperlink"/>
            <w:noProof/>
          </w:rPr>
          <w:t>9.2.13</w:t>
        </w:r>
        <w:r w:rsidR="00472178">
          <w:rPr>
            <w:rFonts w:asciiTheme="minorHAnsi" w:eastAsiaTheme="minorEastAsia" w:hAnsiTheme="minorHAnsi" w:cstheme="minorBidi"/>
            <w:noProof/>
            <w:sz w:val="22"/>
            <w:szCs w:val="22"/>
          </w:rPr>
          <w:tab/>
        </w:r>
        <w:r w:rsidR="00472178" w:rsidRPr="005B03FF">
          <w:rPr>
            <w:rStyle w:val="Hyperlink"/>
            <w:noProof/>
          </w:rPr>
          <w:t>Height/Width/Length Configuration</w:t>
        </w:r>
        <w:r w:rsidR="00472178">
          <w:rPr>
            <w:noProof/>
            <w:webHidden/>
          </w:rPr>
          <w:tab/>
        </w:r>
        <w:r w:rsidR="00472178">
          <w:rPr>
            <w:noProof/>
            <w:webHidden/>
          </w:rPr>
          <w:fldChar w:fldCharType="begin"/>
        </w:r>
        <w:r w:rsidR="00472178">
          <w:rPr>
            <w:noProof/>
            <w:webHidden/>
          </w:rPr>
          <w:instrText xml:space="preserve"> PAGEREF _Toc291596204 \h </w:instrText>
        </w:r>
        <w:r w:rsidR="00472178">
          <w:rPr>
            <w:noProof/>
            <w:webHidden/>
          </w:rPr>
        </w:r>
        <w:r w:rsidR="00472178">
          <w:rPr>
            <w:noProof/>
            <w:webHidden/>
          </w:rPr>
          <w:fldChar w:fldCharType="separate"/>
        </w:r>
        <w:r w:rsidR="00472178">
          <w:rPr>
            <w:noProof/>
            <w:webHidden/>
          </w:rPr>
          <w:t>24</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5" w:history="1">
        <w:r w:rsidR="00472178" w:rsidRPr="005B03FF">
          <w:rPr>
            <w:rStyle w:val="Hyperlink"/>
            <w:noProof/>
          </w:rPr>
          <w:t>9.2.14</w:t>
        </w:r>
        <w:r w:rsidR="00472178">
          <w:rPr>
            <w:rFonts w:asciiTheme="minorHAnsi" w:eastAsiaTheme="minorEastAsia" w:hAnsiTheme="minorHAnsi" w:cstheme="minorBidi"/>
            <w:noProof/>
            <w:sz w:val="22"/>
            <w:szCs w:val="22"/>
          </w:rPr>
          <w:tab/>
        </w:r>
        <w:r w:rsidR="00472178" w:rsidRPr="005B03FF">
          <w:rPr>
            <w:rStyle w:val="Hyperlink"/>
            <w:noProof/>
          </w:rPr>
          <w:t>Printer Configuration</w:t>
        </w:r>
        <w:r w:rsidR="00472178">
          <w:rPr>
            <w:noProof/>
            <w:webHidden/>
          </w:rPr>
          <w:tab/>
        </w:r>
        <w:r w:rsidR="00472178">
          <w:rPr>
            <w:noProof/>
            <w:webHidden/>
          </w:rPr>
          <w:fldChar w:fldCharType="begin"/>
        </w:r>
        <w:r w:rsidR="00472178">
          <w:rPr>
            <w:noProof/>
            <w:webHidden/>
          </w:rPr>
          <w:instrText xml:space="preserve"> PAGEREF _Toc291596205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6" w:history="1">
        <w:r w:rsidR="00472178" w:rsidRPr="005B03FF">
          <w:rPr>
            <w:rStyle w:val="Hyperlink"/>
            <w:noProof/>
          </w:rPr>
          <w:t>9.2.15</w:t>
        </w:r>
        <w:r w:rsidR="00472178">
          <w:rPr>
            <w:rFonts w:asciiTheme="minorHAnsi" w:eastAsiaTheme="minorEastAsia" w:hAnsiTheme="minorHAnsi" w:cstheme="minorBidi"/>
            <w:noProof/>
            <w:sz w:val="22"/>
            <w:szCs w:val="22"/>
          </w:rPr>
          <w:tab/>
        </w:r>
        <w:r w:rsidR="00472178" w:rsidRPr="005B03FF">
          <w:rPr>
            <w:rStyle w:val="Hyperlink"/>
            <w:noProof/>
          </w:rPr>
          <w:t>Printer Update Point Configuration</w:t>
        </w:r>
        <w:r w:rsidR="00472178">
          <w:rPr>
            <w:noProof/>
            <w:webHidden/>
          </w:rPr>
          <w:tab/>
        </w:r>
        <w:r w:rsidR="00472178">
          <w:rPr>
            <w:noProof/>
            <w:webHidden/>
          </w:rPr>
          <w:fldChar w:fldCharType="begin"/>
        </w:r>
        <w:r w:rsidR="00472178">
          <w:rPr>
            <w:noProof/>
            <w:webHidden/>
          </w:rPr>
          <w:instrText xml:space="preserve"> PAGEREF _Toc291596206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7" w:history="1">
        <w:r w:rsidR="00472178" w:rsidRPr="005B03FF">
          <w:rPr>
            <w:rStyle w:val="Hyperlink"/>
            <w:noProof/>
          </w:rPr>
          <w:t>9.2.16</w:t>
        </w:r>
        <w:r w:rsidR="00472178">
          <w:rPr>
            <w:rFonts w:asciiTheme="minorHAnsi" w:eastAsiaTheme="minorEastAsia" w:hAnsiTheme="minorHAnsi" w:cstheme="minorBidi"/>
            <w:noProof/>
            <w:sz w:val="22"/>
            <w:szCs w:val="22"/>
          </w:rPr>
          <w:tab/>
        </w:r>
        <w:r w:rsidR="00472178" w:rsidRPr="005B03FF">
          <w:rPr>
            <w:rStyle w:val="Hyperlink"/>
            <w:noProof/>
          </w:rPr>
          <w:t>Test Config Line</w:t>
        </w:r>
        <w:r w:rsidR="00472178">
          <w:rPr>
            <w:noProof/>
            <w:webHidden/>
          </w:rPr>
          <w:tab/>
        </w:r>
        <w:r w:rsidR="00472178">
          <w:rPr>
            <w:noProof/>
            <w:webHidden/>
          </w:rPr>
          <w:fldChar w:fldCharType="begin"/>
        </w:r>
        <w:r w:rsidR="00472178">
          <w:rPr>
            <w:noProof/>
            <w:webHidden/>
          </w:rPr>
          <w:instrText xml:space="preserve"> PAGEREF _Toc291596207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8" w:history="1">
        <w:r w:rsidR="00472178" w:rsidRPr="005B03FF">
          <w:rPr>
            <w:rStyle w:val="Hyperlink"/>
            <w:noProof/>
          </w:rPr>
          <w:t>9.2.17</w:t>
        </w:r>
        <w:r w:rsidR="00472178">
          <w:rPr>
            <w:rFonts w:asciiTheme="minorHAnsi" w:eastAsiaTheme="minorEastAsia" w:hAnsiTheme="minorHAnsi" w:cstheme="minorBidi"/>
            <w:noProof/>
            <w:sz w:val="22"/>
            <w:szCs w:val="22"/>
          </w:rPr>
          <w:tab/>
        </w:r>
        <w:r w:rsidR="00472178" w:rsidRPr="005B03FF">
          <w:rPr>
            <w:rStyle w:val="Hyperlink"/>
            <w:noProof/>
          </w:rPr>
          <w:t>Test Config Printer</w:t>
        </w:r>
        <w:r w:rsidR="00472178">
          <w:rPr>
            <w:noProof/>
            <w:webHidden/>
          </w:rPr>
          <w:tab/>
        </w:r>
        <w:r w:rsidR="00472178">
          <w:rPr>
            <w:noProof/>
            <w:webHidden/>
          </w:rPr>
          <w:fldChar w:fldCharType="begin"/>
        </w:r>
        <w:r w:rsidR="00472178">
          <w:rPr>
            <w:noProof/>
            <w:webHidden/>
          </w:rPr>
          <w:instrText xml:space="preserve"> PAGEREF _Toc291596208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09" w:history="1">
        <w:r w:rsidR="00472178" w:rsidRPr="005B03FF">
          <w:rPr>
            <w:rStyle w:val="Hyperlink"/>
            <w:noProof/>
          </w:rPr>
          <w:t>9.2.18</w:t>
        </w:r>
        <w:r w:rsidR="00472178">
          <w:rPr>
            <w:rFonts w:asciiTheme="minorHAnsi" w:eastAsiaTheme="minorEastAsia" w:hAnsiTheme="minorHAnsi" w:cstheme="minorBidi"/>
            <w:noProof/>
            <w:sz w:val="22"/>
            <w:szCs w:val="22"/>
          </w:rPr>
          <w:tab/>
        </w:r>
        <w:r w:rsidR="00472178" w:rsidRPr="005B03FF">
          <w:rPr>
            <w:rStyle w:val="Hyperlink"/>
            <w:noProof/>
          </w:rPr>
          <w:t>Label Configuration</w:t>
        </w:r>
        <w:r w:rsidR="00472178">
          <w:rPr>
            <w:noProof/>
            <w:webHidden/>
          </w:rPr>
          <w:tab/>
        </w:r>
        <w:r w:rsidR="00472178">
          <w:rPr>
            <w:noProof/>
            <w:webHidden/>
          </w:rPr>
          <w:fldChar w:fldCharType="begin"/>
        </w:r>
        <w:r w:rsidR="00472178">
          <w:rPr>
            <w:noProof/>
            <w:webHidden/>
          </w:rPr>
          <w:instrText xml:space="preserve"> PAGEREF _Toc291596209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210" w:history="1">
        <w:r w:rsidR="00472178" w:rsidRPr="005B03FF">
          <w:rPr>
            <w:rStyle w:val="Hyperlink"/>
            <w:noProof/>
          </w:rPr>
          <w:t>9.3</w:t>
        </w:r>
        <w:r w:rsidR="00472178">
          <w:rPr>
            <w:rFonts w:asciiTheme="minorHAnsi" w:eastAsiaTheme="minorEastAsia" w:hAnsiTheme="minorHAnsi" w:cstheme="minorBidi"/>
            <w:noProof/>
            <w:sz w:val="22"/>
            <w:szCs w:val="22"/>
          </w:rPr>
          <w:tab/>
        </w:r>
        <w:r w:rsidR="00472178" w:rsidRPr="005B03FF">
          <w:rPr>
            <w:rStyle w:val="Hyperlink"/>
            <w:noProof/>
          </w:rPr>
          <w:t>Print and Apply Simulation Operation.</w:t>
        </w:r>
        <w:r w:rsidR="00472178">
          <w:rPr>
            <w:noProof/>
            <w:webHidden/>
          </w:rPr>
          <w:tab/>
        </w:r>
        <w:r w:rsidR="00472178">
          <w:rPr>
            <w:noProof/>
            <w:webHidden/>
          </w:rPr>
          <w:fldChar w:fldCharType="begin"/>
        </w:r>
        <w:r w:rsidR="00472178">
          <w:rPr>
            <w:noProof/>
            <w:webHidden/>
          </w:rPr>
          <w:instrText xml:space="preserve"> PAGEREF _Toc291596210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11" w:history="1">
        <w:r w:rsidR="00472178" w:rsidRPr="005B03FF">
          <w:rPr>
            <w:rStyle w:val="Hyperlink"/>
            <w:noProof/>
          </w:rPr>
          <w:t>9.3.1</w:t>
        </w:r>
        <w:r w:rsidR="00472178">
          <w:rPr>
            <w:rFonts w:asciiTheme="minorHAnsi" w:eastAsiaTheme="minorEastAsia" w:hAnsiTheme="minorHAnsi" w:cstheme="minorBidi"/>
            <w:noProof/>
            <w:sz w:val="22"/>
            <w:szCs w:val="22"/>
          </w:rPr>
          <w:tab/>
        </w:r>
        <w:r w:rsidR="00472178" w:rsidRPr="005B03FF">
          <w:rPr>
            <w:rStyle w:val="Hyperlink"/>
            <w:noProof/>
          </w:rPr>
          <w:t>Shifters Window</w:t>
        </w:r>
        <w:r w:rsidR="00472178">
          <w:rPr>
            <w:noProof/>
            <w:webHidden/>
          </w:rPr>
          <w:tab/>
        </w:r>
        <w:r w:rsidR="00472178">
          <w:rPr>
            <w:noProof/>
            <w:webHidden/>
          </w:rPr>
          <w:fldChar w:fldCharType="begin"/>
        </w:r>
        <w:r w:rsidR="00472178">
          <w:rPr>
            <w:noProof/>
            <w:webHidden/>
          </w:rPr>
          <w:instrText xml:space="preserve"> PAGEREF _Toc291596211 \h </w:instrText>
        </w:r>
        <w:r w:rsidR="00472178">
          <w:rPr>
            <w:noProof/>
            <w:webHidden/>
          </w:rPr>
        </w:r>
        <w:r w:rsidR="00472178">
          <w:rPr>
            <w:noProof/>
            <w:webHidden/>
          </w:rPr>
          <w:fldChar w:fldCharType="separate"/>
        </w:r>
        <w:r w:rsidR="00472178">
          <w:rPr>
            <w:noProof/>
            <w:webHidden/>
          </w:rPr>
          <w:t>25</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212" w:history="1">
        <w:r w:rsidR="00472178" w:rsidRPr="005B03FF">
          <w:rPr>
            <w:rStyle w:val="Hyperlink"/>
            <w:noProof/>
          </w:rPr>
          <w:t>9.4</w:t>
        </w:r>
        <w:r w:rsidR="00472178">
          <w:rPr>
            <w:rFonts w:asciiTheme="minorHAnsi" w:eastAsiaTheme="minorEastAsia" w:hAnsiTheme="minorHAnsi" w:cstheme="minorBidi"/>
            <w:noProof/>
            <w:sz w:val="22"/>
            <w:szCs w:val="22"/>
          </w:rPr>
          <w:tab/>
        </w:r>
        <w:r w:rsidR="00472178" w:rsidRPr="005B03FF">
          <w:rPr>
            <w:rStyle w:val="Hyperlink"/>
            <w:noProof/>
          </w:rPr>
          <w:t>Client Responsibilities</w:t>
        </w:r>
        <w:r w:rsidR="00472178">
          <w:rPr>
            <w:noProof/>
            <w:webHidden/>
          </w:rPr>
          <w:tab/>
        </w:r>
        <w:r w:rsidR="00472178">
          <w:rPr>
            <w:noProof/>
            <w:webHidden/>
          </w:rPr>
          <w:fldChar w:fldCharType="begin"/>
        </w:r>
        <w:r w:rsidR="00472178">
          <w:rPr>
            <w:noProof/>
            <w:webHidden/>
          </w:rPr>
          <w:instrText xml:space="preserve"> PAGEREF _Toc291596212 \h </w:instrText>
        </w:r>
        <w:r w:rsidR="00472178">
          <w:rPr>
            <w:noProof/>
            <w:webHidden/>
          </w:rPr>
        </w:r>
        <w:r w:rsidR="00472178">
          <w:rPr>
            <w:noProof/>
            <w:webHidden/>
          </w:rPr>
          <w:fldChar w:fldCharType="separate"/>
        </w:r>
        <w:r w:rsidR="00472178">
          <w:rPr>
            <w:noProof/>
            <w:webHidden/>
          </w:rPr>
          <w:t>26</w:t>
        </w:r>
        <w:r w:rsidR="00472178">
          <w:rPr>
            <w:noProof/>
            <w:webHidden/>
          </w:rPr>
          <w:fldChar w:fldCharType="end"/>
        </w:r>
      </w:hyperlink>
    </w:p>
    <w:p w:rsidR="00472178" w:rsidRDefault="009B41F2">
      <w:pPr>
        <w:pStyle w:val="TOC3"/>
        <w:tabs>
          <w:tab w:val="left" w:pos="1440"/>
        </w:tabs>
        <w:rPr>
          <w:rFonts w:asciiTheme="minorHAnsi" w:eastAsiaTheme="minorEastAsia" w:hAnsiTheme="minorHAnsi" w:cstheme="minorBidi"/>
          <w:noProof/>
          <w:sz w:val="22"/>
          <w:szCs w:val="22"/>
        </w:rPr>
      </w:pPr>
      <w:hyperlink w:anchor="_Toc291596213" w:history="1">
        <w:r w:rsidR="00472178" w:rsidRPr="005B03FF">
          <w:rPr>
            <w:rStyle w:val="Hyperlink"/>
            <w:noProof/>
          </w:rPr>
          <w:t>9.4.1</w:t>
        </w:r>
        <w:r w:rsidR="00472178">
          <w:rPr>
            <w:rFonts w:asciiTheme="minorHAnsi" w:eastAsiaTheme="minorEastAsia" w:hAnsiTheme="minorHAnsi" w:cstheme="minorBidi"/>
            <w:noProof/>
            <w:sz w:val="22"/>
            <w:szCs w:val="22"/>
          </w:rPr>
          <w:tab/>
        </w:r>
        <w:r w:rsidR="00472178" w:rsidRPr="005B03FF">
          <w:rPr>
            <w:rStyle w:val="Hyperlink"/>
            <w:noProof/>
          </w:rPr>
          <w:t>Network Access</w:t>
        </w:r>
        <w:r w:rsidR="00472178">
          <w:rPr>
            <w:noProof/>
            <w:webHidden/>
          </w:rPr>
          <w:tab/>
        </w:r>
        <w:r w:rsidR="00472178">
          <w:rPr>
            <w:noProof/>
            <w:webHidden/>
          </w:rPr>
          <w:fldChar w:fldCharType="begin"/>
        </w:r>
        <w:r w:rsidR="00472178">
          <w:rPr>
            <w:noProof/>
            <w:webHidden/>
          </w:rPr>
          <w:instrText xml:space="preserve"> PAGEREF _Toc291596213 \h </w:instrText>
        </w:r>
        <w:r w:rsidR="00472178">
          <w:rPr>
            <w:noProof/>
            <w:webHidden/>
          </w:rPr>
        </w:r>
        <w:r w:rsidR="00472178">
          <w:rPr>
            <w:noProof/>
            <w:webHidden/>
          </w:rPr>
          <w:fldChar w:fldCharType="separate"/>
        </w:r>
        <w:r w:rsidR="00472178">
          <w:rPr>
            <w:noProof/>
            <w:webHidden/>
          </w:rPr>
          <w:t>26</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214" w:history="1">
        <w:r w:rsidR="00472178" w:rsidRPr="005B03FF">
          <w:rPr>
            <w:rStyle w:val="Hyperlink"/>
            <w:noProof/>
          </w:rPr>
          <w:t>9.5</w:t>
        </w:r>
        <w:r w:rsidR="00472178">
          <w:rPr>
            <w:rFonts w:asciiTheme="minorHAnsi" w:eastAsiaTheme="minorEastAsia" w:hAnsiTheme="minorHAnsi" w:cstheme="minorBidi"/>
            <w:noProof/>
            <w:sz w:val="22"/>
            <w:szCs w:val="22"/>
          </w:rPr>
          <w:tab/>
        </w:r>
        <w:r w:rsidR="00472178" w:rsidRPr="005B03FF">
          <w:rPr>
            <w:rStyle w:val="Hyperlink"/>
            <w:noProof/>
          </w:rPr>
          <w:t>Deployment Strategy</w:t>
        </w:r>
        <w:r w:rsidR="00472178">
          <w:rPr>
            <w:noProof/>
            <w:webHidden/>
          </w:rPr>
          <w:tab/>
        </w:r>
        <w:r w:rsidR="00472178">
          <w:rPr>
            <w:noProof/>
            <w:webHidden/>
          </w:rPr>
          <w:fldChar w:fldCharType="begin"/>
        </w:r>
        <w:r w:rsidR="00472178">
          <w:rPr>
            <w:noProof/>
            <w:webHidden/>
          </w:rPr>
          <w:instrText xml:space="preserve"> PAGEREF _Toc291596214 \h </w:instrText>
        </w:r>
        <w:r w:rsidR="00472178">
          <w:rPr>
            <w:noProof/>
            <w:webHidden/>
          </w:rPr>
        </w:r>
        <w:r w:rsidR="00472178">
          <w:rPr>
            <w:noProof/>
            <w:webHidden/>
          </w:rPr>
          <w:fldChar w:fldCharType="separate"/>
        </w:r>
        <w:r w:rsidR="00472178">
          <w:rPr>
            <w:noProof/>
            <w:webHidden/>
          </w:rPr>
          <w:t>26</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215" w:history="1">
        <w:r w:rsidR="00472178" w:rsidRPr="005B03FF">
          <w:rPr>
            <w:rStyle w:val="Hyperlink"/>
            <w:noProof/>
          </w:rPr>
          <w:t>9.6</w:t>
        </w:r>
        <w:r w:rsidR="00472178">
          <w:rPr>
            <w:rFonts w:asciiTheme="minorHAnsi" w:eastAsiaTheme="minorEastAsia" w:hAnsiTheme="minorHAnsi" w:cstheme="minorBidi"/>
            <w:noProof/>
            <w:sz w:val="22"/>
            <w:szCs w:val="22"/>
          </w:rPr>
          <w:tab/>
        </w:r>
        <w:r w:rsidR="00472178" w:rsidRPr="005B03FF">
          <w:rPr>
            <w:rStyle w:val="Hyperlink"/>
            <w:noProof/>
          </w:rPr>
          <w:t>Execution Plan</w:t>
        </w:r>
        <w:r w:rsidR="00472178">
          <w:rPr>
            <w:noProof/>
            <w:webHidden/>
          </w:rPr>
          <w:tab/>
        </w:r>
        <w:r w:rsidR="00472178">
          <w:rPr>
            <w:noProof/>
            <w:webHidden/>
          </w:rPr>
          <w:fldChar w:fldCharType="begin"/>
        </w:r>
        <w:r w:rsidR="00472178">
          <w:rPr>
            <w:noProof/>
            <w:webHidden/>
          </w:rPr>
          <w:instrText xml:space="preserve"> PAGEREF _Toc291596215 \h </w:instrText>
        </w:r>
        <w:r w:rsidR="00472178">
          <w:rPr>
            <w:noProof/>
            <w:webHidden/>
          </w:rPr>
        </w:r>
        <w:r w:rsidR="00472178">
          <w:rPr>
            <w:noProof/>
            <w:webHidden/>
          </w:rPr>
          <w:fldChar w:fldCharType="separate"/>
        </w:r>
        <w:r w:rsidR="00472178">
          <w:rPr>
            <w:noProof/>
            <w:webHidden/>
          </w:rPr>
          <w:t>26</w:t>
        </w:r>
        <w:r w:rsidR="00472178">
          <w:rPr>
            <w:noProof/>
            <w:webHidden/>
          </w:rPr>
          <w:fldChar w:fldCharType="end"/>
        </w:r>
      </w:hyperlink>
    </w:p>
    <w:p w:rsidR="00472178" w:rsidRDefault="009B41F2">
      <w:pPr>
        <w:pStyle w:val="TOC2"/>
        <w:tabs>
          <w:tab w:val="left" w:pos="960"/>
        </w:tabs>
        <w:rPr>
          <w:rFonts w:asciiTheme="minorHAnsi" w:eastAsiaTheme="minorEastAsia" w:hAnsiTheme="minorHAnsi" w:cstheme="minorBidi"/>
          <w:noProof/>
          <w:sz w:val="22"/>
          <w:szCs w:val="22"/>
        </w:rPr>
      </w:pPr>
      <w:hyperlink w:anchor="_Toc291596216" w:history="1">
        <w:r w:rsidR="00472178" w:rsidRPr="005B03FF">
          <w:rPr>
            <w:rStyle w:val="Hyperlink"/>
            <w:noProof/>
          </w:rPr>
          <w:t>9.7</w:t>
        </w:r>
        <w:r w:rsidR="00472178">
          <w:rPr>
            <w:rFonts w:asciiTheme="minorHAnsi" w:eastAsiaTheme="minorEastAsia" w:hAnsiTheme="minorHAnsi" w:cstheme="minorBidi"/>
            <w:noProof/>
            <w:sz w:val="22"/>
            <w:szCs w:val="22"/>
          </w:rPr>
          <w:tab/>
        </w:r>
        <w:r w:rsidR="00472178" w:rsidRPr="005B03FF">
          <w:rPr>
            <w:rStyle w:val="Hyperlink"/>
            <w:noProof/>
          </w:rPr>
          <w:t>Verification and Validation Matrix</w:t>
        </w:r>
        <w:r w:rsidR="00472178">
          <w:rPr>
            <w:noProof/>
            <w:webHidden/>
          </w:rPr>
          <w:tab/>
        </w:r>
        <w:r w:rsidR="00472178">
          <w:rPr>
            <w:noProof/>
            <w:webHidden/>
          </w:rPr>
          <w:fldChar w:fldCharType="begin"/>
        </w:r>
        <w:r w:rsidR="00472178">
          <w:rPr>
            <w:noProof/>
            <w:webHidden/>
          </w:rPr>
          <w:instrText xml:space="preserve"> PAGEREF _Toc291596216 \h </w:instrText>
        </w:r>
        <w:r w:rsidR="00472178">
          <w:rPr>
            <w:noProof/>
            <w:webHidden/>
          </w:rPr>
        </w:r>
        <w:r w:rsidR="00472178">
          <w:rPr>
            <w:noProof/>
            <w:webHidden/>
          </w:rPr>
          <w:fldChar w:fldCharType="separate"/>
        </w:r>
        <w:r w:rsidR="00472178">
          <w:rPr>
            <w:noProof/>
            <w:webHidden/>
          </w:rPr>
          <w:t>27</w:t>
        </w:r>
        <w:r w:rsidR="00472178">
          <w:rPr>
            <w:noProof/>
            <w:webHidden/>
          </w:rPr>
          <w:fldChar w:fldCharType="end"/>
        </w:r>
      </w:hyperlink>
    </w:p>
    <w:p w:rsidR="007B471F" w:rsidRDefault="0039388C" w:rsidP="00B87571">
      <w:pPr>
        <w:pStyle w:val="BodyText"/>
      </w:pPr>
      <w:r>
        <w:fldChar w:fldCharType="end"/>
      </w:r>
    </w:p>
    <w:p w:rsidR="00C860CA" w:rsidRDefault="00C860CA" w:rsidP="00B87571">
      <w:pPr>
        <w:pStyle w:val="BodyText"/>
      </w:pPr>
    </w:p>
    <w:p w:rsidR="00921A14" w:rsidRDefault="00921A14" w:rsidP="00B87571">
      <w:pPr>
        <w:pStyle w:val="BodyText"/>
      </w:pPr>
      <w:r>
        <w:br w:type="page"/>
      </w:r>
    </w:p>
    <w:p w:rsidR="00921A14" w:rsidRDefault="00921A14" w:rsidP="003A0D43">
      <w:pPr>
        <w:pStyle w:val="BodyText"/>
        <w:jc w:val="center"/>
      </w:pPr>
      <w:r>
        <w:lastRenderedPageBreak/>
        <w:t>This page intentionally left blank.</w:t>
      </w:r>
    </w:p>
    <w:p w:rsidR="00921A14" w:rsidRPr="00C860CA" w:rsidRDefault="00921A14" w:rsidP="003A0D43">
      <w:pPr>
        <w:pStyle w:val="BodyText"/>
        <w:jc w:val="center"/>
        <w:sectPr w:rsidR="00921A14" w:rsidRPr="00C860CA" w:rsidSect="005B3D21">
          <w:headerReference w:type="default" r:id="rId13"/>
          <w:footerReference w:type="default" r:id="rId14"/>
          <w:pgSz w:w="12240" w:h="15840" w:code="1"/>
          <w:pgMar w:top="1440" w:right="1440" w:bottom="1440" w:left="1440" w:header="288" w:footer="432" w:gutter="0"/>
          <w:cols w:space="720"/>
          <w:titlePg/>
          <w:docGrid w:linePitch="360"/>
        </w:sectPr>
      </w:pPr>
    </w:p>
    <w:p w:rsidR="00202BC0" w:rsidRDefault="00870DBF" w:rsidP="00202BC0">
      <w:pPr>
        <w:pStyle w:val="Heading1"/>
        <w:rPr>
          <w:szCs w:val="28"/>
        </w:rPr>
      </w:pPr>
      <w:bookmarkStart w:id="1" w:name="_Toc291596119"/>
      <w:r>
        <w:rPr>
          <w:szCs w:val="28"/>
        </w:rPr>
        <w:lastRenderedPageBreak/>
        <w:t>Introduction</w:t>
      </w:r>
      <w:bookmarkEnd w:id="1"/>
    </w:p>
    <w:p w:rsidR="001D4A56" w:rsidRDefault="00DF10AA" w:rsidP="001D4A56">
      <w:pPr>
        <w:pStyle w:val="BodyText"/>
      </w:pPr>
      <w:r w:rsidRPr="009A6E92">
        <w:t>The s</w:t>
      </w:r>
      <w:r w:rsidR="00F57E1A" w:rsidRPr="009A6E92">
        <w:t xml:space="preserve">oftware </w:t>
      </w:r>
      <w:r w:rsidRPr="009A6E92">
        <w:t xml:space="preserve">Functional Requirements Document </w:t>
      </w:r>
      <w:r w:rsidR="001D4A56" w:rsidRPr="009A6E92">
        <w:t>details</w:t>
      </w:r>
      <w:r w:rsidRPr="009A6E92">
        <w:t xml:space="preserve"> </w:t>
      </w:r>
      <w:r w:rsidR="00CB459A">
        <w:t>the software requirements for a Print and Apply Fallback algorithm and interface.</w:t>
      </w:r>
      <w:r w:rsidR="000708E5">
        <w:t xml:space="preserve">  This document is purely for internal use and </w:t>
      </w:r>
      <w:r w:rsidR="000708E5" w:rsidRPr="000708E5">
        <w:rPr>
          <w:b/>
        </w:rPr>
        <w:t>must not</w:t>
      </w:r>
      <w:r w:rsidR="000708E5">
        <w:t xml:space="preserve"> be distributed outside of Fortna Inc.</w:t>
      </w:r>
    </w:p>
    <w:p w:rsidR="0077538F" w:rsidRPr="0077538F" w:rsidRDefault="0077538F" w:rsidP="001D4A56">
      <w:pPr>
        <w:pStyle w:val="Heading2"/>
      </w:pPr>
      <w:bookmarkStart w:id="2" w:name="_Toc291596120"/>
      <w:r>
        <w:t>Document Objective</w:t>
      </w:r>
      <w:bookmarkEnd w:id="2"/>
    </w:p>
    <w:p w:rsidR="00F64E35" w:rsidRDefault="00F64E35" w:rsidP="00B87571">
      <w:pPr>
        <w:pStyle w:val="BodyText"/>
      </w:pPr>
      <w:bookmarkStart w:id="3" w:name="_Toc183243064"/>
      <w:r w:rsidRPr="009A6E92">
        <w:t xml:space="preserve">The purpose of </w:t>
      </w:r>
      <w:r w:rsidR="00DE7761" w:rsidRPr="009A6E92">
        <w:t>the FRD</w:t>
      </w:r>
      <w:r w:rsidRPr="009A6E92">
        <w:t xml:space="preserve"> is to </w:t>
      </w:r>
      <w:r w:rsidR="00DF10AA" w:rsidRPr="009A6E92">
        <w:t>define the software functional specifications for the project</w:t>
      </w:r>
      <w:r w:rsidR="001D4A56" w:rsidRPr="009A6E92">
        <w:t xml:space="preserve"> </w:t>
      </w:r>
      <w:r w:rsidR="00DE7761" w:rsidRPr="009A6E92">
        <w:t>for inclusion in the Functional Specification Document</w:t>
      </w:r>
      <w:r w:rsidR="001D4A56" w:rsidRPr="009A6E92">
        <w:t xml:space="preserve">.  It also will </w:t>
      </w:r>
      <w:r w:rsidR="00DF10AA" w:rsidRPr="009A6E92">
        <w:t xml:space="preserve">form the </w:t>
      </w:r>
      <w:r w:rsidR="001D4A56" w:rsidRPr="009A6E92">
        <w:t>basis for subsequent software engineering plans</w:t>
      </w:r>
      <w:r w:rsidR="005F31F4" w:rsidRPr="009A6E92">
        <w:t xml:space="preserve"> as they relate to this project</w:t>
      </w:r>
      <w:r w:rsidR="00DF10AA" w:rsidRPr="009A6E92">
        <w:t>.</w:t>
      </w:r>
    </w:p>
    <w:p w:rsidR="00202BC0" w:rsidRDefault="009167EC" w:rsidP="00276D71">
      <w:pPr>
        <w:pStyle w:val="Heading2"/>
      </w:pPr>
      <w:bookmarkStart w:id="4" w:name="_Toc291596121"/>
      <w:bookmarkEnd w:id="3"/>
      <w:r>
        <w:t>References</w:t>
      </w:r>
      <w:bookmarkEnd w:id="4"/>
    </w:p>
    <w:p w:rsidR="00DC330D" w:rsidRDefault="00AE0069" w:rsidP="00AE0069">
      <w:pPr>
        <w:pStyle w:val="BodyText"/>
      </w:pPr>
      <w:r>
        <w:t>These requirements were gathered through meeting</w:t>
      </w:r>
      <w:r w:rsidR="00524431">
        <w:t>s and other communications methods</w:t>
      </w:r>
      <w:r>
        <w:t xml:space="preserve"> with </w:t>
      </w:r>
      <w:r w:rsidR="00CB459A">
        <w:t>Fortna</w:t>
      </w:r>
      <w:r>
        <w:t xml:space="preserve"> personnel. </w:t>
      </w:r>
      <w:r w:rsidR="009A6E92">
        <w:t xml:space="preserve"> </w:t>
      </w:r>
    </w:p>
    <w:p w:rsidR="00DE7761" w:rsidRDefault="009A6E92" w:rsidP="00DC330D">
      <w:pPr>
        <w:pStyle w:val="Heading3"/>
      </w:pPr>
      <w:bookmarkStart w:id="5" w:name="_Toc291596122"/>
      <w:r>
        <w:t>Participants included:</w:t>
      </w:r>
      <w:bookmarkEnd w:id="5"/>
    </w:p>
    <w:p w:rsidR="00CB459A" w:rsidRDefault="00CB459A" w:rsidP="00AE0069">
      <w:pPr>
        <w:pStyle w:val="BodyText"/>
      </w:pPr>
      <w:r>
        <w:t>Barry Conklin</w:t>
      </w:r>
    </w:p>
    <w:p w:rsidR="00FB2790" w:rsidRDefault="00FB2790" w:rsidP="00AE0069">
      <w:pPr>
        <w:pStyle w:val="BodyText"/>
      </w:pPr>
      <w:r>
        <w:t>Thurman Kremser</w:t>
      </w:r>
    </w:p>
    <w:p w:rsidR="00CB459A" w:rsidRDefault="00CB459A" w:rsidP="00AE0069">
      <w:pPr>
        <w:pStyle w:val="BodyText"/>
      </w:pPr>
      <w:r>
        <w:t>Paul Rotter</w:t>
      </w:r>
    </w:p>
    <w:p w:rsidR="00DC330D" w:rsidRDefault="00DC330D" w:rsidP="00DC330D">
      <w:pPr>
        <w:pStyle w:val="Heading3"/>
      </w:pPr>
      <w:bookmarkStart w:id="6" w:name="_Toc291596123"/>
      <w:r>
        <w:t>Documents</w:t>
      </w:r>
      <w:bookmarkEnd w:id="6"/>
    </w:p>
    <w:p w:rsidR="00DC330D" w:rsidRDefault="00DC330D" w:rsidP="00DC330D">
      <w:pPr>
        <w:pStyle w:val="BodyText"/>
      </w:pPr>
      <w:proofErr w:type="spellStart"/>
      <w:r>
        <w:t>NewGapper</w:t>
      </w:r>
      <w:proofErr w:type="spellEnd"/>
      <w:r>
        <w:t xml:space="preserve"> Module.pdf</w:t>
      </w:r>
    </w:p>
    <w:p w:rsidR="00015157" w:rsidRPr="00DC330D" w:rsidRDefault="00015157" w:rsidP="00DC330D">
      <w:pPr>
        <w:pStyle w:val="BodyText"/>
      </w:pPr>
      <w:r>
        <w:t xml:space="preserve">Version 8 </w:t>
      </w:r>
      <w:proofErr w:type="spellStart"/>
      <w:r>
        <w:t>Misc</w:t>
      </w:r>
      <w:proofErr w:type="spellEnd"/>
      <w:r>
        <w:t xml:space="preserve"> Modules.doc</w:t>
      </w:r>
    </w:p>
    <w:p w:rsidR="00DC330D" w:rsidRDefault="00F10B34" w:rsidP="00F10B34">
      <w:pPr>
        <w:pStyle w:val="Heading3"/>
      </w:pPr>
      <w:bookmarkStart w:id="7" w:name="_Toc291596124"/>
      <w:r>
        <w:t>Code</w:t>
      </w:r>
      <w:bookmarkEnd w:id="7"/>
    </w:p>
    <w:p w:rsidR="00F10B34" w:rsidRPr="00F10B34" w:rsidRDefault="00F10B34" w:rsidP="00F10B34">
      <w:pPr>
        <w:pStyle w:val="BodyText"/>
      </w:pPr>
      <w:r>
        <w:t xml:space="preserve">The code will be documented using </w:t>
      </w:r>
      <w:proofErr w:type="spellStart"/>
      <w:r>
        <w:t>Doxygen</w:t>
      </w:r>
      <w:proofErr w:type="spellEnd"/>
      <w:r>
        <w:t xml:space="preserve"> comments.</w:t>
      </w:r>
    </w:p>
    <w:p w:rsidR="00B61BD7" w:rsidRDefault="00B61BD7" w:rsidP="00B61BD7">
      <w:pPr>
        <w:pStyle w:val="Heading2"/>
      </w:pPr>
      <w:bookmarkStart w:id="8" w:name="_Toc291596125"/>
      <w:r>
        <w:t>Document Conventions</w:t>
      </w:r>
      <w:bookmarkEnd w:id="8"/>
    </w:p>
    <w:p w:rsidR="004857C7" w:rsidRDefault="000A03F6" w:rsidP="009167EC">
      <w:pPr>
        <w:pStyle w:val="Heading3"/>
      </w:pPr>
      <w:bookmarkStart w:id="9" w:name="_Toc291596126"/>
      <w:r>
        <w:t xml:space="preserve">FortnaPlus </w:t>
      </w:r>
      <w:r w:rsidR="008C7EE8">
        <w:t xml:space="preserve">Code </w:t>
      </w:r>
      <w:r w:rsidR="009167EC">
        <w:t>Definitions</w:t>
      </w:r>
      <w:bookmarkEnd w:id="9"/>
    </w:p>
    <w:p w:rsidR="008C7EE8" w:rsidRPr="008C7EE8" w:rsidRDefault="008C7EE8" w:rsidP="008C7EE8">
      <w:pPr>
        <w:pStyle w:val="BodyText"/>
      </w:pPr>
      <w:r>
        <w:t>This section contains definitions for the FortnaPlus Control software code.  These definitions may not match actual machinery.</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0"/>
        <w:gridCol w:w="6228"/>
      </w:tblGrid>
      <w:tr w:rsidR="001E5F38" w:rsidRPr="004857C7">
        <w:tc>
          <w:tcPr>
            <w:tcW w:w="2340" w:type="dxa"/>
          </w:tcPr>
          <w:p w:rsidR="001E5F38" w:rsidRPr="004857C7" w:rsidRDefault="001E5F38" w:rsidP="00A369C3">
            <w:pPr>
              <w:pStyle w:val="Glossary"/>
              <w:shd w:val="clear" w:color="auto" w:fill="auto"/>
              <w:ind w:left="0" w:firstLine="0"/>
              <w:rPr>
                <w:rFonts w:ascii="Tahoma" w:hAnsi="Tahoma" w:cs="Tahoma"/>
                <w:b/>
              </w:rPr>
            </w:pPr>
            <w:r>
              <w:rPr>
                <w:rFonts w:ascii="Tahoma" w:hAnsi="Tahoma" w:cs="Tahoma"/>
                <w:b/>
              </w:rPr>
              <w:t>Encoder</w:t>
            </w:r>
          </w:p>
        </w:tc>
        <w:tc>
          <w:tcPr>
            <w:tcW w:w="6228" w:type="dxa"/>
          </w:tcPr>
          <w:p w:rsidR="001E5F38" w:rsidRPr="004857C7" w:rsidRDefault="001E5F38" w:rsidP="00A369C3">
            <w:pPr>
              <w:pStyle w:val="Glossary"/>
              <w:shd w:val="clear" w:color="auto" w:fill="auto"/>
              <w:ind w:left="0" w:firstLine="0"/>
              <w:rPr>
                <w:rFonts w:ascii="Tahoma" w:hAnsi="Tahoma" w:cs="Tahoma"/>
                <w:bCs/>
              </w:rPr>
            </w:pPr>
            <w:r>
              <w:rPr>
                <w:rFonts w:ascii="Tahoma" w:hAnsi="Tahoma" w:cs="Tahoma"/>
                <w:bCs/>
              </w:rPr>
              <w:t xml:space="preserve">A device that indicates belt movement.  A wheel connected to a belt that provides a pulse (tick) for fixed distance the belt moves. </w:t>
            </w:r>
          </w:p>
        </w:tc>
      </w:tr>
      <w:tr w:rsidR="00091FBF" w:rsidRPr="004857C7">
        <w:tc>
          <w:tcPr>
            <w:tcW w:w="2340" w:type="dxa"/>
          </w:tcPr>
          <w:p w:rsidR="00091FBF" w:rsidRDefault="00091FBF" w:rsidP="00A369C3">
            <w:pPr>
              <w:pStyle w:val="Glossary"/>
              <w:shd w:val="clear" w:color="auto" w:fill="auto"/>
              <w:ind w:left="0" w:firstLine="0"/>
              <w:rPr>
                <w:rFonts w:ascii="Tahoma" w:hAnsi="Tahoma" w:cs="Tahoma"/>
                <w:b/>
              </w:rPr>
            </w:pPr>
            <w:r>
              <w:rPr>
                <w:rFonts w:ascii="Tahoma" w:hAnsi="Tahoma" w:cs="Tahoma"/>
                <w:b/>
              </w:rPr>
              <w:lastRenderedPageBreak/>
              <w:t>New Gapper</w:t>
            </w:r>
          </w:p>
        </w:tc>
        <w:tc>
          <w:tcPr>
            <w:tcW w:w="6228" w:type="dxa"/>
          </w:tcPr>
          <w:p w:rsidR="00091FBF" w:rsidRDefault="00091FBF" w:rsidP="00A369C3">
            <w:pPr>
              <w:pStyle w:val="Glossary"/>
              <w:shd w:val="clear" w:color="auto" w:fill="auto"/>
              <w:ind w:left="0" w:firstLine="0"/>
              <w:rPr>
                <w:rFonts w:ascii="Tahoma" w:hAnsi="Tahoma" w:cs="Tahoma"/>
                <w:bCs/>
              </w:rPr>
            </w:pPr>
            <w:r>
              <w:rPr>
                <w:rFonts w:ascii="Tahoma" w:hAnsi="Tahoma" w:cs="Tahoma"/>
                <w:bCs/>
              </w:rPr>
              <w:t>A virtual device that creates gap.  It is composed of a fixed speed belt feeding into a second fixed speed belt.  A gap is created by stopping the first belt for a period of time.</w:t>
            </w:r>
          </w:p>
        </w:tc>
      </w:tr>
      <w:tr w:rsidR="00015157" w:rsidRPr="004857C7">
        <w:tc>
          <w:tcPr>
            <w:tcW w:w="2340" w:type="dxa"/>
          </w:tcPr>
          <w:p w:rsidR="00015157" w:rsidRDefault="00015157" w:rsidP="00A369C3">
            <w:pPr>
              <w:pStyle w:val="Glossary"/>
              <w:shd w:val="clear" w:color="auto" w:fill="auto"/>
              <w:ind w:left="0" w:firstLine="0"/>
              <w:rPr>
                <w:rFonts w:ascii="Tahoma" w:hAnsi="Tahoma" w:cs="Tahoma"/>
                <w:b/>
              </w:rPr>
            </w:pPr>
            <w:r>
              <w:rPr>
                <w:rFonts w:ascii="Tahoma" w:hAnsi="Tahoma" w:cs="Tahoma"/>
                <w:b/>
              </w:rPr>
              <w:t>Servo Gapper</w:t>
            </w:r>
          </w:p>
        </w:tc>
        <w:tc>
          <w:tcPr>
            <w:tcW w:w="6228" w:type="dxa"/>
          </w:tcPr>
          <w:p w:rsidR="00015157" w:rsidRDefault="00015157" w:rsidP="00A369C3">
            <w:pPr>
              <w:pStyle w:val="Glossary"/>
              <w:shd w:val="clear" w:color="auto" w:fill="auto"/>
              <w:ind w:left="0" w:firstLine="0"/>
              <w:rPr>
                <w:rFonts w:ascii="Tahoma" w:hAnsi="Tahoma" w:cs="Tahoma"/>
                <w:bCs/>
              </w:rPr>
            </w:pPr>
            <w:r>
              <w:rPr>
                <w:rFonts w:ascii="Tahoma" w:hAnsi="Tahoma" w:cs="Tahoma"/>
                <w:bCs/>
              </w:rPr>
              <w:t xml:space="preserve">A virtual device that creates gap.  It is composed of a servo controlled </w:t>
            </w:r>
            <w:r w:rsidR="00091FBF">
              <w:rPr>
                <w:rFonts w:ascii="Tahoma" w:hAnsi="Tahoma" w:cs="Tahoma"/>
                <w:bCs/>
              </w:rPr>
              <w:t xml:space="preserve">(variable speed) </w:t>
            </w:r>
            <w:r>
              <w:rPr>
                <w:rFonts w:ascii="Tahoma" w:hAnsi="Tahoma" w:cs="Tahoma"/>
                <w:bCs/>
              </w:rPr>
              <w:t>belt feeding a fixed speed take away belt.  A gap is created by slowing the servo belt.</w:t>
            </w:r>
          </w:p>
        </w:tc>
      </w:tr>
      <w:tr w:rsidR="001E5F38" w:rsidRPr="004857C7">
        <w:tc>
          <w:tcPr>
            <w:tcW w:w="2340" w:type="dxa"/>
          </w:tcPr>
          <w:p w:rsidR="001E5F38" w:rsidRPr="004857C7" w:rsidRDefault="001E5F38" w:rsidP="00A369C3">
            <w:pPr>
              <w:pStyle w:val="Glossary"/>
              <w:shd w:val="clear" w:color="auto" w:fill="auto"/>
              <w:ind w:left="0" w:firstLine="0"/>
              <w:rPr>
                <w:rFonts w:ascii="Tahoma" w:hAnsi="Tahoma" w:cs="Tahoma"/>
                <w:b/>
              </w:rPr>
            </w:pPr>
            <w:r>
              <w:rPr>
                <w:rFonts w:ascii="Tahoma" w:hAnsi="Tahoma" w:cs="Tahoma"/>
                <w:b/>
              </w:rPr>
              <w:t>Shifter</w:t>
            </w:r>
          </w:p>
        </w:tc>
        <w:tc>
          <w:tcPr>
            <w:tcW w:w="6228" w:type="dxa"/>
          </w:tcPr>
          <w:p w:rsidR="001E5F38" w:rsidRPr="004857C7" w:rsidRDefault="001E5F38" w:rsidP="00A369C3">
            <w:pPr>
              <w:pStyle w:val="Glossary"/>
              <w:shd w:val="clear" w:color="auto" w:fill="auto"/>
              <w:ind w:left="0" w:firstLine="0"/>
              <w:rPr>
                <w:rFonts w:ascii="Tahoma" w:hAnsi="Tahoma" w:cs="Tahoma"/>
                <w:bCs/>
              </w:rPr>
            </w:pPr>
            <w:r>
              <w:rPr>
                <w:rFonts w:ascii="Tahoma" w:hAnsi="Tahoma" w:cs="Tahoma"/>
                <w:bCs/>
              </w:rPr>
              <w:t>A shifter is a virtual device created from a belt and an encoder.  It is used to track the position of a container.</w:t>
            </w:r>
          </w:p>
        </w:tc>
      </w:tr>
      <w:tr w:rsidR="001E5F38" w:rsidRPr="004857C7">
        <w:tc>
          <w:tcPr>
            <w:tcW w:w="2340" w:type="dxa"/>
          </w:tcPr>
          <w:p w:rsidR="001E5F38" w:rsidRDefault="001E5F38" w:rsidP="00A369C3">
            <w:pPr>
              <w:pStyle w:val="Glossary"/>
              <w:shd w:val="clear" w:color="auto" w:fill="auto"/>
              <w:ind w:left="0" w:firstLine="0"/>
              <w:rPr>
                <w:rFonts w:ascii="Tahoma" w:hAnsi="Tahoma" w:cs="Tahoma"/>
                <w:b/>
              </w:rPr>
            </w:pPr>
            <w:r>
              <w:rPr>
                <w:rFonts w:ascii="Tahoma" w:hAnsi="Tahoma" w:cs="Tahoma"/>
                <w:b/>
              </w:rPr>
              <w:t>Shifter Count</w:t>
            </w:r>
          </w:p>
        </w:tc>
        <w:tc>
          <w:tcPr>
            <w:tcW w:w="6228" w:type="dxa"/>
          </w:tcPr>
          <w:p w:rsidR="001E5F38" w:rsidRDefault="001E5F38" w:rsidP="00A369C3">
            <w:pPr>
              <w:pStyle w:val="Glossary"/>
              <w:shd w:val="clear" w:color="auto" w:fill="auto"/>
              <w:ind w:left="0" w:firstLine="0"/>
              <w:rPr>
                <w:rFonts w:ascii="Tahoma" w:hAnsi="Tahoma" w:cs="Tahoma"/>
                <w:bCs/>
              </w:rPr>
            </w:pPr>
            <w:r>
              <w:rPr>
                <w:rFonts w:ascii="Tahoma" w:hAnsi="Tahoma" w:cs="Tahoma"/>
                <w:bCs/>
              </w:rPr>
              <w:t>The shifter count is the position of the container in encoder ticks from the start of the belt/shifter.</w:t>
            </w:r>
          </w:p>
        </w:tc>
      </w:tr>
      <w:tr w:rsidR="008C7EE8" w:rsidRPr="004857C7">
        <w:tc>
          <w:tcPr>
            <w:tcW w:w="2340" w:type="dxa"/>
          </w:tcPr>
          <w:p w:rsidR="008C7EE8" w:rsidRDefault="008C7EE8" w:rsidP="00A369C3">
            <w:pPr>
              <w:pStyle w:val="Glossary"/>
              <w:shd w:val="clear" w:color="auto" w:fill="auto"/>
              <w:ind w:left="0" w:firstLine="0"/>
              <w:rPr>
                <w:rFonts w:ascii="Tahoma" w:hAnsi="Tahoma" w:cs="Tahoma"/>
                <w:b/>
              </w:rPr>
            </w:pPr>
            <w:r>
              <w:rPr>
                <w:rFonts w:ascii="Tahoma" w:hAnsi="Tahoma" w:cs="Tahoma"/>
                <w:b/>
              </w:rPr>
              <w:t>Sorter</w:t>
            </w:r>
          </w:p>
        </w:tc>
        <w:tc>
          <w:tcPr>
            <w:tcW w:w="6228" w:type="dxa"/>
          </w:tcPr>
          <w:p w:rsidR="008C7EE8" w:rsidRDefault="008C7EE8" w:rsidP="00A369C3">
            <w:pPr>
              <w:pStyle w:val="Glossary"/>
              <w:shd w:val="clear" w:color="auto" w:fill="auto"/>
              <w:ind w:left="0" w:firstLine="0"/>
              <w:rPr>
                <w:rFonts w:ascii="Tahoma" w:hAnsi="Tahoma" w:cs="Tahoma"/>
                <w:bCs/>
              </w:rPr>
            </w:pPr>
            <w:r>
              <w:rPr>
                <w:rFonts w:ascii="Tahoma" w:hAnsi="Tahoma" w:cs="Tahoma"/>
                <w:bCs/>
              </w:rPr>
              <w:t>A virtual device that decides actions.  The Sorter requests events from the Shifter based on a Container’s position.  The Shifter will track a Container on each tick while a Sorter only needs to know when a Container reaches a particular position.  Once a Container reaches a particular position the Sorter is responsible for trigger an action on the Container.</w:t>
            </w:r>
          </w:p>
        </w:tc>
      </w:tr>
    </w:tbl>
    <w:p w:rsidR="00110543" w:rsidRDefault="00110543" w:rsidP="009167EC">
      <w:pPr>
        <w:pStyle w:val="Heading3"/>
      </w:pPr>
      <w:bookmarkStart w:id="10" w:name="_Toc291596127"/>
      <w:r>
        <w:t>Non-code definitions</w:t>
      </w:r>
      <w:bookmarkEnd w:id="10"/>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0"/>
        <w:gridCol w:w="6228"/>
      </w:tblGrid>
      <w:tr w:rsidR="00110543" w:rsidRPr="004857C7" w:rsidTr="00665896">
        <w:tc>
          <w:tcPr>
            <w:tcW w:w="2340" w:type="dxa"/>
          </w:tcPr>
          <w:p w:rsidR="00110543" w:rsidRPr="004857C7" w:rsidRDefault="00110543" w:rsidP="00665896">
            <w:pPr>
              <w:pStyle w:val="Glossary"/>
              <w:shd w:val="clear" w:color="auto" w:fill="auto"/>
              <w:ind w:left="0" w:firstLine="0"/>
              <w:rPr>
                <w:rFonts w:ascii="Tahoma" w:hAnsi="Tahoma" w:cs="Tahoma"/>
                <w:b/>
              </w:rPr>
            </w:pPr>
            <w:r w:rsidRPr="004857C7">
              <w:rPr>
                <w:rFonts w:ascii="Tahoma" w:hAnsi="Tahoma" w:cs="Tahoma"/>
                <w:b/>
              </w:rPr>
              <w:t>Container</w:t>
            </w:r>
          </w:p>
        </w:tc>
        <w:tc>
          <w:tcPr>
            <w:tcW w:w="6228" w:type="dxa"/>
          </w:tcPr>
          <w:p w:rsidR="00110543" w:rsidRPr="004857C7" w:rsidRDefault="00110543" w:rsidP="00665896">
            <w:pPr>
              <w:pStyle w:val="Glossary"/>
              <w:shd w:val="clear" w:color="auto" w:fill="auto"/>
              <w:ind w:left="0" w:firstLine="0"/>
              <w:rPr>
                <w:rFonts w:ascii="Tahoma" w:hAnsi="Tahoma" w:cs="Tahoma"/>
                <w:bCs/>
              </w:rPr>
            </w:pPr>
            <w:r w:rsidRPr="004857C7">
              <w:rPr>
                <w:rFonts w:ascii="Tahoma" w:hAnsi="Tahoma" w:cs="Tahoma"/>
                <w:bCs/>
              </w:rPr>
              <w:t>a general term used to describe cartons or totes that can be conveyed by the system</w:t>
            </w:r>
          </w:p>
        </w:tc>
      </w:tr>
      <w:tr w:rsidR="00110543" w:rsidRPr="004857C7" w:rsidTr="00665896">
        <w:tc>
          <w:tcPr>
            <w:tcW w:w="2340" w:type="dxa"/>
          </w:tcPr>
          <w:p w:rsidR="00110543" w:rsidRPr="004857C7" w:rsidRDefault="00110543" w:rsidP="00665896">
            <w:pPr>
              <w:pStyle w:val="Glossary"/>
              <w:shd w:val="clear" w:color="auto" w:fill="auto"/>
              <w:ind w:left="0" w:firstLine="0"/>
              <w:rPr>
                <w:rFonts w:ascii="Tahoma" w:hAnsi="Tahoma" w:cs="Tahoma"/>
                <w:b/>
              </w:rPr>
            </w:pPr>
            <w:r>
              <w:rPr>
                <w:rFonts w:ascii="Tahoma" w:hAnsi="Tahoma" w:cs="Tahoma"/>
                <w:b/>
              </w:rPr>
              <w:t>Encoder</w:t>
            </w:r>
          </w:p>
        </w:tc>
        <w:tc>
          <w:tcPr>
            <w:tcW w:w="6228" w:type="dxa"/>
          </w:tcPr>
          <w:p w:rsidR="00110543" w:rsidRPr="004857C7" w:rsidRDefault="00110543" w:rsidP="00665896">
            <w:pPr>
              <w:pStyle w:val="Glossary"/>
              <w:shd w:val="clear" w:color="auto" w:fill="auto"/>
              <w:ind w:left="0" w:firstLine="0"/>
              <w:rPr>
                <w:rFonts w:ascii="Tahoma" w:hAnsi="Tahoma" w:cs="Tahoma"/>
                <w:bCs/>
              </w:rPr>
            </w:pPr>
            <w:r>
              <w:rPr>
                <w:rFonts w:ascii="Tahoma" w:hAnsi="Tahoma" w:cs="Tahoma"/>
                <w:bCs/>
              </w:rPr>
              <w:t xml:space="preserve">A device that indicates belt movement.  A wheel connected to a belt that provides a pulse (tick) for fixed distance the belt moves. </w:t>
            </w:r>
          </w:p>
        </w:tc>
      </w:tr>
      <w:tr w:rsidR="0035638E" w:rsidRPr="004857C7" w:rsidTr="00665896">
        <w:tc>
          <w:tcPr>
            <w:tcW w:w="2340" w:type="dxa"/>
          </w:tcPr>
          <w:p w:rsidR="0035638E" w:rsidRDefault="0035638E" w:rsidP="00665896">
            <w:pPr>
              <w:pStyle w:val="Glossary"/>
              <w:shd w:val="clear" w:color="auto" w:fill="auto"/>
              <w:ind w:left="0" w:firstLine="0"/>
              <w:rPr>
                <w:rFonts w:ascii="Tahoma" w:hAnsi="Tahoma" w:cs="Tahoma"/>
                <w:b/>
              </w:rPr>
            </w:pPr>
            <w:r>
              <w:rPr>
                <w:rFonts w:ascii="Tahoma" w:hAnsi="Tahoma" w:cs="Tahoma"/>
                <w:b/>
              </w:rPr>
              <w:t>Gap</w:t>
            </w:r>
          </w:p>
        </w:tc>
        <w:tc>
          <w:tcPr>
            <w:tcW w:w="6228" w:type="dxa"/>
          </w:tcPr>
          <w:p w:rsidR="0035638E" w:rsidRDefault="0035638E" w:rsidP="00665896">
            <w:pPr>
              <w:pStyle w:val="Glossary"/>
              <w:shd w:val="clear" w:color="auto" w:fill="auto"/>
              <w:ind w:left="0" w:firstLine="0"/>
              <w:rPr>
                <w:rFonts w:ascii="Tahoma" w:hAnsi="Tahoma" w:cs="Tahoma"/>
                <w:bCs/>
              </w:rPr>
            </w:pPr>
            <w:r>
              <w:rPr>
                <w:rFonts w:ascii="Tahoma" w:hAnsi="Tahoma" w:cs="Tahoma"/>
                <w:bCs/>
              </w:rPr>
              <w:t>The distance between tail of a Container and the nose of next Container.</w:t>
            </w:r>
          </w:p>
        </w:tc>
      </w:tr>
      <w:tr w:rsidR="00110543" w:rsidRPr="004857C7" w:rsidTr="00665896">
        <w:tc>
          <w:tcPr>
            <w:tcW w:w="2340" w:type="dxa"/>
          </w:tcPr>
          <w:p w:rsidR="00110543" w:rsidRDefault="00110543" w:rsidP="00665896">
            <w:pPr>
              <w:pStyle w:val="Glossary"/>
              <w:shd w:val="clear" w:color="auto" w:fill="auto"/>
              <w:ind w:left="0" w:firstLine="0"/>
              <w:rPr>
                <w:rFonts w:ascii="Tahoma" w:hAnsi="Tahoma" w:cs="Tahoma"/>
                <w:b/>
              </w:rPr>
            </w:pPr>
            <w:r>
              <w:rPr>
                <w:rFonts w:ascii="Tahoma" w:hAnsi="Tahoma" w:cs="Tahoma"/>
                <w:b/>
              </w:rPr>
              <w:t>Gapper</w:t>
            </w:r>
          </w:p>
        </w:tc>
        <w:tc>
          <w:tcPr>
            <w:tcW w:w="6228" w:type="dxa"/>
          </w:tcPr>
          <w:p w:rsidR="00110543" w:rsidRDefault="00110543" w:rsidP="00665896">
            <w:pPr>
              <w:pStyle w:val="Glossary"/>
              <w:shd w:val="clear" w:color="auto" w:fill="auto"/>
              <w:ind w:left="0" w:firstLine="0"/>
              <w:rPr>
                <w:rFonts w:ascii="Tahoma" w:hAnsi="Tahoma" w:cs="Tahoma"/>
                <w:bCs/>
              </w:rPr>
            </w:pPr>
            <w:r>
              <w:rPr>
                <w:rFonts w:ascii="Tahoma" w:hAnsi="Tahoma" w:cs="Tahoma"/>
                <w:bCs/>
              </w:rPr>
              <w:t>A device that creates distance between containers.</w:t>
            </w:r>
          </w:p>
        </w:tc>
      </w:tr>
      <w:tr w:rsidR="0035638E" w:rsidRPr="004857C7" w:rsidTr="00665896">
        <w:tc>
          <w:tcPr>
            <w:tcW w:w="2340" w:type="dxa"/>
          </w:tcPr>
          <w:p w:rsidR="0035638E" w:rsidRDefault="0035638E" w:rsidP="00665896">
            <w:pPr>
              <w:pStyle w:val="Glossary"/>
              <w:shd w:val="clear" w:color="auto" w:fill="auto"/>
              <w:ind w:left="0" w:firstLine="0"/>
              <w:rPr>
                <w:rFonts w:ascii="Tahoma" w:hAnsi="Tahoma" w:cs="Tahoma"/>
                <w:b/>
              </w:rPr>
            </w:pPr>
            <w:r>
              <w:rPr>
                <w:rFonts w:ascii="Tahoma" w:hAnsi="Tahoma" w:cs="Tahoma"/>
                <w:b/>
              </w:rPr>
              <w:t>Pitch</w:t>
            </w:r>
          </w:p>
        </w:tc>
        <w:tc>
          <w:tcPr>
            <w:tcW w:w="6228" w:type="dxa"/>
          </w:tcPr>
          <w:p w:rsidR="0035638E" w:rsidRDefault="0035638E" w:rsidP="00665896">
            <w:pPr>
              <w:pStyle w:val="Glossary"/>
              <w:shd w:val="clear" w:color="auto" w:fill="auto"/>
              <w:ind w:left="0" w:firstLine="0"/>
              <w:rPr>
                <w:rFonts w:ascii="Tahoma" w:hAnsi="Tahoma" w:cs="Tahoma"/>
                <w:bCs/>
              </w:rPr>
            </w:pPr>
            <w:r>
              <w:rPr>
                <w:rFonts w:ascii="Tahoma" w:hAnsi="Tahoma" w:cs="Tahoma"/>
                <w:bCs/>
              </w:rPr>
              <w:t xml:space="preserve">The distance between the nose of a </w:t>
            </w:r>
            <w:proofErr w:type="spellStart"/>
            <w:r>
              <w:rPr>
                <w:rFonts w:ascii="Tahoma" w:hAnsi="Tahoma" w:cs="Tahoma"/>
                <w:bCs/>
              </w:rPr>
              <w:t>Containera</w:t>
            </w:r>
            <w:proofErr w:type="spellEnd"/>
            <w:r>
              <w:rPr>
                <w:rFonts w:ascii="Tahoma" w:hAnsi="Tahoma" w:cs="Tahoma"/>
                <w:bCs/>
              </w:rPr>
              <w:t xml:space="preserve"> and nose of the next Container.</w:t>
            </w:r>
          </w:p>
        </w:tc>
      </w:tr>
      <w:tr w:rsidR="00110543" w:rsidRPr="004857C7" w:rsidTr="00665896">
        <w:tc>
          <w:tcPr>
            <w:tcW w:w="2340" w:type="dxa"/>
          </w:tcPr>
          <w:p w:rsidR="00110543" w:rsidRDefault="00110543" w:rsidP="00665896">
            <w:pPr>
              <w:pStyle w:val="Glossary"/>
              <w:shd w:val="clear" w:color="auto" w:fill="auto"/>
              <w:ind w:left="0" w:firstLine="0"/>
              <w:rPr>
                <w:rFonts w:ascii="Tahoma" w:hAnsi="Tahoma" w:cs="Tahoma"/>
                <w:b/>
              </w:rPr>
            </w:pPr>
            <w:r>
              <w:rPr>
                <w:rFonts w:ascii="Tahoma" w:hAnsi="Tahoma" w:cs="Tahoma"/>
                <w:b/>
              </w:rPr>
              <w:t>Sorter</w:t>
            </w:r>
          </w:p>
        </w:tc>
        <w:tc>
          <w:tcPr>
            <w:tcW w:w="6228" w:type="dxa"/>
          </w:tcPr>
          <w:p w:rsidR="00110543" w:rsidRDefault="00110543" w:rsidP="00665896">
            <w:pPr>
              <w:pStyle w:val="Glossary"/>
              <w:shd w:val="clear" w:color="auto" w:fill="auto"/>
              <w:ind w:left="0" w:firstLine="0"/>
              <w:rPr>
                <w:rFonts w:ascii="Tahoma" w:hAnsi="Tahoma" w:cs="Tahoma"/>
                <w:bCs/>
              </w:rPr>
            </w:pPr>
            <w:r>
              <w:rPr>
                <w:rFonts w:ascii="Tahoma" w:hAnsi="Tahoma" w:cs="Tahoma"/>
                <w:bCs/>
              </w:rPr>
              <w:t>A device that separates containers.  Maybe.</w:t>
            </w:r>
          </w:p>
        </w:tc>
      </w:tr>
    </w:tbl>
    <w:p w:rsidR="00110543" w:rsidRDefault="00110543" w:rsidP="00110543">
      <w:pPr>
        <w:pStyle w:val="BodyText"/>
      </w:pPr>
    </w:p>
    <w:p w:rsidR="00110543" w:rsidRPr="00110543" w:rsidRDefault="00110543" w:rsidP="00110543">
      <w:pPr>
        <w:pStyle w:val="BodyText"/>
      </w:pPr>
    </w:p>
    <w:p w:rsidR="009167EC" w:rsidRDefault="009167EC" w:rsidP="009167EC">
      <w:pPr>
        <w:pStyle w:val="Heading3"/>
      </w:pPr>
      <w:bookmarkStart w:id="11" w:name="_Toc291596128"/>
      <w:r>
        <w:lastRenderedPageBreak/>
        <w:t>Acronyms and Abbreviations</w:t>
      </w:r>
      <w:bookmarkEnd w:id="11"/>
    </w:p>
    <w:p w:rsidR="004857C7" w:rsidRDefault="004857C7" w:rsidP="00CB459A">
      <w:pPr>
        <w:pStyle w:val="ListContinue"/>
      </w:pPr>
    </w:p>
    <w:p w:rsidR="009167EC" w:rsidRPr="009167EC" w:rsidRDefault="009167EC" w:rsidP="004857C7">
      <w:pPr>
        <w:pStyle w:val="ListContinue"/>
      </w:pPr>
    </w:p>
    <w:p w:rsidR="009167EC" w:rsidRPr="009A6E92" w:rsidRDefault="009167EC" w:rsidP="009167EC">
      <w:pPr>
        <w:pStyle w:val="Heading3"/>
      </w:pPr>
      <w:bookmarkStart w:id="12" w:name="_Toc291596129"/>
      <w:r w:rsidRPr="009A6E92">
        <w:t>Requirements Numbering</w:t>
      </w:r>
      <w:bookmarkEnd w:id="12"/>
    </w:p>
    <w:p w:rsidR="0060627A" w:rsidRPr="009A6E92" w:rsidRDefault="0060627A" w:rsidP="0060627A">
      <w:r w:rsidRPr="009A6E92">
        <w:t xml:space="preserve">Throughout this document, a requirement number will follow any requirement specified.  This is done to help identify the functional area associated with the requirement and to identify the requirement for testing purposes.  </w:t>
      </w:r>
    </w:p>
    <w:p w:rsidR="0060627A" w:rsidRPr="004538DC" w:rsidRDefault="0060627A" w:rsidP="0060627A">
      <w:pPr>
        <w:rPr>
          <w:highlight w:val="cyan"/>
        </w:rPr>
      </w:pPr>
    </w:p>
    <w:p w:rsidR="0060627A" w:rsidRPr="009A6E92" w:rsidRDefault="0060627A" w:rsidP="0060627A">
      <w:r w:rsidRPr="009A6E92">
        <w:t xml:space="preserve">These requirement numbers are of the following form:  </w:t>
      </w:r>
      <w:r w:rsidRPr="009A6E92">
        <w:rPr>
          <w:b/>
          <w:bCs/>
        </w:rPr>
        <w:t>REQ-</w:t>
      </w:r>
      <w:proofErr w:type="spellStart"/>
      <w:r w:rsidRPr="009A6E92">
        <w:rPr>
          <w:b/>
          <w:bCs/>
        </w:rPr>
        <w:t>XYZnnn</w:t>
      </w:r>
      <w:proofErr w:type="spellEnd"/>
      <w:r w:rsidRPr="009A6E92">
        <w:rPr>
          <w:b/>
          <w:bCs/>
        </w:rPr>
        <w:t>.</w:t>
      </w:r>
    </w:p>
    <w:p w:rsidR="0060627A" w:rsidRPr="009A6E92" w:rsidRDefault="0060627A" w:rsidP="0060627A">
      <w:pPr>
        <w:pStyle w:val="ListContinue"/>
      </w:pPr>
      <w:r w:rsidRPr="009A6E92">
        <w:rPr>
          <w:b/>
          <w:bCs/>
        </w:rPr>
        <w:t>REQ</w:t>
      </w:r>
      <w:r w:rsidRPr="009A6E92">
        <w:t xml:space="preserve"> - identifies this as a requirement</w:t>
      </w:r>
    </w:p>
    <w:p w:rsidR="0060627A" w:rsidRPr="009A6E92" w:rsidRDefault="0060627A" w:rsidP="0060627A">
      <w:pPr>
        <w:pStyle w:val="ListContinue"/>
      </w:pPr>
      <w:r w:rsidRPr="009A6E92">
        <w:rPr>
          <w:b/>
          <w:bCs/>
        </w:rPr>
        <w:t>XYZ</w:t>
      </w:r>
      <w:r w:rsidRPr="009A6E92">
        <w:t xml:space="preserve"> - identifies the functional area of the requirement (e.g. DB = database, GUI = graphical user interface, PRF = processing function, etc.)</w:t>
      </w:r>
    </w:p>
    <w:p w:rsidR="0060627A" w:rsidRDefault="0060627A" w:rsidP="0060627A">
      <w:pPr>
        <w:pStyle w:val="ListContinue"/>
      </w:pPr>
      <w:proofErr w:type="spellStart"/>
      <w:r w:rsidRPr="009A6E92">
        <w:rPr>
          <w:b/>
          <w:bCs/>
        </w:rPr>
        <w:t>nnn</w:t>
      </w:r>
      <w:proofErr w:type="spellEnd"/>
      <w:r w:rsidRPr="009A6E92">
        <w:t xml:space="preserve"> - unique identification number</w:t>
      </w:r>
    </w:p>
    <w:p w:rsidR="0060627A" w:rsidRDefault="0060627A" w:rsidP="0060627A"/>
    <w:p w:rsidR="009167EC" w:rsidRPr="009167EC" w:rsidRDefault="009167EC" w:rsidP="0060627A"/>
    <w:p w:rsidR="009167EC" w:rsidRDefault="009167EC" w:rsidP="00AE0069">
      <w:pPr>
        <w:pStyle w:val="BodyText"/>
      </w:pPr>
    </w:p>
    <w:p w:rsidR="00AF4DEA" w:rsidRDefault="00951A7B" w:rsidP="00AF4DEA">
      <w:pPr>
        <w:pStyle w:val="Heading1"/>
      </w:pPr>
      <w:bookmarkStart w:id="13" w:name="_Toc99424307"/>
      <w:bookmarkStart w:id="14" w:name="_Toc102983417"/>
      <w:bookmarkStart w:id="15" w:name="_Toc291596130"/>
      <w:bookmarkEnd w:id="13"/>
      <w:bookmarkEnd w:id="14"/>
      <w:r>
        <w:lastRenderedPageBreak/>
        <w:t>High Level Summary</w:t>
      </w:r>
      <w:bookmarkEnd w:id="15"/>
    </w:p>
    <w:p w:rsidR="00951A7B" w:rsidRDefault="00951A7B" w:rsidP="00951A7B">
      <w:pPr>
        <w:pStyle w:val="Heading2"/>
      </w:pPr>
      <w:bookmarkStart w:id="16" w:name="_Toc291596131"/>
      <w:r>
        <w:t>Conveyor System Layout</w:t>
      </w:r>
      <w:bookmarkEnd w:id="16"/>
    </w:p>
    <w:p w:rsidR="005A2FE0" w:rsidRPr="00792A61" w:rsidRDefault="005A2FE0" w:rsidP="005A2FE0">
      <w:pPr>
        <w:pStyle w:val="BodyText"/>
        <w:jc w:val="center"/>
      </w:pPr>
      <w:r>
        <w:rPr>
          <w:noProof/>
        </w:rPr>
        <mc:AlternateContent>
          <mc:Choice Requires="wpc">
            <w:drawing>
              <wp:inline distT="0" distB="0" distL="0" distR="0" wp14:anchorId="57AF4867" wp14:editId="7A796A96">
                <wp:extent cx="4714874" cy="238125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60" name="Group 160"/>
                        <wpg:cNvGrpSpPr/>
                        <wpg:grpSpPr>
                          <a:xfrm>
                            <a:off x="40269" y="0"/>
                            <a:ext cx="3367090" cy="2238374"/>
                            <a:chOff x="1424669" y="138113"/>
                            <a:chExt cx="3367090" cy="2238374"/>
                          </a:xfrm>
                        </wpg:grpSpPr>
                        <wpg:grpSp>
                          <wpg:cNvPr id="35" name="Group 35"/>
                          <wpg:cNvGrpSpPr/>
                          <wpg:grpSpPr>
                            <a:xfrm>
                              <a:off x="2367644" y="661987"/>
                              <a:ext cx="685800" cy="1714500"/>
                              <a:chOff x="2857500" y="947737"/>
                              <a:chExt cx="685800" cy="1714500"/>
                            </a:xfrm>
                          </wpg:grpSpPr>
                          <wps:wsp>
                            <wps:cNvPr id="17" name="Straight Connector 17"/>
                            <wps:cNvCnPr/>
                            <wps:spPr>
                              <a:xfrm>
                                <a:off x="2857500" y="947737"/>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3314700" y="947737"/>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3314700" y="10620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3543300" y="1062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3314700" y="14049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flipV="1">
                                <a:off x="3314700" y="1404937"/>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3314700" y="16335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flipV="1">
                                <a:off x="3543300" y="16335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3314700" y="19764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V="1">
                                <a:off x="3314700" y="1976437"/>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H="1">
                                <a:off x="3314700" y="22050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flipV="1">
                                <a:off x="3543300" y="2205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a:off x="3314700" y="25479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flipV="1">
                                <a:off x="3314700" y="2547937"/>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a:off x="2857500" y="2662237"/>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2857500" y="947737"/>
                                <a:ext cx="0" cy="17145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36" name="Up Arrow 36"/>
                          <wps:cNvSpPr/>
                          <wps:spPr>
                            <a:xfrm>
                              <a:off x="2529569" y="952500"/>
                              <a:ext cx="142875" cy="1109662"/>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Right Arrow 118"/>
                          <wps:cNvSpPr/>
                          <wps:spPr>
                            <a:xfrm>
                              <a:off x="2824844" y="890587"/>
                              <a:ext cx="328612"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Right Arrow 122"/>
                          <wps:cNvSpPr/>
                          <wps:spPr>
                            <a:xfrm>
                              <a:off x="2876256" y="1518262"/>
                              <a:ext cx="328295" cy="450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Right Arrow 123"/>
                          <wps:cNvSpPr/>
                          <wps:spPr>
                            <a:xfrm>
                              <a:off x="2904832" y="2062162"/>
                              <a:ext cx="328295" cy="450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27" name="Group 127"/>
                          <wpg:cNvGrpSpPr/>
                          <wpg:grpSpPr>
                            <a:xfrm>
                              <a:off x="3077259" y="661987"/>
                              <a:ext cx="1714500" cy="457200"/>
                              <a:chOff x="3567115" y="947737"/>
                              <a:chExt cx="1714500" cy="457200"/>
                            </a:xfrm>
                          </wpg:grpSpPr>
                          <wpg:grpSp>
                            <wpg:cNvPr id="116" name="Group 116"/>
                            <wpg:cNvGrpSpPr/>
                            <wpg:grpSpPr>
                              <a:xfrm>
                                <a:off x="3567115" y="1062037"/>
                                <a:ext cx="1714500" cy="342900"/>
                                <a:chOff x="3567115" y="1062037"/>
                                <a:chExt cx="1714500" cy="342900"/>
                              </a:xfrm>
                            </wpg:grpSpPr>
                            <wps:wsp>
                              <wps:cNvPr id="37" name="Straight Connector 37"/>
                              <wps:cNvCnPr/>
                              <wps:spPr>
                                <a:xfrm>
                                  <a:off x="3567115" y="1062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wps:spPr>
                                <a:xfrm flipH="1">
                                  <a:off x="3567115" y="1062037"/>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flipH="1">
                                  <a:off x="3567115" y="1404937"/>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5281615" y="1062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11" name="Rectangle 111"/>
                            <wps:cNvSpPr/>
                            <wps:spPr>
                              <a:xfrm>
                                <a:off x="3771900" y="1062037"/>
                                <a:ext cx="45719"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Rectangle 124"/>
                            <wps:cNvSpPr/>
                            <wps:spPr>
                              <a:xfrm>
                                <a:off x="4229100" y="947737"/>
                                <a:ext cx="157163"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Rectangle 125"/>
                            <wps:cNvSpPr/>
                            <wps:spPr>
                              <a:xfrm>
                                <a:off x="4572000" y="947737"/>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Rectangle 126"/>
                            <wps:cNvSpPr/>
                            <wps:spPr>
                              <a:xfrm>
                                <a:off x="4914900" y="947737"/>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8" name="Group 128"/>
                          <wpg:cNvGrpSpPr/>
                          <wpg:grpSpPr>
                            <a:xfrm>
                              <a:off x="3076281" y="1233487"/>
                              <a:ext cx="1714500" cy="457200"/>
                              <a:chOff x="0" y="0"/>
                              <a:chExt cx="1714500" cy="457200"/>
                            </a:xfrm>
                          </wpg:grpSpPr>
                          <wpg:grpSp>
                            <wpg:cNvPr id="129" name="Group 129"/>
                            <wpg:cNvGrpSpPr/>
                            <wpg:grpSpPr>
                              <a:xfrm>
                                <a:off x="0" y="114300"/>
                                <a:ext cx="1714500" cy="342900"/>
                                <a:chOff x="0" y="114300"/>
                                <a:chExt cx="1714500" cy="342900"/>
                              </a:xfrm>
                            </wpg:grpSpPr>
                            <wps:wsp>
                              <wps:cNvPr id="134" name="Straight Connector 134"/>
                              <wps:cNvCnPr/>
                              <wps:spPr>
                                <a:xfrm>
                                  <a:off x="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 name="Straight Connector 135"/>
                              <wps:cNvCnPr/>
                              <wps:spPr>
                                <a:xfrm flipH="1">
                                  <a:off x="0" y="1143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6" name="Straight Connector 136"/>
                              <wps:cNvCnPr/>
                              <wps:spPr>
                                <a:xfrm flipH="1">
                                  <a:off x="0" y="4572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 name="Straight Connector 137"/>
                              <wps:cNvCnPr/>
                              <wps:spPr>
                                <a:xfrm>
                                  <a:off x="171450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0" name="Rectangle 130"/>
                            <wps:cNvSpPr/>
                            <wps:spPr>
                              <a:xfrm>
                                <a:off x="204785" y="114300"/>
                                <a:ext cx="45719"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 name="Rectangle 131"/>
                            <wps:cNvSpPr/>
                            <wps:spPr>
                              <a:xfrm>
                                <a:off x="661985" y="0"/>
                                <a:ext cx="157163"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 name="Rectangle 132"/>
                            <wps:cNvSpPr/>
                            <wps:spPr>
                              <a:xfrm>
                                <a:off x="10048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 name="Rectangle 133"/>
                            <wps:cNvSpPr/>
                            <wps:spPr>
                              <a:xfrm>
                                <a:off x="13477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8" name="Group 138"/>
                          <wpg:cNvGrpSpPr/>
                          <wpg:grpSpPr>
                            <a:xfrm>
                              <a:off x="3076281" y="1804987"/>
                              <a:ext cx="1714500" cy="457200"/>
                              <a:chOff x="0" y="0"/>
                              <a:chExt cx="1714500" cy="457200"/>
                            </a:xfrm>
                          </wpg:grpSpPr>
                          <wpg:grpSp>
                            <wpg:cNvPr id="139" name="Group 139"/>
                            <wpg:cNvGrpSpPr/>
                            <wpg:grpSpPr>
                              <a:xfrm>
                                <a:off x="0" y="114300"/>
                                <a:ext cx="1714500" cy="342900"/>
                                <a:chOff x="0" y="114300"/>
                                <a:chExt cx="1714500" cy="342900"/>
                              </a:xfrm>
                            </wpg:grpSpPr>
                            <wps:wsp>
                              <wps:cNvPr id="144" name="Straight Connector 144"/>
                              <wps:cNvCnPr/>
                              <wps:spPr>
                                <a:xfrm>
                                  <a:off x="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5" name="Straight Connector 145"/>
                              <wps:cNvCnPr/>
                              <wps:spPr>
                                <a:xfrm flipH="1">
                                  <a:off x="0" y="1143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flipH="1">
                                  <a:off x="0" y="4572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a:off x="171450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0" name="Rectangle 140"/>
                            <wps:cNvSpPr/>
                            <wps:spPr>
                              <a:xfrm>
                                <a:off x="204785" y="114300"/>
                                <a:ext cx="45719"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 name="Rectangle 141"/>
                            <wps:cNvSpPr/>
                            <wps:spPr>
                              <a:xfrm>
                                <a:off x="661985" y="0"/>
                                <a:ext cx="157163"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a:off x="10048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 name="Rectangle 143"/>
                            <wps:cNvSpPr/>
                            <wps:spPr>
                              <a:xfrm>
                                <a:off x="13477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57527" w:rsidRDefault="00657527" w:rsidP="005A2FE0">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49" name="Text Box 149"/>
                          <wps:cNvSpPr txBox="1"/>
                          <wps:spPr>
                            <a:xfrm>
                              <a:off x="1424669" y="1490662"/>
                              <a:ext cx="676275" cy="2714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7527" w:rsidRDefault="00657527" w:rsidP="005A2FE0">
                                <w:r>
                                  <w:t>Sorter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Text Box 150"/>
                          <wps:cNvSpPr txBox="1"/>
                          <wps:spPr>
                            <a:xfrm>
                              <a:off x="3866536" y="138113"/>
                              <a:ext cx="7143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7527" w:rsidRDefault="00657527" w:rsidP="005A2FE0">
                                <w:r>
                                  <w:t>Printers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 name="Text Box 151"/>
                          <wps:cNvSpPr txBox="1"/>
                          <wps:spPr>
                            <a:xfrm>
                              <a:off x="2971504" y="247650"/>
                              <a:ext cx="766762"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7527" w:rsidRDefault="00657527" w:rsidP="005A2FE0">
                                <w:r>
                                  <w:t>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 name="Text Box 152"/>
                          <wps:cNvSpPr txBox="1"/>
                          <wps:spPr>
                            <a:xfrm>
                              <a:off x="1653269" y="246675"/>
                              <a:ext cx="71437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7527" w:rsidRDefault="00657527" w:rsidP="005A2FE0">
                                <w:r>
                                  <w:t>Gapper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 name="Straight Arrow Connector 153"/>
                          <wps:cNvCnPr/>
                          <wps:spPr>
                            <a:xfrm flipV="1">
                              <a:off x="2100944" y="1319212"/>
                              <a:ext cx="376238" cy="3190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4" name="Straight Arrow Connector 154"/>
                          <wps:cNvCnPr/>
                          <wps:spPr>
                            <a:xfrm>
                              <a:off x="2367644" y="404812"/>
                              <a:ext cx="685800" cy="44291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5" name="Straight Arrow Connector 155"/>
                          <wps:cNvCnPr/>
                          <wps:spPr>
                            <a:xfrm>
                              <a:off x="2367644" y="404812"/>
                              <a:ext cx="685800" cy="10382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6" name="Straight Arrow Connector 156"/>
                          <wps:cNvCnPr>
                            <a:stCxn id="151" idx="2"/>
                          </wps:cNvCnPr>
                          <wps:spPr>
                            <a:xfrm flipH="1">
                              <a:off x="3327763" y="523875"/>
                              <a:ext cx="27122" cy="209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7" name="Straight Arrow Connector 157"/>
                          <wps:cNvCnPr>
                            <a:stCxn id="150" idx="2"/>
                          </wps:cNvCnPr>
                          <wps:spPr>
                            <a:xfrm flipH="1">
                              <a:off x="3896407" y="404813"/>
                              <a:ext cx="327317" cy="2285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8" name="Straight Arrow Connector 158"/>
                          <wps:cNvCnPr/>
                          <wps:spPr>
                            <a:xfrm>
                              <a:off x="4223724" y="404812"/>
                              <a:ext cx="291808"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9" name="Straight Arrow Connector 159"/>
                          <wps:cNvCnPr/>
                          <wps:spPr>
                            <a:xfrm flipH="1">
                              <a:off x="4177394" y="404813"/>
                              <a:ext cx="60617" cy="2285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s:wsp>
                        <wps:cNvPr id="350" name="Rectangle 350"/>
                        <wps:cNvSpPr/>
                        <wps:spPr>
                          <a:xfrm>
                            <a:off x="180975" y="595312"/>
                            <a:ext cx="428625" cy="385762"/>
                          </a:xfrm>
                          <a:prstGeom prst="rect">
                            <a:avLst/>
                          </a:prstGeom>
                        </wps:spPr>
                        <wps:style>
                          <a:lnRef idx="2">
                            <a:schemeClr val="dk1"/>
                          </a:lnRef>
                          <a:fillRef idx="1">
                            <a:schemeClr val="lt1"/>
                          </a:fillRef>
                          <a:effectRef idx="0">
                            <a:schemeClr val="dk1"/>
                          </a:effectRef>
                          <a:fontRef idx="minor">
                            <a:schemeClr val="dk1"/>
                          </a:fontRef>
                        </wps:style>
                        <wps:txbx>
                          <w:txbxContent>
                            <w:p w:rsidR="00657527" w:rsidRDefault="00657527" w:rsidP="002E0FA2">
                              <w:pPr>
                                <w:jc w:val="center"/>
                              </w:pPr>
                              <w:r>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Rectangle 416"/>
                        <wps:cNvSpPr/>
                        <wps:spPr>
                          <a:xfrm>
                            <a:off x="3689962" y="407011"/>
                            <a:ext cx="427990" cy="385445"/>
                          </a:xfrm>
                          <a:prstGeom prst="rect">
                            <a:avLst/>
                          </a:prstGeom>
                        </wps:spPr>
                        <wps:style>
                          <a:lnRef idx="2">
                            <a:schemeClr val="dk1"/>
                          </a:lnRef>
                          <a:fillRef idx="1">
                            <a:schemeClr val="lt1"/>
                          </a:fillRef>
                          <a:effectRef idx="0">
                            <a:schemeClr val="dk1"/>
                          </a:effectRef>
                          <a:fontRef idx="minor">
                            <a:schemeClr val="dk1"/>
                          </a:fontRef>
                        </wps:style>
                        <wps:txbx>
                          <w:txbxContent>
                            <w:p w:rsidR="00657527" w:rsidRDefault="00657527" w:rsidP="002E0FA2">
                              <w:pPr>
                                <w:pStyle w:val="NormalWeb"/>
                                <w:spacing w:before="0" w:beforeAutospacing="0" w:after="0" w:afterAutospacing="0"/>
                                <w:jc w:val="center"/>
                              </w:pPr>
                              <w:r>
                                <w:rPr>
                                  <w:rFonts w:ascii="Tahoma" w:eastAsia="Times New Roman" w:hAnsi="Tahoma"/>
                                </w:rPr>
                                <w:t>PC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7" name="Rectangle 417"/>
                        <wps:cNvSpPr/>
                        <wps:spPr>
                          <a:xfrm>
                            <a:off x="3689490" y="1048339"/>
                            <a:ext cx="427990" cy="385445"/>
                          </a:xfrm>
                          <a:prstGeom prst="rect">
                            <a:avLst/>
                          </a:prstGeom>
                        </wps:spPr>
                        <wps:style>
                          <a:lnRef idx="2">
                            <a:schemeClr val="dk1"/>
                          </a:lnRef>
                          <a:fillRef idx="1">
                            <a:schemeClr val="lt1"/>
                          </a:fillRef>
                          <a:effectRef idx="0">
                            <a:schemeClr val="dk1"/>
                          </a:effectRef>
                          <a:fontRef idx="minor">
                            <a:schemeClr val="dk1"/>
                          </a:fontRef>
                        </wps:style>
                        <wps:txbx>
                          <w:txbxContent>
                            <w:p w:rsidR="00657527" w:rsidRDefault="00657527" w:rsidP="002E0FA2">
                              <w:pPr>
                                <w:pStyle w:val="NormalWeb"/>
                                <w:spacing w:before="0" w:beforeAutospacing="0" w:after="0" w:afterAutospacing="0"/>
                                <w:jc w:val="center"/>
                              </w:pPr>
                              <w:r>
                                <w:rPr>
                                  <w:rFonts w:ascii="Tahoma" w:eastAsia="Times New Roman" w:hAnsi="Tahoma"/>
                                </w:rPr>
                                <w:t>PC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8" name="Rectangle 418"/>
                        <wps:cNvSpPr/>
                        <wps:spPr>
                          <a:xfrm>
                            <a:off x="3689482" y="1624012"/>
                            <a:ext cx="427355" cy="385445"/>
                          </a:xfrm>
                          <a:prstGeom prst="rect">
                            <a:avLst/>
                          </a:prstGeom>
                        </wps:spPr>
                        <wps:style>
                          <a:lnRef idx="2">
                            <a:schemeClr val="dk1"/>
                          </a:lnRef>
                          <a:fillRef idx="1">
                            <a:schemeClr val="lt1"/>
                          </a:fillRef>
                          <a:effectRef idx="0">
                            <a:schemeClr val="dk1"/>
                          </a:effectRef>
                          <a:fontRef idx="minor">
                            <a:schemeClr val="dk1"/>
                          </a:fontRef>
                        </wps:style>
                        <wps:txbx>
                          <w:txbxContent>
                            <w:p w:rsidR="00657527" w:rsidRDefault="00657527" w:rsidP="00793A36">
                              <w:pPr>
                                <w:pStyle w:val="NormalWeb"/>
                                <w:spacing w:before="0" w:beforeAutospacing="0" w:after="0" w:afterAutospacing="0"/>
                                <w:jc w:val="center"/>
                              </w:pPr>
                              <w:r>
                                <w:rPr>
                                  <w:rFonts w:ascii="Tahoma" w:eastAsia="Times New Roman" w:hAnsi="Tahoma"/>
                                </w:rPr>
                                <w:t>PC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0" name="Straight Connector 420"/>
                        <wps:cNvCnPr>
                          <a:stCxn id="350" idx="3"/>
                        </wps:cNvCnPr>
                        <wps:spPr>
                          <a:xfrm>
                            <a:off x="609600" y="788193"/>
                            <a:ext cx="373512" cy="260146"/>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421" name="Straight Connector 421"/>
                        <wps:cNvCnPr>
                          <a:endCxn id="416" idx="1"/>
                        </wps:cNvCnPr>
                        <wps:spPr>
                          <a:xfrm flipV="1">
                            <a:off x="3405922" y="599734"/>
                            <a:ext cx="284040" cy="181315"/>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422" name="Straight Connector 422"/>
                        <wps:cNvCnPr>
                          <a:endCxn id="417" idx="1"/>
                        </wps:cNvCnPr>
                        <wps:spPr>
                          <a:xfrm flipV="1">
                            <a:off x="3406901" y="1241062"/>
                            <a:ext cx="282589" cy="13908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423" name="Straight Connector 423"/>
                        <wps:cNvCnPr>
                          <a:endCxn id="418" idx="1"/>
                        </wps:cNvCnPr>
                        <wps:spPr>
                          <a:xfrm flipV="1">
                            <a:off x="3406901" y="1816735"/>
                            <a:ext cx="282581" cy="107314"/>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9" o:spid="_x0000_s1026" editas="canvas" style="width:371.25pt;height:187.5pt;mso-position-horizontal-relative:char;mso-position-vertical-relative:line" coordsize="47142,2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">
                <v:shape id="_x0000_s1027" type="#_x0000_t75" style="position:absolute;width:47142;height:23812;visibility:visible;mso-wrap-style:square">
                  <v:fill o:detectmouseclick="t"/>
                  <v:path o:connecttype="none"/>
                </v:shape>
                <v:group id="Group 160" o:spid="_x0000_s1028" style="position:absolute;left:402;width:33671;height:22383" coordorigin="14246,1381" coordsize="33670,22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group id="Group 35" o:spid="_x0000_s1029" style="position:absolute;left:23676;top:6619;width:6858;height:17145" coordorigin="28575,9477" coordsize="6858,17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line id="Straight Connector 17" o:spid="_x0000_s1030" style="position:absolute;visibility:visible;mso-wrap-style:square" from="28575,9477" to="33147,9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Vl7MIAAADbAAAADwAAAGRycy9kb3ducmV2LnhtbERPzWoCMRC+C32HMEJvNaulVlejiFCQ&#10;1kttH2DcjLuLm8k2GXXt0zdCwdt8fL8zX3auUWcKsfZsYDjIQBEX3tZcGvj+enuagIqCbLHxTAau&#10;FGG5eOjNMbf+wp903kmpUgjHHA1UIm2udSwqchgHviVO3MEHh5JgKLUNeEnhrtGjLBtrhzWnhgpb&#10;WldUHHcnZ+DnY7uJ130zkvHL7/sxrCZTeY7GPPa71QyUUCd38b97Y9P8V7j9kg7Qi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Vl7MIAAADbAAAADwAAAAAAAAAAAAAA&#10;AAChAgAAZHJzL2Rvd25yZXYueG1sUEsFBgAAAAAEAAQA+QAAAJADAAAAAA==&#10;" strokecolor="#4579b8 [3044]"/>
                    <v:line id="Straight Connector 19" o:spid="_x0000_s1031" style="position:absolute;visibility:visible;mso-wrap-style:square" from="33147,9477" to="33147,10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ZUBcEAAADbAAAADwAAAGRycy9kb3ducmV2LnhtbERPzWoCMRC+F3yHMEJvNaui6NYoUihI&#10;20vVBxg3093FzWRNRl379KZQ8DYf3+8sVp1r1IVCrD0bGA4yUMSFtzWXBva795cZqCjIFhvPZOBG&#10;EVbL3tMCc+uv/E2XrZQqhXDM0UAl0uZax6Iih3HgW+LE/fjgUBIMpbYBryncNXqUZVPtsObUUGFL&#10;bxUVx+3ZGTh9fm3i7dCMZDr5/TiG9Wwu42jMc79bv4IS6uQh/ndvbJo/h79f0gF6e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xlQFwQAAANsAAAAPAAAAAAAAAAAAAAAA&#10;AKECAABkcnMvZG93bnJldi54bWxQSwUGAAAAAAQABAD5AAAAjwMAAAAA&#10;" strokecolor="#4579b8 [3044]"/>
                    <v:line id="Straight Connector 20" o:spid="_x0000_s1032" style="position:absolute;visibility:visible;mso-wrap-style:square" from="33147,10620" to="35433,10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A3JcEAAADbAAAADwAAAGRycy9kb3ducmV2LnhtbERPzWrCQBC+F3yHZQRvdWNEsamriCCI&#10;7aW2DzDNTpNgdjbujhr79O6h0OPH979c965VVwqx8WxgMs5AEZfeNlwZ+PrcPS9ARUG22HomA3eK&#10;sF4NnpZYWH/jD7oepVIphGOBBmqRrtA6ljU5jGPfESfuxweHkmCotA14S+Gu1XmWzbXDhlNDjR1t&#10;aypPx4szcH5738f7d5vLfPZ7OIXN4kWm0ZjRsN+8ghLq5V/8595bA3lan76kH6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kDclwQAAANsAAAAPAAAAAAAAAAAAAAAA&#10;AKECAABkcnMvZG93bnJldi54bWxQSwUGAAAAAAQABAD5AAAAjwMAAAAA&#10;" strokecolor="#4579b8 [3044]"/>
                    <v:line id="Straight Connector 22" o:spid="_x0000_s1033" style="position:absolute;visibility:visible;mso-wrap-style:square" from="35433,10620" to="35433,1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4MycQAAADbAAAADwAAAGRycy9kb3ducmV2LnhtbESPUWvCQBCE34X+h2MLvumlKYpGT5FC&#10;QWxfavsD1tyaBHN76d1WY3+9Vyj4OMzMN8xy3btWnSnExrOBp3EGirj0tuHKwNfn62gGKgqyxdYz&#10;GbhShPXqYbDEwvoLf9B5L5VKEI4FGqhFukLrWNbkMI59R5y8ow8OJclQaRvwkuCu1XmWTbXDhtNC&#10;jR291FSe9j/OwPfb+zZeD20u08nv7hQ2s7k8R2OGj/1mAUqol3v4v721BvIc/r6kH6B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DgzJxAAAANsAAAAPAAAAAAAAAAAA&#10;AAAAAKECAABkcnMvZG93bnJldi54bWxQSwUGAAAAAAQABAD5AAAAkgMAAAAA&#10;" strokecolor="#4579b8 [3044]"/>
                    <v:line id="Straight Connector 23" o:spid="_x0000_s1034" style="position:absolute;visibility:visible;mso-wrap-style:square" from="33147,14049" to="35433,1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KpUsQAAADbAAAADwAAAGRycy9kb3ducmV2LnhtbESPUWvCQBCE3wv9D8cW+lYvjSgaPUUK&#10;grR9qfoD1tw2Ceb20rtVY3+9Vyj4OMzMN8x82btWnSnExrOB10EGirj0tuHKwH63fpmAioJssfVM&#10;Bq4UYbl4fJhjYf2Fv+i8lUolCMcCDdQiXaF1LGtyGAe+I07etw8OJclQaRvwkuCu1XmWjbXDhtNC&#10;jR291VQetydn4OfjcxOvhzaX8ej3/RhWk6kMozHPT/1qBkqol3v4v72xBvIh/H1JP0Av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QqlSxAAAANsAAAAPAAAAAAAAAAAA&#10;AAAAAKECAABkcnMvZG93bnJldi54bWxQSwUGAAAAAAQABAD5AAAAkgMAAAAA&#10;" strokecolor="#4579b8 [3044]"/>
                    <v:line id="Straight Connector 24" o:spid="_x0000_s1035" style="position:absolute;flip:y;visibility:visible;mso-wrap-style:square" from="33147,14049" to="33147,16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4DQMYAAADbAAAADwAAAGRycy9kb3ducmV2LnhtbESPQWvCQBSE70L/w/IKvelGK7ak2Ugp&#10;iEFBW/XQ4yP7moRm38bs1qT+elcQPA4z8w2TzHtTixO1rrKsYDyKQBDnVldcKDjsF8NXEM4ja6wt&#10;k4J/cjBPHwYJxtp2/EWnnS9EgLCLUUHpfRNL6fKSDLqRbYiD92Nbgz7ItpC6xS7ATS0nUTSTBisO&#10;CyU29FFS/rv7MwqyjFerMy+23+PP49I/V+vNtHtR6umxf38D4an39/CtnWkFkylcv4QfIN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juA0DGAAAA2wAAAA8AAAAAAAAA&#10;AAAAAAAAoQIAAGRycy9kb3ducmV2LnhtbFBLBQYAAAAABAAEAPkAAACUAwAAAAA=&#10;" strokecolor="#4579b8 [3044]"/>
                    <v:line id="Straight Connector 25" o:spid="_x0000_s1036" style="position:absolute;visibility:visible;mso-wrap-style:square" from="33147,16335" to="35433,16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eUvcQAAADbAAAADwAAAGRycy9kb3ducmV2LnhtbESPUWvCQBCE3wv9D8cWfKsXI4pGT5FC&#10;QWxfav0Ba25Ngrm99G6r0V/fKxT6OMzMN8xy3btWXSjExrOB0TADRVx623Bl4PD5+jwDFQXZYuuZ&#10;DNwownr1+LDEwvorf9BlL5VKEI4FGqhFukLrWNbkMA59R5y8kw8OJclQaRvwmuCu1XmWTbXDhtNC&#10;jR291FSe99/OwNfb+zbejm0u08l9dw6b2VzG0ZjBU79ZgBLq5T/8195aA/kEfr+kH6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55S9xAAAANsAAAAPAAAAAAAAAAAA&#10;AAAAAKECAABkcnMvZG93bnJldi54bWxQSwUGAAAAAAQABAD5AAAAkgMAAAAA&#10;" strokecolor="#4579b8 [3044]"/>
                    <v:line id="Straight Connector 26" o:spid="_x0000_s1037" style="position:absolute;flip:y;visibility:visible;mso-wrap-style:square" from="35433,16335" to="35433,19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A4rMYAAADbAAAADwAAAGRycy9kb3ducmV2LnhtbESPT2vCQBTE7wW/w/IEb7pRi5WYjZSC&#10;GCzU+ufg8ZF9TUKzb2N2a9J++m5B6HGYmd8wybo3tbhR6yrLCqaTCARxbnXFhYLzaTNegnAeWWNt&#10;mRR8k4N1OnhIMNa24wPdjr4QAcIuRgWl900spctLMugmtiEO3odtDfog20LqFrsAN7WcRdFCGqw4&#10;LJTY0EtJ+efxyyjIMt7tfnizv0zfr1s/r17fHrsnpUbD/nkFwlPv/8P3dqYVzBbw9yX8AJ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dwOKzGAAAA2wAAAA8AAAAAAAAA&#10;AAAAAAAAoQIAAGRycy9kb3ducmV2LnhtbFBLBQYAAAAABAAEAPkAAACUAwAAAAA=&#10;" strokecolor="#4579b8 [3044]"/>
                    <v:line id="Straight Connector 27" o:spid="_x0000_s1038" style="position:absolute;visibility:visible;mso-wrap-style:square" from="33147,19764" to="35433,19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mvUcUAAADbAAAADwAAAGRycy9kb3ducmV2LnhtbESP3WrCQBSE7wt9h+UUeqebRupP6ioi&#10;CNL2RtsHOGZPk2D2bLp71Nin7xaEXg4z8w0zX/auVWcKsfFs4GmYgSIuvW24MvD5sRlMQUVBtth6&#10;JgNXirBc3N/NsbD+wjs676VSCcKxQAO1SFdoHcuaHMah74iT9+WDQ0kyVNoGvCS4a3WeZWPtsOG0&#10;UGNH65rK4/7kDHy/vW/j9dDmMn7+eT2G1XQmo2jM40O/egEl1Mt/+NbeWgP5BP6+pB+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XmvUcUAAADbAAAADwAAAAAAAAAA&#10;AAAAAAChAgAAZHJzL2Rvd25yZXYueG1sUEsFBgAAAAAEAAQA+QAAAJMDAAAAAA==&#10;" strokecolor="#4579b8 [3044]"/>
                    <v:line id="Straight Connector 28" o:spid="_x0000_s1039" style="position:absolute;flip:y;visibility:visible;mso-wrap-style:square" from="33147,19764" to="33147,22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MJRcMAAADbAAAADwAAAGRycy9kb3ducmV2LnhtbERPTWvCQBC9C/6HZQRvdaMWLdFNEEEa&#10;LKi1PXgcsmMSzM6m2a1J++u7h4LHx/tep72pxZ1aV1lWMJ1EIIhzqysuFHx+7J5eQDiPrLG2TAp+&#10;yEGaDAdrjLXt+J3uZ1+IEMIuRgWl900spctLMugmtiEO3NW2Bn2AbSF1i10IN7WcRdFCGqw4NJTY&#10;0Lak/Hb+NgqyjPf7X94dL9PT16ufV2+H526p1HjUb1YgPPX+If53Z1rBLIwNX8IPkM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jCUXDAAAA2wAAAA8AAAAAAAAAAAAA&#10;AAAAoQIAAGRycy9kb3ducmV2LnhtbFBLBQYAAAAABAAEAPkAAACRAwAAAAA=&#10;" strokecolor="#4579b8 [3044]"/>
                    <v:line id="Straight Connector 29" o:spid="_x0000_s1040" style="position:absolute;flip:x;visibility:visible;mso-wrap-style:square" from="33147,22050" to="35433,22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s3sYAAADbAAAADwAAAGRycy9kb3ducmV2LnhtbESPQWvCQBSE70L/w/IK3sxGW6xNXUUE&#10;MSjYVnvo8ZF9TUKzb9Ps1kR/vSsIHoeZ+YaZzjtTiSM1rrSsYBjFIIgzq0vOFXwdVoMJCOeRNVaW&#10;ScGJHMxnD70pJtq2/EnHvc9FgLBLUEHhfZ1I6bKCDLrI1sTB+7GNQR9kk0vdYBvgppKjOB5LgyWH&#10;hQJrWhaU/e7/jYI05c3mzKv37+HH39o/ldvdc/uiVP+xW7yB8NT5e/jWTrWC0Stcv4QfIG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bvrN7GAAAA2wAAAA8AAAAAAAAA&#10;AAAAAAAAoQIAAGRycy9kb3ducmV2LnhtbFBLBQYAAAAABAAEAPkAAACUAwAAAAA=&#10;" strokecolor="#4579b8 [3044]"/>
                    <v:line id="Straight Connector 30" o:spid="_x0000_s1041" style="position:absolute;flip:y;visibility:visible;mso-wrap-style:square" from="35433,22050" to="35433,2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yTnsIAAADbAAAADwAAAGRycy9kb3ducmV2LnhtbERPy2rCQBTdC/2H4Ra6MxNrUUmdBBGk&#10;wYLvRZeXzG0SmrmTZqYm7dd3FoLLw3kvs8E04kqdqy0rmEQxCOLC6ppLBZfzZrwA4TyyxsYyKfgl&#10;B1n6MFpiom3PR7qefClCCLsEFVTet4mUrqjIoItsSxy4T9sZ9AF2pdQd9iHcNPI5jmfSYM2hocKW&#10;1hUVX6cfoyDPebv9483+Y3L4fvPT+n330s+VenocVq8gPA3+Lr65c61gGtaHL+EHy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yTnsIAAADbAAAADwAAAAAAAAAAAAAA&#10;AAChAgAAZHJzL2Rvd25yZXYueG1sUEsFBgAAAAAEAAQA+QAAAJADAAAAAA==&#10;" strokecolor="#4579b8 [3044]"/>
                    <v:line id="Straight Connector 31" o:spid="_x0000_s1042" style="position:absolute;visibility:visible;mso-wrap-style:square" from="33147,25479" to="35433,25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UEY8QAAADbAAAADwAAAGRycy9kb3ducmV2LnhtbESPUWvCQBCE3wv9D8cWfKsXlUoaPUUK&#10;BdG+aPsDtrk1Ceb20rutRn99ryD4OMzMN8x82btWnSjExrOB0TADRVx623Bl4Ovz/TkHFQXZYuuZ&#10;DFwownLx+DDHwvoz7+i0l0olCMcCDdQiXaF1LGtyGIe+I07ewQeHkmSotA14TnDX6nGWTbXDhtNC&#10;jR291VQe97/OwM/2Yx0v3+1Ypi/XzTGs8leZRGMGT/1qBkqol3v41l5bA5MR/H9JP0A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BQRjxAAAANsAAAAPAAAAAAAAAAAA&#10;AAAAAKECAABkcnMvZG93bnJldi54bWxQSwUGAAAAAAQABAD5AAAAkgMAAAAA&#10;" strokecolor="#4579b8 [3044]"/>
                    <v:line id="Straight Connector 32" o:spid="_x0000_s1043" style="position:absolute;flip:y;visibility:visible;mso-wrap-style:square" from="33147,25479" to="33147,26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KocsYAAADbAAAADwAAAGRycy9kb3ducmV2LnhtbESPQWvCQBSE70L/w/IKvelGLbak2Ugp&#10;iEFBW/XQ4yP7moRm38bs1qT+elcQPA4z8w2TzHtTixO1rrKsYDyKQBDnVldcKDjsF8NXEM4ja6wt&#10;k4J/cjBPHwYJxtp2/EWnnS9EgLCLUUHpfRNL6fKSDLqRbYiD92Nbgz7ItpC6xS7ATS0nUTSTBisO&#10;CyU29FFS/rv7MwqyjFerMy+23+PP49JPq/XmuXtR6umxf38D4an39/CtnWkF0wlcv4QfIN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2SqHLGAAAA2wAAAA8AAAAAAAAA&#10;AAAAAAAAoQIAAGRycy9kb3ducmV2LnhtbFBLBQYAAAAABAAEAPkAAACUAwAAAAA=&#10;" strokecolor="#4579b8 [3044]"/>
                    <v:line id="Straight Connector 33" o:spid="_x0000_s1044" style="position:absolute;visibility:visible;mso-wrap-style:square" from="28575,26622" to="33147,26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s/j8QAAADbAAAADwAAAGRycy9kb3ducmV2LnhtbESPUWvCQBCE34X+h2MLfdNLDYqNniKF&#10;grR9UfsD1tw2Ceb20rutxv56ryD4OMzMN8xi1btWnSjExrOB51EGirj0tuHKwNf+bTgDFQXZYuuZ&#10;DFwowmr5MFhgYf2Zt3TaSaUShGOBBmqRrtA6ljU5jCPfESfv2weHkmSotA14TnDX6nGWTbXDhtNC&#10;jR291lQed7/OwM/H5yZeDu1YppO/92NYz14kj8Y8PfbrOSihXu7hW3tjDeQ5/H9JP0Av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mz+PxAAAANsAAAAPAAAAAAAAAAAA&#10;AAAAAKECAABkcnMvZG93bnJldi54bWxQSwUGAAAAAAQABAD5AAAAkgMAAAAA&#10;" strokecolor="#4579b8 [3044]"/>
                    <v:line id="Straight Connector 34" o:spid="_x0000_s1045" style="position:absolute;visibility:visible;mso-wrap-style:square" from="28575,9477" to="28575,26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Kn+8QAAADbAAAADwAAAGRycy9kb3ducmV2LnhtbESPzWoCQRCE74G8w9ABb3E2/qEbR5FA&#10;QEwuMT5Au9PuLu70bGY6uvr0mYDgsaiqr6j5snONOlGItWcDL/0MFHHhbc2lgd33+/MUVBRki41n&#10;MnChCMvF48Mcc+vP/EWnrZQqQTjmaKASaXOtY1GRw9j3LXHyDj44lCRDqW3Ac4K7Rg+ybKId1pwW&#10;KmzpraLiuP11Bn4+Ptfxsm8GMhlfN8ewms5kGI3pPXWrV1BCndzDt/baGhiO4P9L+gF6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cqf7xAAAANsAAAAPAAAAAAAAAAAA&#10;AAAAAKECAABkcnMvZG93bnJldi54bWxQSwUGAAAAAAQABAD5AAAAkgMAAAAA&#10;" strokecolor="#4579b8 [3044]"/>
                  </v:group>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36" o:spid="_x0000_s1046" type="#_x0000_t68" style="position:absolute;left:25295;top:9525;width:1429;height:11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7ZcUA&#10;AADbAAAADwAAAGRycy9kb3ducmV2LnhtbESPX2vCMBTF3wf7DuEOfBmaqiCjNhXZGIggY7oX367N&#10;XdPZ3JQma6uf3gwGPh7Onx8nWw22Fh21vnKsYDpJQBAXTldcKvg6vI9fQPiArLF2TAou5GGVPz5k&#10;mGrX8yd1+1CKOMI+RQUmhCaV0heGLPqJa4ij9+1aiyHKtpS6xT6O21rOkmQhLVYcCQYbejVUnPe/&#10;NkJ8X/xct8ftszO7+WXaH07dx5tSo6dhvQQRaAj38H97oxXMF/D3Jf4Am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r7tlxQAAANsAAAAPAAAAAAAAAAAAAAAAAJgCAABkcnMv&#10;ZG93bnJldi54bWxQSwUGAAAAAAQABAD1AAAAigMAAAAA&#10;" adj="1391" fillcolor="#4f81bd [3204]" strokecolor="#243f60 [1604]" strokeweight="2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8" o:spid="_x0000_s1047" type="#_x0000_t13" style="position:absolute;left:28248;top:8905;width:3286;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bdGMYA&#10;AADcAAAADwAAAGRycy9kb3ducmV2LnhtbESPQW/CMAyF75P2HyJP4jKNFA4T6ghoQtqA3SiDXa3G&#10;a7s1TpWEtvx7fJi0m633/N7n5Xp0reopxMazgdk0A0VcettwZeDz+Pa0ABUTssXWMxm4UoT16v5u&#10;ibn1Ax+oL1KlJIRjjgbqlLpc61jW5DBOfUcs2rcPDpOsodI24CDhrtXzLHvWDhuWhho72tRU/hYX&#10;Z0Avzo/j1/58Gbabj9C896e++DkZM3kYX19AJRrTv/nvemcFfya08oxMo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bdGMYAAADcAAAADwAAAAAAAAAAAAAAAACYAgAAZHJz&#10;L2Rvd25yZXYueG1sUEsFBgAAAAAEAAQA9QAAAIsDAAAAAA==&#10;" adj="20097" fillcolor="#4f81bd [3204]" strokecolor="#243f60 [1604]" strokeweight="2pt"/>
                  <v:shape id="Right Arrow 122" o:spid="_x0000_s1048" type="#_x0000_t13" style="position:absolute;left:28762;top:15182;width:3283;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o15L4A&#10;AADcAAAADwAAAGRycy9kb3ducmV2LnhtbERPSwrCMBDdC94hjOBOU7sQqUYRQXChiL/92IxtsZnU&#10;JtZ6eyMI7ubxvjNbtKYUDdWusKxgNIxAEKdWF5wpOJ/WgwkI55E1lpZJwZscLObdzgwTbV98oObo&#10;MxFC2CWoIPe+SqR0aU4G3dBWxIG72dqgD7DOpK7xFcJNKeMoGkuDBYeGHCta5ZTej0+j4KH3bXW/&#10;rraX3ai57eTzst6fS6X6vXY5BeGp9X/xz73RYX4cw/eZcIGc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F6NeS+AAAA3AAAAA8AAAAAAAAAAAAAAAAAmAIAAGRycy9kb3ducmV2&#10;LnhtbFBLBQYAAAAABAAEAPUAAACDAwAAAAA=&#10;" adj="20117" fillcolor="#4f81bd [3204]" strokecolor="#243f60 [1604]" strokeweight="2pt">
                    <v:textbox>
                      <w:txbxContent>
                        <w:p w:rsidR="002C30EB" w:rsidRDefault="002C30EB" w:rsidP="005A2FE0"/>
                      </w:txbxContent>
                    </v:textbox>
                  </v:shape>
                  <v:shape id="Right Arrow 123" o:spid="_x0000_s1049" type="#_x0000_t13" style="position:absolute;left:29048;top:20621;width:3283;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aQf74A&#10;AADcAAAADwAAAGRycy9kb3ducmV2LnhtbERPSwrCMBDdC94hjOBOUxVEqlFEEFwo4m8/NmNbbCa1&#10;ibXe3giCu3m878wWjSlETZXLLSsY9CMQxInVOacKzqd1bwLCeWSNhWVS8CYHi3m7NcNY2xcfqD76&#10;VIQQdjEqyLwvYyldkpFB17clceButjLoA6xSqSt8hXBTyGEUjaXBnENDhiWtMkrux6dR8ND7prxf&#10;V9vLblDfdvJ5We/PhVLdTrOcgvDU+L/4597oMH84gu8z4QI5/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42kH++AAAA3AAAAA8AAAAAAAAAAAAAAAAAmAIAAGRycy9kb3ducmV2&#10;LnhtbFBLBQYAAAAABAAEAPUAAACDAwAAAAA=&#10;" adj="20117" fillcolor="#4f81bd [3204]" strokecolor="#243f60 [1604]" strokeweight="2pt">
                    <v:textbox>
                      <w:txbxContent>
                        <w:p w:rsidR="002C30EB" w:rsidRDefault="002C30EB" w:rsidP="005A2FE0"/>
                      </w:txbxContent>
                    </v:textbox>
                  </v:shape>
                  <v:group id="Group 127" o:spid="_x0000_s1050" style="position:absolute;left:30772;top:6619;width:17145;height:4572" coordorigin="35671,9477" coordsize="17145,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group id="Group 116" o:spid="_x0000_s1051" style="position:absolute;left:35671;top:10620;width:17145;height:3429" coordorigin="35671,10620" coordsize="17145,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gxbsMAAADcAAAADwAAAGRycy9kb3ducmV2LnhtbERPTWuDQBC9B/oflgn0&#10;lqy2RIrJRiS0pQcpxBRKb4M7UYk7K+5Wzb/vBgq5zeN9zi6bTSdGGlxrWUG8jkAQV1a3XCv4Or2t&#10;XkA4j6yxs0wKruQg2z8sdphqO/GRxtLXIoSwS1FB432fSumqhgy6te2JA3e2g0Ef4FBLPeAUwk0n&#10;n6IokQZbDg0N9nRoqLqUv0bB+4RT/hy/jsXlfLj+nDaf30VMSj0u53wLwtPs7+J/94cO8+ME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uDFuwwAAANwAAAAP&#10;AAAAAAAAAAAAAAAAAKoCAABkcnMvZG93bnJldi54bWxQSwUGAAAAAAQABAD6AAAAmgMAAAAA&#10;">
                      <v:line id="Straight Connector 37" o:spid="_x0000_s1052" style="position:absolute;visibility:visible;mso-wrap-style:square" from="35671,10620" to="35671,1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A5jMQAAADbAAAADwAAAGRycy9kb3ducmV2LnhtbESPUWsCMRCE3wv9D2ELvmmuilavRpFC&#10;QWxftP6A9bLeHV4212Srp7++KQh9HGbmG2a+7FyjzhRi7dnA8yADRVx4W3NpYP/13p+CioJssfFM&#10;Bq4UYbl4fJhjbv2Ft3TeSakShGOOBiqRNtc6FhU5jAPfEifv6INDSTKU2ga8JLhr9DDLJtphzWmh&#10;wpbeKipOux9n4Pvjcx2vh2Yok/Ftcwqr6UxG0ZjeU7d6BSXUyX/43l5bA6MX+PuSfoB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oDmMxAAAANsAAAAPAAAAAAAAAAAA&#10;AAAAAKECAABkcnMvZG93bnJldi54bWxQSwUGAAAAAAQABAD5AAAAkgMAAAAA&#10;" strokecolor="#4579b8 [3044]"/>
                      <v:line id="Straight Connector 38" o:spid="_x0000_s1053" style="position:absolute;flip:x;visibility:visible;mso-wrap-style:square" from="35671,10620" to="52816,10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qfmMIAAADbAAAADwAAAGRycy9kb3ducmV2LnhtbERPy2rCQBTdC/2H4Ra6MxNrUUmdBBGk&#10;wYLvRZeXzG0SmrmTZqYm7dd3FoLLw3kvs8E04kqdqy0rmEQxCOLC6ppLBZfzZrwA4TyyxsYyKfgl&#10;B1n6MFpiom3PR7qefClCCLsEFVTet4mUrqjIoItsSxy4T9sZ9AF2pdQd9iHcNPI5jmfSYM2hocKW&#10;1hUVX6cfoyDPebv9483+Y3L4fvPT+n330s+VenocVq8gPA3+Lr65c61gGsaGL+EHy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qfmMIAAADbAAAADwAAAAAAAAAAAAAA&#10;AAChAgAAZHJzL2Rvd25yZXYueG1sUEsFBgAAAAAEAAQA+QAAAJADAAAAAA==&#10;" strokecolor="#4579b8 [3044]"/>
                      <v:line id="Straight Connector 39" o:spid="_x0000_s1054" style="position:absolute;flip:x;visibility:visible;mso-wrap-style:square" from="35671,14049" to="52816,1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Y6A8YAAADbAAAADwAAAGRycy9kb3ducmV2LnhtbESPT2vCQBTE70K/w/IKvZmNf7A2dRUp&#10;SIOCbbWHHh/Z1yQ0+zbNrib66V1B8DjMzG+Y2aIzlThS40rLCgZRDII4s7rkXMH3ftWfgnAeWWNl&#10;mRScyMFi/tCbYaJty1903PlcBAi7BBUU3teJlC4ryKCLbE0cvF/bGPRBNrnUDbYBbio5jOOJNFhy&#10;WCiwpreCsr/dwShIU16vz7z6+Bl8/r/7UbnZjttnpZ4eu+UrCE+dv4dv7VQrGL3A9Uv4AXJ+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M2OgPGAAAA2wAAAA8AAAAAAAAA&#10;AAAAAAAAoQIAAGRycy9kb3ducmV2LnhtbFBLBQYAAAAABAAEAPkAAACUAwAAAAA=&#10;" strokecolor="#4579b8 [3044]"/>
                      <v:line id="Straight Connector 40" o:spid="_x0000_s1055" style="position:absolute;visibility:visible;mso-wrap-style:square" from="52816,10620" to="52816,1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ShcEAAADbAAAADwAAAGRycy9kb3ducmV2LnhtbERPzWoCMRC+C32HMAVvmq1/2K1RRCiI&#10;9aL2Aaab6e7iZrImU1379M2h4PHj+1+sOteoK4VYezbwMsxAERfe1lwa+Dy9D+agoiBbbDyTgTtF&#10;WC2fegvMrb/xga5HKVUK4ZijgUqkzbWORUUO49C3xIn79sGhJBhKbQPeUrhr9CjLZtphzamhwpY2&#10;FRXn448zcPnYb+P9qxnJbPq7O4f1/FXG0Zj+c7d+AyXUyUP8795aA5O0Pn1JP0A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T9KFwQAAANsAAAAPAAAAAAAAAAAAAAAA&#10;AKECAABkcnMvZG93bnJldi54bWxQSwUGAAAAAAQABAD5AAAAjwMAAAAA&#10;" strokecolor="#4579b8 [3044]"/>
                    </v:group>
                    <v:rect id="Rectangle 111" o:spid="_x0000_s1056" style="position:absolute;left:37719;top:10620;width:457;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qyWMIA&#10;AADcAAAADwAAAGRycy9kb3ducmV2LnhtbERPS2rDMBDdF3IHMYHsatmhtMaNEkqhpGQTYvcAgzW1&#10;3VojIym2k9NHhUB383jf2exm04uRnO8sK8iSFARxbXXHjYKv6uMxB+EDssbeMim4kIfddvGwwULb&#10;iU80lqERMYR9gQraEIZCSl+3ZNAndiCO3Ld1BkOErpHa4RTDTS/XafosDXYcG1oc6L2l+rc8GwU2&#10;O4ZDNT2dmSa3z7ufur++5EqtlvPbK4hAc/gX392fOs7PMvh7Jl4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irJYwgAAANwAAAAPAAAAAAAAAAAAAAAAAJgCAABkcnMvZG93&#10;bnJldi54bWxQSwUGAAAAAAQABAD1AAAAhwMAAAAA&#10;" fillcolor="#4f81bd [3204]" strokecolor="#243f60 [1604]" strokeweight="2pt"/>
                    <v:rect id="Rectangle 124" o:spid="_x0000_s1057" style="position:absolute;left:42291;top:9477;width:1571;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HbfcAA&#10;AADcAAAADwAAAGRycy9kb3ducmV2LnhtbERPzYrCMBC+C75DGMGbpoqspRplEUTxImt9gKGZbbvb&#10;TEoSbfXpzcKCt/n4fme97U0j7uR8bVnBbJqAIC6srrlUcM33kxSED8gaG8uk4EEetpvhYI2Zth1/&#10;0f0SShFD2GeooAqhzaT0RUUG/dS2xJH7ts5giNCVUjvsYrhp5DxJPqTBmmNDhS3tKip+LzejwM7O&#10;4ZR3ixtT5w5p/VM0z2Wq1HjUf65ABOrDW/zvPuo4f76Av2fiB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5HbfcAAAADcAAAADwAAAAAAAAAAAAAAAACYAgAAZHJzL2Rvd25y&#10;ZXYueG1sUEsFBgAAAAAEAAQA9QAAAIUDAAAAAA==&#10;" fillcolor="#4f81bd [3204]" strokecolor="#243f60 [1604]" strokeweight="2pt"/>
                    <v:rect id="Rectangle 125" o:spid="_x0000_s1058" style="position:absolute;left:45720;top:9477;width:1568;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1+5sAA&#10;AADcAAAADwAAAGRycy9kb3ducmV2LnhtbERPzYrCMBC+C75DGMGbporulmoUEZYVL8vqPsDQjG21&#10;mZQk2urTmwXB23x8v7Ncd6YWN3K+sqxgMk5AEOdWV1wo+Dt+jVIQPiBrrC2Tgjt5WK/6vSVm2rb8&#10;S7dDKEQMYZ+hgjKEJpPS5yUZ9GPbEEfuZJ3BEKErpHbYxnBTy2mSfEiDFceGEhvalpRfDlejwE5+&#10;wv7Yzq5MrftOq3NePz5TpYaDbrMAEagLb/HLvdNx/nQO/8/E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N1+5sAAAADcAAAADwAAAAAAAAAAAAAAAACYAgAAZHJzL2Rvd25y&#10;ZXYueG1sUEsFBgAAAAAEAAQA9QAAAIUDAAAAAA==&#10;" fillcolor="#4f81bd [3204]" strokecolor="#243f60 [1604]" strokeweight="2pt">
                      <v:textbox>
                        <w:txbxContent>
                          <w:p w:rsidR="002C30EB" w:rsidRDefault="002C30EB" w:rsidP="005A2FE0"/>
                        </w:txbxContent>
                      </v:textbox>
                    </v:rect>
                    <v:rect id="Rectangle 126" o:spid="_x0000_s1059" style="position:absolute;left:49149;top:9477;width:1568;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gkcIA&#10;AADcAAAADwAAAGRycy9kb3ducmV2LnhtbERPzWrCQBC+F3yHZYTemo1S0pBmFSkUpZdi7AMM2TGJ&#10;ZmfD7mqiT98tCL3Nx/c75XoyvbiS851lBYskBUFcW91xo+Dn8PmSg/ABWWNvmRTcyMN6NXsqsdB2&#10;5D1dq9CIGMK+QAVtCEMhpa9bMugTOxBH7midwRCha6R2OMZw08tlmmbSYMexocWBPlqqz9XFKLCL&#10;7/B1GF8vTKPb5t2p7u9vuVLP82nzDiLQFP7FD/dOx/nLDP6eiR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D+CRwgAAANwAAAAPAAAAAAAAAAAAAAAAAJgCAABkcnMvZG93&#10;bnJldi54bWxQSwUGAAAAAAQABAD1AAAAhwMAAAAA&#10;" fillcolor="#4f81bd [3204]" strokecolor="#243f60 [1604]" strokeweight="2pt">
                      <v:textbox>
                        <w:txbxContent>
                          <w:p w:rsidR="002C30EB" w:rsidRDefault="002C30EB" w:rsidP="005A2FE0"/>
                        </w:txbxContent>
                      </v:textbox>
                    </v:rect>
                  </v:group>
                  <v:group id="Group 128" o:spid="_x0000_s1060" style="position:absolute;left:30762;top:12334;width:17145;height:4572" coordsize="17145,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group id="Group 129" o:spid="_x0000_s1061" style="position:absolute;top:1143;width:17145;height:3429" coordorigin=",1143" coordsize="17145,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tvocIAAADcAAAADwAAAGRycy9kb3ducmV2LnhtbERPTYvCMBC9C/sfwix4&#10;07QuylqNIrIrHkRQF8Tb0IxtsZmUJtvWf28Ewds83ufMl50pRUO1KywriIcRCOLU6oIzBX+n38E3&#10;COeRNZaWScGdHCwXH705Jtq2fKDm6DMRQtglqCD3vkqkdGlOBt3QVsSBu9raoA+wzqSusQ3hppSj&#10;KJpIgwWHhhwrWueU3o7/RsGmxXb1Ff80u9t1fb+cxvvzLial+p/dagbCU+ff4pd7q8P80RS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FLb6HCAAAA3AAAAA8A&#10;AAAAAAAAAAAAAAAAqgIAAGRycy9kb3ducmV2LnhtbFBLBQYAAAAABAAEAPoAAACZAwAAAAA=&#10;">
                      <v:line id="Straight Connector 134" o:spid="_x0000_s1062" style="position:absolute;visibility:visible;mso-wrap-style:square" from="0,1143" to="0,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FgzMMAAADcAAAADwAAAGRycy9kb3ducmV2LnhtbERP22oCMRB9L/QfwhR8q9l6Q7dGkUJB&#10;bF9q/YBxM+4ubibbZKqrX98UBN/mcK4zX3auUScKsfZs4KWfgSIuvK25NLD7fn+egoqCbLHxTAYu&#10;FGG5eHyYY279mb/otJVSpRCOORqoRNpc61hU5DD2fUucuIMPDiXBUGob8JzCXaMHWTbRDmtODRW2&#10;9FZRcdz+OgM/H5/reNk3A5mMr5tjWE1nMozG9J661SsooU7u4pt7bdP84Qj+n0kX6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qhYMzDAAAA3AAAAA8AAAAAAAAAAAAA&#10;AAAAoQIAAGRycy9kb3ducmV2LnhtbFBLBQYAAAAABAAEAPkAAACRAwAAAAA=&#10;" strokecolor="#4579b8 [3044]"/>
                      <v:line id="Straight Connector 135" o:spid="_x0000_s1063" style="position:absolute;flip:x;visibility:visible;mso-wrap-style:square" from="0,1143" to="17145,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bNY8MAAADcAAAADwAAAGRycy9kb3ducmV2LnhtbERPS2vCQBC+F/wPywje6sbaqkRXKYIY&#10;LPg+eByyYxLMzsbs1qT99d1Cobf5+J4zW7SmFA+qXWFZwaAfgSBOrS44U3A+rZ4nIJxH1lhaJgVf&#10;5GAx7zzNMNa24QM9jj4TIYRdjApy76tYSpfmZND1bUUcuKutDfoA60zqGpsQbkr5EkUjabDg0JBj&#10;Rcuc0tvx0yhIEt5svnm1uwz297UfFh/b12asVK/bvk9BeGr9v/jPnegwf/gGv8+EC+T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GzWPDAAAA3AAAAA8AAAAAAAAAAAAA&#10;AAAAoQIAAGRycy9kb3ducmV2LnhtbFBLBQYAAAAABAAEAPkAAACRAwAAAAA=&#10;" strokecolor="#4579b8 [3044]"/>
                      <v:line id="Straight Connector 136" o:spid="_x0000_s1064" style="position:absolute;flip:x;visibility:visible;mso-wrap-style:square" from="0,4572" to="17145,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RTFMQAAADcAAAADwAAAGRycy9kb3ducmV2LnhtbERPS2vCQBC+C/0PyxR6qxsf2JJmI6Ug&#10;DQraqoceh+w0Cc3Oxuxqor/eFQre5uN7TjLvTS1O1LrKsoLRMAJBnFtdcaFgv1s8v4JwHlljbZkU&#10;nMnBPH0YJBhr2/E3nba+ECGEXYwKSu+bWEqXl2TQDW1DHLhf2xr0AbaF1C12IdzUchxFM2mw4tBQ&#10;YkMfJeV/26NRkGW8XF54sfkZfR0+/aRarafdi1JPj/37GwhPvb+L/92ZDvMnM7g9Ey6Q6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1FMUxAAAANwAAAAPAAAAAAAAAAAA&#10;AAAAAKECAABkcnMvZG93bnJldi54bWxQSwUGAAAAAAQABAD5AAAAkgMAAAAA&#10;" strokecolor="#4579b8 [3044]"/>
                      <v:line id="Straight Connector 137" o:spid="_x0000_s1065" style="position:absolute;visibility:visible;mso-wrap-style:square" from="17145,1143" to="17145,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P+u8MAAADcAAAADwAAAGRycy9kb3ducmV2LnhtbERPzWoCMRC+F/oOYQreNFtFq1ujSKEg&#10;thetDzBuxt3FzWSbTHX16ZuC0Nt8fL8zX3auUWcKsfZs4HmQgSIuvK25NLD/eu9PQUVBtth4JgNX&#10;irBcPD7MMbf+wls676RUKYRjjgYqkTbXOhYVOYwD3xIn7uiDQ0kwlNoGvKRw1+hhlk20w5pTQ4Ut&#10;vVVUnHY/zsD3x+c6Xg/NUCbj2+YUVtOZjKIxvadu9QpKqJN/8d29tmn+6AX+nkkX6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z/rvDAAAA3AAAAA8AAAAAAAAAAAAA&#10;AAAAoQIAAGRycy9kb3ducmV2LnhtbFBLBQYAAAAABAAEAPkAAACRAwAAAAA=&#10;" strokecolor="#4579b8 [3044]"/>
                    </v:group>
                    <v:rect id="Rectangle 130" o:spid="_x0000_s1066" style="position:absolute;left:2047;top:1143;width:458;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Lo8QA&#10;AADcAAAADwAAAGRycy9kb3ducmV2LnhtbESPQWvCQBCF70L/wzKF3nRjLTZEVxGhWLwUY3/AkB2T&#10;tNnZsLuatL/eORR6m+G9ee+b9XZ0nbpRiK1nA/NZBoq48rbl2sDn+W2ag4oJ2WLnmQz8UITt5mGy&#10;xsL6gU90K1OtJIRjgQaalPpC61g15DDOfE8s2sUHh0nWUGsbcJBw1+nnLFtqhy1LQ4M97Ruqvsur&#10;M+DnH+l4Hl6uTEM45O1X1f2+5sY8PY67FahEY/o3/12/W8FfCL48IxPo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zS6PEAAAA3AAAAA8AAAAAAAAAAAAAAAAAmAIAAGRycy9k&#10;b3ducmV2LnhtbFBLBQYAAAAABAAEAPUAAACJAwAAAAA=&#10;" fillcolor="#4f81bd [3204]" strokecolor="#243f60 [1604]" strokeweight="2pt">
                      <v:textbox>
                        <w:txbxContent>
                          <w:p w:rsidR="002C30EB" w:rsidRDefault="002C30EB" w:rsidP="005A2FE0"/>
                        </w:txbxContent>
                      </v:textbox>
                    </v:rect>
                    <v:rect id="Rectangle 131" o:spid="_x0000_s1067" style="position:absolute;left:6619;width:1572;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uOMEA&#10;AADcAAAADwAAAGRycy9kb3ducmV2LnhtbERPzYrCMBC+L/gOYQRva1qVtVSjiLDs4kVWfYChGdtq&#10;MylJtN19+o0geJuP73eW69404k7O15YVpOMEBHFhdc2lgtPx8z0D4QOyxsYyKfglD+vV4G2JubYd&#10;/9D9EEoRQ9jnqKAKoc2l9EVFBv3YtsSRO1tnMEToSqkddjHcNHKSJB/SYM2xocKWthUV18PNKLDp&#10;PuyO3ezG1LmvrL4Uzd88U2o07DcLEIH68BI/3d86zp+m8HgmXi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7jjBAAAA3AAAAA8AAAAAAAAAAAAAAAAAmAIAAGRycy9kb3du&#10;cmV2LnhtbFBLBQYAAAAABAAEAPUAAACGAwAAAAA=&#10;" fillcolor="#4f81bd [3204]" strokecolor="#243f60 [1604]" strokeweight="2pt">
                      <v:textbox>
                        <w:txbxContent>
                          <w:p w:rsidR="002C30EB" w:rsidRDefault="002C30EB" w:rsidP="005A2FE0"/>
                        </w:txbxContent>
                      </v:textbox>
                    </v:rect>
                    <v:rect id="Rectangle 132" o:spid="_x0000_s1068" style="position:absolute;left:10048;width:1569;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1wT8EA&#10;AADcAAAADwAAAGRycy9kb3ducmV2LnhtbERP24rCMBB9F/yHMIJvmnpht1SjiLCs+LKs7gcMzdhW&#10;m0lJoq1+vVkQfJvDuc5y3Zla3Mj5yrKCyTgBQZxbXXGh4O/4NUpB+ICssbZMCu7kYb3q95aYadvy&#10;L90OoRAxhH2GCsoQmkxKn5dk0I9tQxy5k3UGQ4SukNphG8NNLadJ8iENVhwbSmxoW1J+OVyNAjv5&#10;CftjO78yte47rc55/fhMlRoOus0CRKAuvMUv907H+bMp/D8TL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tcE/BAAAA3AAAAA8AAAAAAAAAAAAAAAAAmAIAAGRycy9kb3du&#10;cmV2LnhtbFBLBQYAAAAABAAEAPUAAACGAwAAAAA=&#10;" fillcolor="#4f81bd [3204]" strokecolor="#243f60 [1604]" strokeweight="2pt">
                      <v:textbox>
                        <w:txbxContent>
                          <w:p w:rsidR="002C30EB" w:rsidRDefault="002C30EB" w:rsidP="005A2FE0">
                            <w:pPr>
                              <w:pStyle w:val="NormalWeb"/>
                              <w:spacing w:before="0" w:beforeAutospacing="0" w:after="0" w:afterAutospacing="0"/>
                            </w:pPr>
                            <w:r>
                              <w:rPr>
                                <w:rFonts w:ascii="Tahoma" w:eastAsia="Times New Roman" w:hAnsi="Tahoma"/>
                              </w:rPr>
                              <w:t> </w:t>
                            </w:r>
                          </w:p>
                        </w:txbxContent>
                      </v:textbox>
                    </v:rect>
                    <v:rect id="Rectangle 133" o:spid="_x0000_s1069" style="position:absolute;left:13477;width:1569;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HV1MAA&#10;AADcAAAADwAAAGRycy9kb3ducmV2LnhtbERPzYrCMBC+C75DGMGbpuqyW6pRRBBlL8vqPsDQjG21&#10;mZQk2urTmwXB23x8v7NYdaYWN3K+sqxgMk5AEOdWV1wo+DtuRykIH5A11pZJwZ08rJb93gIzbVv+&#10;pdshFCKGsM9QQRlCk0np85IM+rFtiCN3ss5giNAVUjtsY7ip5TRJPqXBimNDiQ1tSsovh6tRYCc/&#10;4fvYflyZWrdLq3NeP75SpYaDbj0HEagLb/HLvddx/mwG/8/EC+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aHV1MAAAADcAAAADwAAAAAAAAAAAAAAAACYAgAAZHJzL2Rvd25y&#10;ZXYueG1sUEsFBgAAAAAEAAQA9QAAAIUDAAAAAA==&#10;" fillcolor="#4f81bd [3204]" strokecolor="#243f60 [1604]" strokeweight="2pt">
                      <v:textbox>
                        <w:txbxContent>
                          <w:p w:rsidR="002C30EB" w:rsidRDefault="002C30EB" w:rsidP="005A2FE0">
                            <w:pPr>
                              <w:pStyle w:val="NormalWeb"/>
                              <w:spacing w:before="0" w:beforeAutospacing="0" w:after="0" w:afterAutospacing="0"/>
                            </w:pPr>
                            <w:r>
                              <w:rPr>
                                <w:rFonts w:ascii="Tahoma" w:eastAsia="Times New Roman" w:hAnsi="Tahoma"/>
                              </w:rPr>
                              <w:t> </w:t>
                            </w:r>
                          </w:p>
                        </w:txbxContent>
                      </v:textbox>
                    </v:rect>
                  </v:group>
                  <v:group id="Group 138" o:spid="_x0000_s1070" style="position:absolute;left:30762;top:18049;width:17145;height:4572" coordsize="17145,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group id="Group 139" o:spid="_x0000_s1071" style="position:absolute;top:1143;width:17145;height:3429" coordorigin=",1143" coordsize="17145,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JL5fMQAAADcAAAADwAAAGRycy9kb3ducmV2LnhtbERPS2vCQBC+C/0PyxR6&#10;M5s0VNo0q4jU0oMU1ELpbciOSTA7G7JrHv/eFQre5uN7Tr4aTSN66lxtWUESxSCIC6trLhX8HLfz&#10;VxDOI2tsLJOCiRyslg+zHDNtB95Tf/ClCCHsMlRQed9mUrqiIoMusi1x4E62M+gD7EqpOxxCuGnk&#10;cxwvpMGaQ0OFLW0qKs6Hi1HwOeCwTpOPfnc+baa/48v37y4hpZ4ex/U7CE+jv4v/3V86zE/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JL5fMQAAADcAAAA&#10;DwAAAAAAAAAAAAAAAACqAgAAZHJzL2Rvd25yZXYueG1sUEsFBgAAAAAEAAQA+gAAAJsDAAAAAA==&#10;">
                      <v:line id="Straight Connector 144" o:spid="_x0000_s1072" style="position:absolute;visibility:visible;mso-wrap-style:square" from="0,1143" to="0,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cTscMAAADcAAAADwAAAGRycy9kb3ducmV2LnhtbERPzWoCMRC+C32HMAVvmq1a0a1RRBCk&#10;7aW2DzDdjLuLm8majLr26ZtCwdt8fL+zWHWuURcKsfZs4GmYgSIuvK25NPD1uR3MQEVBtth4JgM3&#10;irBaPvQWmFt/5Q+67KVUKYRjjgYqkTbXOhYVOYxD3xIn7uCDQ0kwlNoGvKZw1+hRlk21w5pTQ4Ut&#10;bSoqjvuzM3B6e9/F23czkunzz+sxrGdzGUdj+o/d+gWUUCd38b97Z9P8yQT+nkkX6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KnE7HDAAAA3AAAAA8AAAAAAAAAAAAA&#10;AAAAoQIAAGRycy9kb3ducmV2LnhtbFBLBQYAAAAABAAEAPkAAACRAwAAAAA=&#10;" strokecolor="#4579b8 [3044]"/>
                      <v:line id="Straight Connector 145" o:spid="_x0000_s1073" style="position:absolute;flip:x;visibility:visible;mso-wrap-style:square" from="0,1143" to="17145,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C+HsQAAADcAAAADwAAAGRycy9kb3ducmV2LnhtbERPS2vCQBC+C/6HZQRvdeOjtURXkYIY&#10;FGyrPXgcsmMSzM6m2dWk/vpuoeBtPr7nzJetKcWNaldYVjAcRCCIU6sLzhR8HddPryCcR9ZYWiYF&#10;P+Rgueh25hhr2/An3Q4+EyGEXYwKcu+rWEqX5mTQDWxFHLizrQ36AOtM6hqbEG5KOYqiF2mw4NCQ&#10;Y0VvOaWXw9UoSBLebu+8fj8NP743flzs9pNmqlS/165mIDy1/iH+dyc6zJ88w98z4QK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AL4exAAAANwAAAAPAAAAAAAAAAAA&#10;AAAAAKECAABkcnMvZG93bnJldi54bWxQSwUGAAAAAAQABAD5AAAAkgMAAAAA&#10;" strokecolor="#4579b8 [3044]"/>
                      <v:line id="Straight Connector 146" o:spid="_x0000_s1074" style="position:absolute;flip:x;visibility:visible;mso-wrap-style:square" from="0,4572" to="17145,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IgacQAAADcAAAADwAAAGRycy9kb3ducmV2LnhtbERPTWvCQBC9C/6HZYTe6sZWtKTZiAjS&#10;YEGteuhxyI5JMDubZrcm7a/vCgVv83ifkyx6U4srta6yrGAyjkAQ51ZXXCg4HdePLyCcR9ZYWyYF&#10;P+RgkQ4HCcbadvxB14MvRAhhF6OC0vsmltLlJRl0Y9sQB+5sW4M+wLaQusUuhJtaPkXRTBqsODSU&#10;2NCqpPxy+DYKsow3m19e7z4n+683/1y9b6fdXKmHUb98BeGp93fxvzvTYf50BrdnwgU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0iBpxAAAANwAAAAPAAAAAAAAAAAA&#10;AAAAAKECAABkcnMvZG93bnJldi54bWxQSwUGAAAAAAQABAD5AAAAkgMAAAAA&#10;" strokecolor="#4579b8 [3044]"/>
                      <v:line id="Straight Connector 147" o:spid="_x0000_s1075" style="position:absolute;visibility:visible;mso-wrap-style:square" from="17145,1143" to="17145,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WNxsMAAADcAAAADwAAAGRycy9kb3ducmV2LnhtbERP204CMRB9N/EfmjHxTboiclkphJiQ&#10;EOVF4AOG7bC7YTtd2wEWvt6amPg2J+c603nnGnWmEGvPBp57GSjiwtuaSwO77fJpDCoKssXGMxm4&#10;UoT57P5uirn1F/6i80ZKlUI45migEmlzrWNRkcPY8y1x4g4+OJQEQ6ltwEsKd43uZ9lQO6w5NVTY&#10;0ntFxXFzcga+P9ereN03fRm+3j6OYTGeyEs05vGhW7yBEurkX/znXtk0fzCC32fSBXr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J1jcbDAAAA3AAAAA8AAAAAAAAAAAAA&#10;AAAAoQIAAGRycy9kb3ducmV2LnhtbFBLBQYAAAAABAAEAPkAAACRAwAAAAA=&#10;" strokecolor="#4579b8 [3044]"/>
                    </v:group>
                    <v:rect id="Rectangle 140" o:spid="_x0000_s1076" style="position:absolute;left:2047;top:1143;width:458;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43sQA&#10;AADcAAAADwAAAGRycy9kb3ducmV2LnhtbESPQWvCQBCF7wX/wzJCb3VjEQ2pq4ggLb2I2h8wZKdJ&#10;anY27K4m+us7B8HbDO/Ne98s14Nr1ZVCbDwbmE4yUMSltw1XBn5Ou7ccVEzIFlvPZOBGEdar0csS&#10;C+t7PtD1mColIRwLNFCn1BVax7Imh3HiO2LRfn1wmGQNlbYBewl3rX7Psrl22LA01NjRtqbyfLw4&#10;A366T9+nfnZh6sNn3vyV7X2RG/M6HjYfoBIN6Wl+XH9ZwZ8JvjwjE+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1ON7EAAAA3AAAAA8AAAAAAAAAAAAAAAAAmAIAAGRycy9k&#10;b3ducmV2LnhtbFBLBQYAAAAABAAEAPUAAACJAwAAAAA=&#10;" fillcolor="#4f81bd [3204]" strokecolor="#243f60 [1604]" strokeweight="2pt">
                      <v:textbox>
                        <w:txbxContent>
                          <w:p w:rsidR="002C30EB" w:rsidRDefault="002C30EB" w:rsidP="005A2FE0"/>
                        </w:txbxContent>
                      </v:textbox>
                    </v:rect>
                    <v:rect id="Rectangle 141" o:spid="_x0000_s1077" style="position:absolute;left:6619;width:1572;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mdRcIA&#10;AADcAAAADwAAAGRycy9kb3ducmV2LnhtbERPS2rDMBDdF3oHMYHsatnFtMaNEkKhJGRTGucAgzW1&#10;nVgjIym2k9NXhUJ383jfWW1m04uRnO8sK8iSFARxbXXHjYJT9fFUgPABWWNvmRTcyMNm/fiwwlLb&#10;ib9oPIZGxBD2JSpoQxhKKX3dkkGf2IE4ct/WGQwRukZqh1MMN718TtMXabDj2NDiQO8t1Zfj1Siw&#10;2Wc4VFN+ZZrcrujOdX9/LZRaLubtG4hAc/gX/7n3Os7PM/h9Jl4g1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OZ1FwgAAANwAAAAPAAAAAAAAAAAAAAAAAJgCAABkcnMvZG93&#10;bnJldi54bWxQSwUGAAAAAAQABAD1AAAAhwMAAAAA&#10;" fillcolor="#4f81bd [3204]" strokecolor="#243f60 [1604]" strokeweight="2pt">
                      <v:textbox>
                        <w:txbxContent>
                          <w:p w:rsidR="002C30EB" w:rsidRDefault="002C30EB" w:rsidP="005A2FE0"/>
                        </w:txbxContent>
                      </v:textbox>
                    </v:rect>
                    <v:rect id="Rectangle 142" o:spid="_x0000_s1078" style="position:absolute;left:10048;width:1569;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sDMsAA&#10;AADcAAAADwAAAGRycy9kb3ducmV2LnhtbERPzYrCMBC+C75DGMGbpoqspRplEUTxImt9gKGZbbvb&#10;TEoSbfXpzcKCt/n4fme97U0j7uR8bVnBbJqAIC6srrlUcM33kxSED8gaG8uk4EEetpvhYI2Zth1/&#10;0f0SShFD2GeooAqhzaT0RUUG/dS2xJH7ts5giNCVUjvsYrhp5DxJPqTBmmNDhS3tKip+LzejwM7O&#10;4ZR3ixtT5w5p/VM0z2Wq1HjUf65ABOrDW/zvPuo4fzGHv2fiB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sDMsAAAADcAAAADwAAAAAAAAAAAAAAAACYAgAAZHJzL2Rvd25y&#10;ZXYueG1sUEsFBgAAAAAEAAQA9QAAAIUDAAAAAA==&#10;" fillcolor="#4f81bd [3204]" strokecolor="#243f60 [1604]" strokeweight="2pt">
                      <v:textbox>
                        <w:txbxContent>
                          <w:p w:rsidR="002C30EB" w:rsidRDefault="002C30EB" w:rsidP="005A2FE0">
                            <w:pPr>
                              <w:pStyle w:val="NormalWeb"/>
                              <w:spacing w:before="0" w:beforeAutospacing="0" w:after="0" w:afterAutospacing="0"/>
                            </w:pPr>
                            <w:r>
                              <w:rPr>
                                <w:rFonts w:ascii="Tahoma" w:eastAsia="Times New Roman" w:hAnsi="Tahoma"/>
                              </w:rPr>
                              <w:t> </w:t>
                            </w:r>
                          </w:p>
                        </w:txbxContent>
                      </v:textbox>
                    </v:rect>
                    <v:rect id="Rectangle 143" o:spid="_x0000_s1079" style="position:absolute;left:13477;width:1569;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mqcEA&#10;AADcAAAADwAAAGRycy9kb3ducmV2LnhtbERP24rCMBB9F/yHMIJvmnpBS9coIoiyL4uXDxia2ba7&#10;zaQk0Va/frMg+DaHc53VpjO1uJPzlWUFk3ECgji3uuJCwfWyH6UgfEDWWFsmBQ/ysFn3eyvMtG35&#10;RPdzKEQMYZ+hgjKEJpPS5yUZ9GPbEEfu2zqDIUJXSO2wjeGmltMkWUiDFceGEhvalZT/nm9GgZ18&#10;hc9LO78xte6QVj95/VymSg0H3fYDRKAuvMUv91HH+fMZ/D8TL5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npqnBAAAA3AAAAA8AAAAAAAAAAAAAAAAAmAIAAGRycy9kb3du&#10;cmV2LnhtbFBLBQYAAAAABAAEAPUAAACGAwAAAAA=&#10;" fillcolor="#4f81bd [3204]" strokecolor="#243f60 [1604]" strokeweight="2pt">
                      <v:textbox>
                        <w:txbxContent>
                          <w:p w:rsidR="002C30EB" w:rsidRDefault="002C30EB" w:rsidP="005A2FE0">
                            <w:pPr>
                              <w:pStyle w:val="NormalWeb"/>
                              <w:spacing w:before="0" w:beforeAutospacing="0" w:after="0" w:afterAutospacing="0"/>
                            </w:pPr>
                            <w:r>
                              <w:rPr>
                                <w:rFonts w:ascii="Tahoma" w:eastAsia="Times New Roman" w:hAnsi="Tahoma"/>
                              </w:rPr>
                              <w:t> </w:t>
                            </w:r>
                          </w:p>
                        </w:txbxContent>
                      </v:textbox>
                    </v:rect>
                  </v:group>
                  <v:shapetype id="_x0000_t202" coordsize="21600,21600" o:spt="202" path="m,l,21600r21600,l21600,xe">
                    <v:stroke joinstyle="miter"/>
                    <v:path gradientshapeok="t" o:connecttype="rect"/>
                  </v:shapetype>
                  <v:shape id="Text Box 149" o:spid="_x0000_s1080" type="#_x0000_t202" style="position:absolute;left:14246;top:14906;width:6763;height:2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Avo8UA&#10;AADcAAAADwAAAGRycy9kb3ducmV2LnhtbERPS2vCQBC+F/oflil4Kbqx1lfqKkXqg95qtMXbkJ0m&#10;wexsyK5J+u/dQqG3+fies1h1phQN1a6wrGA4iEAQp1YXnCk4Jpv+DITzyBpLy6Tghxyslvd3C4y1&#10;bfmDmoPPRAhhF6OC3PsqltKlORl0A1sRB+7b1gZ9gHUmdY1tCDelfIqiiTRYcGjIsaJ1TunlcDUK&#10;zo/Z17vrtqd2NB5Vb7smmX7qRKneQ/f6AsJT5//Ff+69DvOf5/D7TLh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C+jxQAAANwAAAAPAAAAAAAAAAAAAAAAAJgCAABkcnMv&#10;ZG93bnJldi54bWxQSwUGAAAAAAQABAD1AAAAigMAAAAA&#10;" fillcolor="white [3201]" stroked="f" strokeweight=".5pt">
                    <v:textbox>
                      <w:txbxContent>
                        <w:p w:rsidR="002C30EB" w:rsidRDefault="002C30EB" w:rsidP="005A2FE0">
                          <w:r>
                            <w:t>Sorter</w:t>
                          </w:r>
                        </w:p>
                      </w:txbxContent>
                    </v:textbox>
                  </v:shape>
                  <v:shape id="Text Box 150" o:spid="_x0000_s1081" type="#_x0000_t202" style="position:absolute;left:38665;top:1381;width:7144;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MQ48cA&#10;AADcAAAADwAAAGRycy9kb3ducmV2LnhtbESPQU/CQBCF7yb8h82QeDGyVQKaykKIUSHcoCrhNumO&#10;bUN3tumubfn3zMHE20zem/e+WawGV6uO2lB5NvAwSUAR595WXBj4zN7vn0GFiGyx9kwGLhRgtRzd&#10;LDC1vuc9dYdYKAnhkKKBMsYm1TrkJTkME98Qi/bjW4dR1rbQtsVewl2tH5Nkrh1WLA0lNvRaUn4+&#10;/DoDp7viuAvDx1c/nU2bt02XPX3bzJjb8bB+ARVpiP/mv+utFfyZ4MszMoF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DEOPHAAAA3AAAAA8AAAAAAAAAAAAAAAAAmAIAAGRy&#10;cy9kb3ducmV2LnhtbFBLBQYAAAAABAAEAPUAAACMAwAAAAA=&#10;" fillcolor="white [3201]" stroked="f" strokeweight=".5pt">
                    <v:textbox>
                      <w:txbxContent>
                        <w:p w:rsidR="002C30EB" w:rsidRDefault="002C30EB" w:rsidP="005A2FE0">
                          <w:r>
                            <w:t>Printers</w:t>
                          </w:r>
                        </w:p>
                      </w:txbxContent>
                    </v:textbox>
                  </v:shape>
                  <v:shape id="Text Box 151" o:spid="_x0000_s1082" type="#_x0000_t202" style="position:absolute;left:29715;top:2476;width:766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1eMMA&#10;AADcAAAADwAAAGRycy9kb3ducmV2LnhtbERPS2vCQBC+C/6HZQQvRTcqPkhdRUpfeNOopbchO02C&#10;2dmQ3Sbx37uFgrf5+J6z3namFA3VrrCsYDKOQBCnVhecKTglb6MVCOeRNZaWScGNHGw3/d4aY21b&#10;PlBz9JkIIexiVJB7X8VSujQng25sK+LA/djaoA+wzqSusQ3hppTTKFpIgwWHhhwreskpvR5/jYLv&#10;p+xr77r3czubz6rXjyZZXnSi1HDQ7Z5BeOr8Q/zv/tRh/nwCf8+EC+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8+1eMMAAADcAAAADwAAAAAAAAAAAAAAAACYAgAAZHJzL2Rv&#10;d25yZXYueG1sUEsFBgAAAAAEAAQA9QAAAIgDAAAAAA==&#10;" fillcolor="white [3201]" stroked="f" strokeweight=".5pt">
                    <v:textbox>
                      <w:txbxContent>
                        <w:p w:rsidR="002C30EB" w:rsidRDefault="002C30EB" w:rsidP="005A2FE0">
                          <w:r>
                            <w:t>Scanner</w:t>
                          </w:r>
                        </w:p>
                      </w:txbxContent>
                    </v:textbox>
                  </v:shape>
                  <v:shape id="Text Box 152" o:spid="_x0000_s1083" type="#_x0000_t202" style="position:absolute;left:16532;top:2466;width:7144;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0rD8QA&#10;AADcAAAADwAAAGRycy9kb3ducmV2LnhtbERPTWvCQBC9C/0PyxS8SN1UsS2pq0ixKt6aaEtvQ3aa&#10;BLOzIbtN4r93BcHbPN7nzJe9qURLjSstK3geRyCIM6tLzhUc0s+nNxDOI2usLJOCMzlYLh4Gc4y1&#10;7fiL2sTnIoSwi1FB4X0dS+myggy6sa2JA/dnG4M+wCaXusEuhJtKTqLoRRosOTQUWNNHQdkp+TcK&#10;fkf5z971m2M3nU3r9bZNX791qtTwsV+9g/DU+7v45t7pMH82gesz4QK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dKw/EAAAA3AAAAA8AAAAAAAAAAAAAAAAAmAIAAGRycy9k&#10;b3ducmV2LnhtbFBLBQYAAAAABAAEAPUAAACJAwAAAAA=&#10;" fillcolor="white [3201]" stroked="f" strokeweight=".5pt">
                    <v:textbox>
                      <w:txbxContent>
                        <w:p w:rsidR="002C30EB" w:rsidRDefault="002C30EB" w:rsidP="005A2FE0">
                          <w:r>
                            <w:t>Gapper</w:t>
                          </w:r>
                        </w:p>
                      </w:txbxContent>
                    </v:textbox>
                  </v:shape>
                  <v:shapetype id="_x0000_t32" coordsize="21600,21600" o:spt="32" o:oned="t" path="m,l21600,21600e" filled="f">
                    <v:path arrowok="t" fillok="f" o:connecttype="none"/>
                    <o:lock v:ext="edit" shapetype="t"/>
                  </v:shapetype>
                  <v:shape id="Straight Arrow Connector 153" o:spid="_x0000_s1084" type="#_x0000_t32" style="position:absolute;left:21009;top:13192;width:3762;height:31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JVlcYAAADcAAAADwAAAGRycy9kb3ducmV2LnhtbESPQWvCQBCF74L/YZlCb7ppq1JSV5GW&#10;giJUYgXxNmanSTA7G3ZXE/+9KxS8zfDevO/NdN6ZWlzI+cqygpdhAoI4t7riQsHu93vwDsIHZI21&#10;ZVJwJQ/zWb83xVTbljO6bEMhYgj7FBWUITSplD4vyaAf2oY4an/WGQxxdYXUDtsYbmr5miQTabDi&#10;SCixoc+S8tP2bCLka5SN1/v1cUTZYtMeV4ef4A5KPT91iw8QgbrwMP9fL3WsP36D+zNxAj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cSVZXGAAAA3AAAAA8AAAAAAAAA&#10;AAAAAAAAoQIAAGRycy9kb3ducmV2LnhtbFBLBQYAAAAABAAEAPkAAACUAwAAAAA=&#10;" strokecolor="#4579b8 [3044]">
                    <v:stroke endarrow="open"/>
                  </v:shape>
                  <v:shape id="Straight Arrow Connector 154" o:spid="_x0000_s1085" type="#_x0000_t32" style="position:absolute;left:23676;top:4048;width:6858;height:4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IWBMEAAADcAAAADwAAAGRycy9kb3ducmV2LnhtbERPTYvCMBC9L/gfwgje1lTXSqlGEaGs&#10;V91d0NvYjG2xmZQm1frvjSDsbR7vc5br3tTiRq2rLCuYjCMQxLnVFRcKfn+yzwSE88gaa8uk4EEO&#10;1qvBxxJTbe+8p9vBFyKEsEtRQel9k0rp8pIMurFtiAN3sa1BH2BbSN3iPYSbWk6jaC4NVhwaSmxo&#10;W1J+PXRGwdfl3H8nfiOT7Gi3XRfH8V92Umo07DcLEJ56/y9+u3c6zI9n8HomXCB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chYEwQAAANwAAAAPAAAAAAAAAAAAAAAA&#10;AKECAABkcnMvZG93bnJldi54bWxQSwUGAAAAAAQABAD5AAAAjwMAAAAA&#10;" strokecolor="#4579b8 [3044]">
                    <v:stroke endarrow="open"/>
                  </v:shape>
                  <v:shape id="Straight Arrow Connector 155" o:spid="_x0000_s1086" type="#_x0000_t32" style="position:absolute;left:23676;top:4048;width:6858;height:103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6zn8EAAADcAAAADwAAAGRycy9kb3ducmV2LnhtbERPTYvCMBC9L/gfwgje1lQlS6lGEaHo&#10;dd0V9DY2Y1tsJqVJtf77zcLC3ubxPme1GWwjHtT52rGG2TQBQVw4U3Op4fsrf09B+IBssHFMGl7k&#10;YbMeva0wM+7Jn/Q4hlLEEPYZaqhCaDMpfVGRRT91LXHkbq6zGCLsSmk6fMZw28h5knxIizXHhgpb&#10;2lVU3I+91bC4XYd9GrYyzc9u1/dKqVN+0XoyHrZLEIGG8C/+cx9MnK8U/D4TL5Dr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PrOfwQAAANwAAAAPAAAAAAAAAAAAAAAA&#10;AKECAABkcnMvZG93bnJldi54bWxQSwUGAAAAAAQABAD5AAAAjwMAAAAA&#10;" strokecolor="#4579b8 [3044]">
                    <v:stroke endarrow="open"/>
                  </v:shape>
                  <v:shape id="Straight Arrow Connector 156" o:spid="_x0000_s1087" type="#_x0000_t32" style="position:absolute;left:33277;top:5238;width:271;height:20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X2DcYAAADcAAAADwAAAGRycy9kb3ducmV2LnhtbESPQWvCQBCF74L/YRnBm25aVCS6iigF&#10;i2CJFoq3MTsmodnZsLs16b/vCgVvM7w373uzXHemFndyvrKs4GWcgCDOra64UPB5fhvNQfiArLG2&#10;TAp+ycN61e8tMdW25Yzup1CIGMI+RQVlCE0qpc9LMujHtiGO2s06gyGurpDaYRvDTS1fk2QmDVYc&#10;CSU2tC0p/z79mAjZTbLp4etwnVC2+Wiv75djcBelhoNuswARqAtP8//1Xsf60xk8nokT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l9g3GAAAA3AAAAA8AAAAAAAAA&#10;AAAAAAAAoQIAAGRycy9kb3ducmV2LnhtbFBLBQYAAAAABAAEAPkAAACUAwAAAAA=&#10;" strokecolor="#4579b8 [3044]">
                    <v:stroke endarrow="open"/>
                  </v:shape>
                  <v:shape id="Straight Arrow Connector 157" o:spid="_x0000_s1088" type="#_x0000_t32" style="position:absolute;left:38964;top:4048;width:3273;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TlsYAAADcAAAADwAAAGRycy9kb3ducmV2LnhtbESPQWvCQBCF74L/YZlCb7qpaC2pq4il&#10;oAhKrCDexuw0CWZnw+7WpP++KxS8zfDevO/NbNGZWtzI+cqygpdhAoI4t7riQsHx63PwBsIHZI21&#10;ZVLwSx4W835vhqm2LWd0O4RCxBD2KSooQ2hSKX1ekkE/tA1x1L6tMxji6gqpHbYx3NRylCSv0mDF&#10;kVBiQ6uS8uvhx0TIxzibbE/by5iy5b69bM674M5KPT91y3cQgbrwMP9fr3WsP5nC/Zk4gZ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pU5bGAAAA3AAAAA8AAAAAAAAA&#10;AAAAAAAAoQIAAGRycy9kb3ducmV2LnhtbFBLBQYAAAAABAAEAPkAAACUAwAAAAA=&#10;" strokecolor="#4579b8 [3044]">
                    <v:stroke endarrow="open"/>
                  </v:shape>
                  <v:shape id="Straight Arrow Connector 158" o:spid="_x0000_s1089" type="#_x0000_t32" style="position:absolute;left:42237;top:4048;width:2918;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8cAcQAAADcAAAADwAAAGRycy9kb3ducmV2LnhtbESPT2vCQBDF7wW/wzIFb3VTJSWkriJC&#10;aK/+A72N2TEJzc6G7Ebjt+8cCr3N8N6895vlenStulMfGs8G3mcJKOLS24YrA8dD8ZaBChHZYuuZ&#10;DDwpwHo1eVlibv2Dd3Tfx0pJCIccDdQxdrnWoazJYZj5jli0m+8dRln7StseHxLuWj1Pkg/tsGFp&#10;qLGjbU3lz35wBha36/iVxY3OirPfDkOapqfiYsz0ddx8goo0xn/z3/W3FfxUaOUZm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PxwBxAAAANwAAAAPAAAAAAAAAAAA&#10;AAAAAKECAABkcnMvZG93bnJldi54bWxQSwUGAAAAAAQABAD5AAAAkgMAAAAA&#10;" strokecolor="#4579b8 [3044]">
                    <v:stroke endarrow="open"/>
                  </v:shape>
                  <v:shape id="Straight Arrow Connector 159" o:spid="_x0000_s1090" type="#_x0000_t32" style="position:absolute;left:41773;top:4048;width:607;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pif8YAAADcAAAADwAAAGRycy9kb3ducmV2LnhtbESPQWvCQBCF74L/YZlCb7qpaLGpq4il&#10;oAhKrCDexuw0CWZnw+7WpP++KxS8zfDevO/NbNGZWtzI+cqygpdhAoI4t7riQsHx63MwBeEDssba&#10;Min4JQ+Leb83w1TbljO6HUIhYgj7FBWUITSplD4vyaAf2oY4at/WGQxxdYXUDtsYbmo5SpJXabDi&#10;SCixoVVJ+fXwYyLkY5xNtqftZUzZct9eNuddcGelnp+65TuIQF14mP+v1zrWn7zB/Zk4gZ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6Yn/GAAAA3AAAAA8AAAAAAAAA&#10;AAAAAAAAoQIAAGRycy9kb3ducmV2LnhtbFBLBQYAAAAABAAEAPkAAACUAwAAAAA=&#10;" strokecolor="#4579b8 [3044]">
                    <v:stroke endarrow="open"/>
                  </v:shape>
                </v:group>
                <v:rect id="Rectangle 350" o:spid="_x0000_s1091" style="position:absolute;left:1809;top:5953;width:4287;height:3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OzfcMA&#10;AADcAAAADwAAAGRycy9kb3ducmV2LnhtbERPu2rDMBTdA/0HcQvdErkpCalr2QRDaWmmOMnQ7WLd&#10;2qbWlbFUP/r10RDIeDjvJJtMKwbqXWNZwfMqAkFcWt1wpeB8el/uQDiPrLG1TApmcpClD4sEY21H&#10;PtJQ+EqEEHYxKqi972IpXVmTQbeyHXHgfmxv0AfYV1L3OIZw08p1FG2lwYZDQ40d5TWVv8WfUXCY&#10;pR/Ol+3r/5A3sy6+848vypV6epz2byA8Tf4uvrk/tYKXTZgfzoQjIN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OzfcMAAADcAAAADwAAAAAAAAAAAAAAAACYAgAAZHJzL2Rv&#10;d25yZXYueG1sUEsFBgAAAAAEAAQA9QAAAIgDAAAAAA==&#10;" fillcolor="white [3201]" strokecolor="black [3200]" strokeweight="2pt">
                  <v:textbox>
                    <w:txbxContent>
                      <w:p w:rsidR="002C30EB" w:rsidRDefault="002C30EB" w:rsidP="002E0FA2">
                        <w:pPr>
                          <w:jc w:val="center"/>
                        </w:pPr>
                        <w:r>
                          <w:t>PC</w:t>
                        </w:r>
                      </w:p>
                    </w:txbxContent>
                  </v:textbox>
                </v:rect>
                <v:rect id="Rectangle 416" o:spid="_x0000_s1092" style="position:absolute;left:36899;top:4070;width:4280;height:3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b6N8UA&#10;AADcAAAADwAAAGRycy9kb3ducmV2LnhtbESPQWvCQBSE70L/w/IK3szGIsHGrFICRbGnpvbQ2yP7&#10;TEKzb0N2jYm/3i0UPA4z8w2T7UbTioF611hWsIxiEMSl1Q1XCk5f74s1COeRNbaWScFEDnbbp1mG&#10;qbZX/qSh8JUIEHYpKqi971IpXVmTQRfZjjh4Z9sb9EH2ldQ9XgPctPIljhNpsOGwUGNHeU3lb3Ex&#10;Cj4m6YfTd/J6G/Jm0sVPvj9SrtT8eXzbgPA0+kf4v33QClbLBP7OhCMgt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Vvo3xQAAANwAAAAPAAAAAAAAAAAAAAAAAJgCAABkcnMv&#10;ZG93bnJldi54bWxQSwUGAAAAAAQABAD1AAAAigMAAAAA&#10;" fillcolor="white [3201]" strokecolor="black [3200]" strokeweight="2pt">
                  <v:textbox>
                    <w:txbxContent>
                      <w:p w:rsidR="002C30EB" w:rsidRDefault="002C30EB" w:rsidP="002E0FA2">
                        <w:pPr>
                          <w:pStyle w:val="NormalWeb"/>
                          <w:spacing w:before="0" w:beforeAutospacing="0" w:after="0" w:afterAutospacing="0"/>
                          <w:jc w:val="center"/>
                        </w:pPr>
                        <w:r>
                          <w:rPr>
                            <w:rFonts w:ascii="Tahoma" w:eastAsia="Times New Roman" w:hAnsi="Tahoma"/>
                          </w:rPr>
                          <w:t>PC</w:t>
                        </w:r>
                      </w:p>
                    </w:txbxContent>
                  </v:textbox>
                </v:rect>
                <v:rect id="Rectangle 417" o:spid="_x0000_s1093" style="position:absolute;left:36894;top:10483;width:4280;height:3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pfrMQA&#10;AADcAAAADwAAAGRycy9kb3ducmV2LnhtbESPQWvCQBSE74X+h+UVvNWNIlqjq0igKHoy1YO3R/aZ&#10;BLNvQ3YbE3+9Wyh4HGbmG2a57kwlWmpcaVnBaBiBIM6sLjlXcPr5/vwC4TyyxsoyKejJwXr1/rbE&#10;WNs7H6lNfS4ChF2MCgrv61hKlxVk0A1tTRy8q20M+iCbXOoG7wFuKjmOoqk0WHJYKLCmpKDslv4a&#10;BYde+vZ0ns4fbVL2Or0k2z0lSg0+us0ChKfOv8L/7Z1WMBnN4O9MO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aX6zEAAAA3AAAAA8AAAAAAAAAAAAAAAAAmAIAAGRycy9k&#10;b3ducmV2LnhtbFBLBQYAAAAABAAEAPUAAACJAwAAAAA=&#10;" fillcolor="white [3201]" strokecolor="black [3200]" strokeweight="2pt">
                  <v:textbox>
                    <w:txbxContent>
                      <w:p w:rsidR="002C30EB" w:rsidRDefault="002C30EB" w:rsidP="002E0FA2">
                        <w:pPr>
                          <w:pStyle w:val="NormalWeb"/>
                          <w:spacing w:before="0" w:beforeAutospacing="0" w:after="0" w:afterAutospacing="0"/>
                          <w:jc w:val="center"/>
                        </w:pPr>
                        <w:r>
                          <w:rPr>
                            <w:rFonts w:ascii="Tahoma" w:eastAsia="Times New Roman" w:hAnsi="Tahoma"/>
                          </w:rPr>
                          <w:t>PC</w:t>
                        </w:r>
                      </w:p>
                    </w:txbxContent>
                  </v:textbox>
                </v:rect>
                <v:rect id="Rectangle 418" o:spid="_x0000_s1094" style="position:absolute;left:36894;top:16240;width:4274;height:3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XL3sIA&#10;AADcAAAADwAAAGRycy9kb3ducmV2LnhtbERPu2rDMBTdC/kHcQPdGtmhhNSNbIIhtLRTHHfodrFu&#10;bVPryliKH/36aghkPJz3IZtNJ0YaXGtZQbyJQBBXVrdcKygvp6c9COeRNXaWScFCDrJ09XDARNuJ&#10;zzQWvhYhhF2CChrv+0RKVzVk0G1sTxy4HzsY9AEOtdQDTiHcdHIbRTtpsOXQ0GBPeUPVb3E1Cj4X&#10;6cfya/fyN+btoovv/O2DcqUe1/PxFYSn2d/FN/e7VvAch7XhTDgC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hcvewgAAANwAAAAPAAAAAAAAAAAAAAAAAJgCAABkcnMvZG93&#10;bnJldi54bWxQSwUGAAAAAAQABAD1AAAAhwMAAAAA&#10;" fillcolor="white [3201]" strokecolor="black [3200]" strokeweight="2pt">
                  <v:textbox>
                    <w:txbxContent>
                      <w:p w:rsidR="002C30EB" w:rsidRDefault="002C30EB" w:rsidP="00793A36">
                        <w:pPr>
                          <w:pStyle w:val="NormalWeb"/>
                          <w:spacing w:before="0" w:beforeAutospacing="0" w:after="0" w:afterAutospacing="0"/>
                          <w:jc w:val="center"/>
                        </w:pPr>
                        <w:r>
                          <w:rPr>
                            <w:rFonts w:ascii="Tahoma" w:eastAsia="Times New Roman" w:hAnsi="Tahoma"/>
                          </w:rPr>
                          <w:t>PC</w:t>
                        </w:r>
                      </w:p>
                    </w:txbxContent>
                  </v:textbox>
                </v:rect>
                <v:line id="Straight Connector 420" o:spid="_x0000_s1095" style="position:absolute;visibility:visible;mso-wrap-style:square" from="6096,7881" to="9831,10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mLvcIAAADcAAAADwAAAGRycy9kb3ducmV2LnhtbERPz2vCMBS+D/wfwhO8zXSdjNE1lSE6&#10;PThwKnh9a55tsXkpSbT1vzeHwY4f3+98PphW3Mj5xrKCl2kCgri0uuFKwfGwen4H4QOyxtYyKbiT&#10;h3kxesox07bnH7rtQyViCPsMFdQhdJmUvqzJoJ/ajjhyZ+sMhghdJbXDPoabVqZJ8iYNNhwbauxo&#10;UVN52V+NgvWrOcpk27n+e3c6LZa/X4cKU6Um4+HzA0SgIfyL/9wbrWCWxvnxTDwCsn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7mLvcIAAADcAAAADwAAAAAAAAAAAAAA&#10;AAChAgAAZHJzL2Rvd25yZXYueG1sUEsFBgAAAAAEAAQA+QAAAJADAAAAAA==&#10;" strokecolor="#4579b8 [3044]">
                  <v:stroke dashstyle="3 1"/>
                </v:line>
                <v:line id="Straight Connector 421" o:spid="_x0000_s1096" style="position:absolute;flip:y;visibility:visible;mso-wrap-style:square" from="34059,5997" to="36899,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wQcUAAADcAAAADwAAAGRycy9kb3ducmV2LnhtbESPQWvCQBSE7wX/w/IKvRTdTSgiqatU&#10;baGgF2P0/Mg+k9Ds25jdavrvu0Khx2FmvmHmy8G24kq9bxxrSCYKBHHpTMOVhuLwMZ6B8AHZYOuY&#10;NPyQh+Vi9DDHzLgb7+mah0pECPsMNdQhdJmUvqzJop+4jjh6Z9dbDFH2lTQ93iLctjJVaiotNhwX&#10;auxoXVP5lX9bDcfVNj1tzmpKamfzZLcqnsPlXeunx+HtFUSgIfyH/9qfRsNLmsD9TDw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zwQcUAAADcAAAADwAAAAAAAAAA&#10;AAAAAAChAgAAZHJzL2Rvd25yZXYueG1sUEsFBgAAAAAEAAQA+QAAAJMDAAAAAA==&#10;" strokecolor="#4579b8 [3044]">
                  <v:stroke dashstyle="3 1"/>
                </v:line>
                <v:line id="Straight Connector 422" o:spid="_x0000_s1097" style="position:absolute;flip:y;visibility:visible;mso-wrap-style:square" from="34069,12410" to="36894,13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5uNsUAAADcAAAADwAAAGRycy9kb3ducmV2LnhtbESPT2vCQBTE74LfYXkFL1J3DSIldZX6&#10;pyDopant+ZF9JqHZtzG71fjtXUHwOMzMb5jZorO1OFPrK8caxiMFgjh3puJCw+H78/UNhA/IBmvH&#10;pOFKHhbzfm+GqXEX/qJzFgoRIexT1FCG0KRS+rwki37kGuLoHV1rMUTZFtK0eIlwW8tEqam0WHFc&#10;KLGhVUn5X/ZvNfwsd8nv+qimpPY2G++Xh2E4bbQevHQf7yACdeEZfrS3RsMkSeB+Jh4B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5uNsUAAADcAAAADwAAAAAAAAAA&#10;AAAAAAChAgAAZHJzL2Rvd25yZXYueG1sUEsFBgAAAAAEAAQA+QAAAJMDAAAAAA==&#10;" strokecolor="#4579b8 [3044]">
                  <v:stroke dashstyle="3 1"/>
                </v:line>
                <v:line id="Straight Connector 423" o:spid="_x0000_s1098" style="position:absolute;flip:y;visibility:visible;mso-wrap-style:square" from="34069,18167" to="36894,19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LLrcUAAADcAAAADwAAAGRycy9kb3ducmV2LnhtbESPQWvCQBSE74X+h+UVeim6axQpqavU&#10;VkHQi6n2/Mg+k9Ds2zS7avz3riB4HGbmG2Yy62wtTtT6yrGGQV+BIM6dqbjQsPtZ9t5B+IBssHZM&#10;Gi7kYTZ9fppgatyZt3TKQiEihH2KGsoQmlRKn5dk0fddQxy9g2sthijbQpoWzxFua5koNZYWK44L&#10;JTb0VVL+lx2thv18nfx+H9SY1MZmg8189xb+F1q/vnSfHyACdeERvrdXRsMoGcLtTDwCcn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LLrcUAAADcAAAADwAAAAAAAAAA&#10;AAAAAAChAgAAZHJzL2Rvd25yZXYueG1sUEsFBgAAAAAEAAQA+QAAAJMDAAAAAA==&#10;" strokecolor="#4579b8 [3044]">
                  <v:stroke dashstyle="3 1"/>
                </v:line>
                <w10:anchorlock/>
              </v:group>
            </w:pict>
          </mc:Fallback>
        </mc:AlternateContent>
      </w:r>
    </w:p>
    <w:p w:rsidR="00202BC0" w:rsidRPr="00AE0069" w:rsidRDefault="00202BC0" w:rsidP="00AE0069">
      <w:pPr>
        <w:pStyle w:val="Heading2"/>
      </w:pPr>
      <w:bookmarkStart w:id="17" w:name="_Toc183243068"/>
      <w:bookmarkStart w:id="18" w:name="_Toc291596132"/>
      <w:r w:rsidRPr="00AE0069">
        <w:t>High Level Summary</w:t>
      </w:r>
      <w:bookmarkEnd w:id="17"/>
      <w:bookmarkEnd w:id="18"/>
    </w:p>
    <w:p w:rsidR="00202BC0" w:rsidRDefault="005A2FE0" w:rsidP="00B87571">
      <w:pPr>
        <w:pStyle w:val="BodyText"/>
      </w:pPr>
      <w:r>
        <w:t>The goal of the Print and Apply Fallback design is to create a fault tolerant printing system.  The system consists of a sorter, one or more printer lines</w:t>
      </w:r>
      <w:r w:rsidR="00793A36">
        <w:t>, and a controlling PC</w:t>
      </w:r>
      <w:r>
        <w:t>.  Each printer line co</w:t>
      </w:r>
      <w:r w:rsidR="002A4305">
        <w:t>ntains a Gapper, a S</w:t>
      </w:r>
      <w:r w:rsidR="00793A36">
        <w:t xml:space="preserve">canner, </w:t>
      </w:r>
      <w:r w:rsidR="002A4305">
        <w:t>more than one P</w:t>
      </w:r>
      <w:r>
        <w:t>rinter</w:t>
      </w:r>
      <w:r w:rsidR="00793A36">
        <w:t>, and a controlling PC</w:t>
      </w:r>
      <w:r>
        <w:t xml:space="preserve">.  The Print and Apply </w:t>
      </w:r>
      <w:r w:rsidR="00456A93">
        <w:t xml:space="preserve">system will be able to fully utilize all the printers at full speed </w:t>
      </w:r>
      <w:r w:rsidR="002A4305">
        <w:t>during normal operation.  If a Print and Apply L</w:t>
      </w:r>
      <w:r w:rsidR="00456A93">
        <w:t>ine printer generates a fault</w:t>
      </w:r>
      <w:r w:rsidR="00793A36">
        <w:t>,</w:t>
      </w:r>
      <w:r w:rsidR="00456A93">
        <w:t xml:space="preserve"> the system will reduce volume of produce </w:t>
      </w:r>
      <w:r w:rsidR="00EA676C">
        <w:t>flowing on to the line and the G</w:t>
      </w:r>
      <w:r w:rsidR="00456A93">
        <w:t>apper will generate a variable sized gap so the remaining printers will operate correctly.</w:t>
      </w:r>
    </w:p>
    <w:p w:rsidR="00951A7B" w:rsidRDefault="00951A7B" w:rsidP="00951A7B">
      <w:pPr>
        <w:pStyle w:val="Heading1"/>
      </w:pPr>
      <w:bookmarkStart w:id="19" w:name="_Toc291596133"/>
      <w:r>
        <w:lastRenderedPageBreak/>
        <w:t>Process Flow</w:t>
      </w:r>
      <w:bookmarkEnd w:id="19"/>
    </w:p>
    <w:p w:rsidR="00202BC0" w:rsidRPr="00AF4DEA" w:rsidRDefault="00793A36" w:rsidP="00A67060">
      <w:pPr>
        <w:pStyle w:val="Heading2"/>
      </w:pPr>
      <w:bookmarkStart w:id="20" w:name="_Toc183243070"/>
      <w:bookmarkStart w:id="21" w:name="_Toc291596134"/>
      <w:r>
        <w:t xml:space="preserve">Sorter </w:t>
      </w:r>
      <w:r w:rsidR="00202BC0" w:rsidRPr="00AF4DEA">
        <w:t>Release</w:t>
      </w:r>
      <w:bookmarkEnd w:id="20"/>
      <w:bookmarkEnd w:id="21"/>
    </w:p>
    <w:p w:rsidR="006C1C03" w:rsidRDefault="002A4305" w:rsidP="00B87571">
      <w:pPr>
        <w:pStyle w:val="BodyText"/>
      </w:pPr>
      <w:r>
        <w:t>During normal operation the S</w:t>
      </w:r>
      <w:r w:rsidR="00793A36">
        <w:t>orter will release a s</w:t>
      </w:r>
      <w:r>
        <w:t>et volume of product into each Print and Apply L</w:t>
      </w:r>
      <w:r w:rsidR="00793A36">
        <w:t xml:space="preserve">ine.  In the event of a printer failure, </w:t>
      </w:r>
      <w:r>
        <w:t>the Gapper on the Print and Apply L</w:t>
      </w:r>
      <w:r w:rsidR="00204F67">
        <w:t xml:space="preserve">ine will increase the gap between containers.  This will slow the uptake of </w:t>
      </w:r>
      <w:r>
        <w:t xml:space="preserve">the Print and Apply Line.  To prevent excessive recirculation on a Sort, the Sorter’s input gap will be increased.  This operation will be described in a separate document.  </w:t>
      </w:r>
      <w:r w:rsidR="00742345">
        <w:t>Note: The input lane of the Print and Apply Line may fill and become blocked.</w:t>
      </w:r>
    </w:p>
    <w:p w:rsidR="00CF302F" w:rsidRPr="00202BC0" w:rsidRDefault="00793A36" w:rsidP="00CF302F">
      <w:pPr>
        <w:pStyle w:val="Heading2"/>
      </w:pPr>
      <w:bookmarkStart w:id="22" w:name="_Toc291596135"/>
      <w:r>
        <w:t>Print and Apply Line</w:t>
      </w:r>
      <w:bookmarkEnd w:id="22"/>
    </w:p>
    <w:p w:rsidR="00816D65" w:rsidRDefault="00202BC0" w:rsidP="00816D65">
      <w:pPr>
        <w:pStyle w:val="BodyText"/>
      </w:pPr>
      <w:r w:rsidRPr="009A6E92">
        <w:t>T</w:t>
      </w:r>
      <w:r w:rsidR="002A4305">
        <w:t>he stages of the Print and A</w:t>
      </w:r>
      <w:r w:rsidR="00197876">
        <w:t>pply line are.</w:t>
      </w:r>
    </w:p>
    <w:p w:rsidR="004A3D88" w:rsidRPr="002E79F7" w:rsidRDefault="00197876" w:rsidP="004A3D88">
      <w:pPr>
        <w:pStyle w:val="Heading3"/>
      </w:pPr>
      <w:bookmarkStart w:id="23" w:name="_Toc291596136"/>
      <w:proofErr w:type="gramStart"/>
      <w:r>
        <w:t>Gapper.</w:t>
      </w:r>
      <w:bookmarkEnd w:id="23"/>
      <w:proofErr w:type="gramEnd"/>
    </w:p>
    <w:p w:rsidR="00917A68" w:rsidRDefault="00C6083C" w:rsidP="00197876">
      <w:pPr>
        <w:overflowPunct w:val="0"/>
        <w:autoSpaceDE w:val="0"/>
        <w:autoSpaceDN w:val="0"/>
        <w:adjustRightInd w:val="0"/>
        <w:textAlignment w:val="baseline"/>
      </w:pPr>
      <w:r>
        <w:t>The G</w:t>
      </w:r>
      <w:r w:rsidR="00197876">
        <w:t>apper will create a gap</w:t>
      </w:r>
      <w:r w:rsidR="002A4305">
        <w:t xml:space="preserve"> or pitch</w:t>
      </w:r>
      <w:r w:rsidR="00197876">
        <w:t xml:space="preserve"> based on the </w:t>
      </w:r>
      <w:r w:rsidR="00904084">
        <w:t>number of working printers</w:t>
      </w:r>
      <w:r w:rsidR="00197876">
        <w:t>.</w:t>
      </w:r>
      <w:r w:rsidR="00904084">
        <w:t xml:space="preserve">  The menu will have a gap size based on the number of available printer to take into account difference between printers.  This option is simple but many unnecessary reduce the capacity of the line if there is a mix of fast and slow printers.</w:t>
      </w:r>
    </w:p>
    <w:p w:rsidR="00904084" w:rsidRPr="002E79F7" w:rsidRDefault="00904084" w:rsidP="00197876">
      <w:pPr>
        <w:overflowPunct w:val="0"/>
        <w:autoSpaceDE w:val="0"/>
        <w:autoSpaceDN w:val="0"/>
        <w:adjustRightInd w:val="0"/>
        <w:textAlignment w:val="baseline"/>
      </w:pPr>
      <w:r>
        <w:t xml:space="preserve">Second option: Give </w:t>
      </w:r>
      <w:r w:rsidR="00C37098">
        <w:t>each</w:t>
      </w:r>
      <w:r>
        <w:t xml:space="preserve"> printer a capacity and scale the gap based on the capacity of the remaining printers.  This option is more complicated and maybe unnecessary.  Do </w:t>
      </w:r>
      <w:r w:rsidR="00F36EFF">
        <w:t>clients</w:t>
      </w:r>
      <w:r>
        <w:t xml:space="preserve"> run mixes of printers?</w:t>
      </w:r>
    </w:p>
    <w:p w:rsidR="004A3D88" w:rsidRDefault="00204F67" w:rsidP="004A3D88">
      <w:pPr>
        <w:pStyle w:val="Heading3"/>
      </w:pPr>
      <w:bookmarkStart w:id="24" w:name="_Toc291596137"/>
      <w:r>
        <w:t>Scanner</w:t>
      </w:r>
      <w:bookmarkEnd w:id="24"/>
    </w:p>
    <w:p w:rsidR="004A3D88" w:rsidRDefault="002A4305" w:rsidP="004A3D88">
      <w:pPr>
        <w:pStyle w:val="BodyText"/>
      </w:pPr>
      <w:r>
        <w:t>The Scanner is located after the G</w:t>
      </w:r>
      <w:r w:rsidR="00C37098">
        <w:t>apper and will scan each container</w:t>
      </w:r>
      <w:r>
        <w:t>.  The data is sent to Level 2 to determine which</w:t>
      </w:r>
      <w:r w:rsidR="00C37098">
        <w:t xml:space="preserve"> label should be applied by the printer.  The time required to scan a container</w:t>
      </w:r>
      <w:r>
        <w:t>, communicate to Level 2,</w:t>
      </w:r>
      <w:r w:rsidR="00C37098">
        <w:t xml:space="preserve"> and send the data to the printer needs to be considered in the d</w:t>
      </w:r>
      <w:r>
        <w:t>istance between the Scanner and the set of P</w:t>
      </w:r>
      <w:r w:rsidR="00C37098">
        <w:t>rinters.</w:t>
      </w:r>
    </w:p>
    <w:p w:rsidR="00204F67" w:rsidRDefault="00204F67" w:rsidP="00204F67">
      <w:pPr>
        <w:pStyle w:val="Heading3"/>
      </w:pPr>
      <w:bookmarkStart w:id="25" w:name="_Toc291596138"/>
      <w:r>
        <w:t>Printer</w:t>
      </w:r>
      <w:bookmarkEnd w:id="25"/>
    </w:p>
    <w:p w:rsidR="00204F67" w:rsidRPr="00204F67" w:rsidRDefault="002A4305" w:rsidP="00204F67">
      <w:pPr>
        <w:pStyle w:val="BodyText"/>
      </w:pPr>
      <w:r>
        <w:t>The P</w:t>
      </w:r>
      <w:r w:rsidR="00C37098">
        <w:t>rinter applies the label specified by the database lookup</w:t>
      </w:r>
      <w:r w:rsidR="00204F67">
        <w:t>.</w:t>
      </w:r>
    </w:p>
    <w:p w:rsidR="00EC610D" w:rsidRPr="00EC610D" w:rsidRDefault="00EC610D" w:rsidP="00EC610D">
      <w:pPr>
        <w:pStyle w:val="BodyText"/>
      </w:pPr>
    </w:p>
    <w:p w:rsidR="00202BC0" w:rsidRDefault="003B456F" w:rsidP="00202BC0">
      <w:pPr>
        <w:pStyle w:val="Heading1"/>
      </w:pPr>
      <w:bookmarkStart w:id="26" w:name="_Toc183243079"/>
      <w:bookmarkStart w:id="27" w:name="_Toc291596139"/>
      <w:r>
        <w:lastRenderedPageBreak/>
        <w:t>User</w:t>
      </w:r>
      <w:r w:rsidR="00202BC0" w:rsidRPr="00202BC0">
        <w:t xml:space="preserve"> Interface Screens</w:t>
      </w:r>
      <w:bookmarkEnd w:id="26"/>
      <w:bookmarkEnd w:id="27"/>
    </w:p>
    <w:p w:rsidR="00202BC0" w:rsidRDefault="00202BC0" w:rsidP="00B87571">
      <w:pPr>
        <w:pStyle w:val="BodyText"/>
      </w:pPr>
      <w:r>
        <w:t xml:space="preserve">A PC will be provided at each of the </w:t>
      </w:r>
      <w:r w:rsidR="002A4305">
        <w:t>Print and A</w:t>
      </w:r>
      <w:r w:rsidR="00C37098">
        <w:t>pply</w:t>
      </w:r>
      <w:r>
        <w:t xml:space="preserve"> lanes for supervisory</w:t>
      </w:r>
      <w:r w:rsidR="002A4305">
        <w:t xml:space="preserve"> control</w:t>
      </w:r>
      <w:r>
        <w:t xml:space="preserve">. The following </w:t>
      </w:r>
      <w:r w:rsidR="00C37098">
        <w:t>setup screens are defined</w:t>
      </w:r>
      <w:r>
        <w:t>:</w:t>
      </w:r>
    </w:p>
    <w:p w:rsidR="005E7E93" w:rsidRPr="005E7E93" w:rsidRDefault="00C37098" w:rsidP="005E7E93">
      <w:pPr>
        <w:pStyle w:val="Heading2"/>
      </w:pPr>
      <w:bookmarkStart w:id="28" w:name="_Toc291596140"/>
      <w:r>
        <w:t>Print and Apply Fallback</w:t>
      </w:r>
      <w:bookmarkEnd w:id="28"/>
    </w:p>
    <w:p w:rsidR="00091FBF" w:rsidRPr="00091FBF" w:rsidRDefault="00657527" w:rsidP="00091FBF">
      <w:pPr>
        <w:pStyle w:val="BodyText"/>
      </w:pPr>
      <w:r>
        <w:t>The Print and Apply Fallback menu will be located under Configuration Menu…-&gt;</w:t>
      </w:r>
      <w:proofErr w:type="spellStart"/>
      <w:r>
        <w:t>PrintApply</w:t>
      </w:r>
      <w:proofErr w:type="spellEnd"/>
      <w:r>
        <w:t xml:space="preserve"> Utilities…-&gt;Print Apply Fallback.  </w:t>
      </w:r>
      <w:r w:rsidR="00091FBF">
        <w:t>The following columns will be defined.</w:t>
      </w:r>
    </w:p>
    <w:p w:rsidR="00202BC0" w:rsidRDefault="00C37098" w:rsidP="00B10C74">
      <w:pPr>
        <w:pStyle w:val="Heading3"/>
      </w:pPr>
      <w:bookmarkStart w:id="29" w:name="_Toc291596141"/>
      <w:r>
        <w:t>Name</w:t>
      </w:r>
      <w:bookmarkEnd w:id="29"/>
    </w:p>
    <w:p w:rsidR="00657527" w:rsidRPr="00657527" w:rsidRDefault="00657527" w:rsidP="00657527">
      <w:pPr>
        <w:pStyle w:val="BodyText"/>
      </w:pPr>
      <w:r>
        <w:rPr>
          <w:noProof/>
        </w:rPr>
        <w:drawing>
          <wp:inline distT="0" distB="0" distL="0" distR="0" wp14:anchorId="6ADBF5A3" wp14:editId="136B534C">
            <wp:extent cx="5943600" cy="2045335"/>
            <wp:effectExtent l="0" t="0" r="0" b="0"/>
            <wp:docPr id="4" name="Picture 4" descr="C:\Users\nmartin\Documents\Eclipse\.metadata\.plugins\org.eclipse.core.filesystem\filecache\1305723691857\rse2503777815113300437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Eclipse\.metadata\.plugins\org.eclipse.core.filesystem\filecache\1305723691857\rse2503777815113300437ef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45335"/>
                    </a:xfrm>
                    <a:prstGeom prst="rect">
                      <a:avLst/>
                    </a:prstGeom>
                    <a:noFill/>
                    <a:ln>
                      <a:noFill/>
                    </a:ln>
                  </pic:spPr>
                </pic:pic>
              </a:graphicData>
            </a:graphic>
          </wp:inline>
        </w:drawing>
      </w:r>
    </w:p>
    <w:p w:rsidR="008466DB" w:rsidRPr="008466DB" w:rsidRDefault="008466DB" w:rsidP="008466DB">
      <w:pPr>
        <w:pStyle w:val="BodyText"/>
      </w:pPr>
      <w:r>
        <w:t>The “Name” column is the Print and Apply Fallback configuration name.  The column type is STRING.  The first column in all menus should be Name and of type STRING.  This allows the menu to be uses as a pop-up in another menu.</w:t>
      </w:r>
    </w:p>
    <w:p w:rsidR="008466DB" w:rsidRPr="008466DB" w:rsidRDefault="008466DB" w:rsidP="008466DB">
      <w:pPr>
        <w:pStyle w:val="Heading3"/>
      </w:pPr>
      <w:bookmarkStart w:id="30" w:name="_Toc291596142"/>
      <w:r>
        <w:t>PA Name</w:t>
      </w:r>
      <w:bookmarkEnd w:id="30"/>
    </w:p>
    <w:p w:rsidR="0060627A" w:rsidRDefault="00B10C74" w:rsidP="00B10C74">
      <w:pPr>
        <w:pStyle w:val="BodyText"/>
      </w:pPr>
      <w:r>
        <w:t>The “</w:t>
      </w:r>
      <w:r w:rsidR="008466DB">
        <w:t xml:space="preserve">PA </w:t>
      </w:r>
      <w:r>
        <w:t>Name” column is</w:t>
      </w:r>
      <w:r w:rsidR="00C37BB2">
        <w:t xml:space="preserve"> the name of the Print and A</w:t>
      </w:r>
      <w:r w:rsidR="001171D3">
        <w:t xml:space="preserve">pply line.  The column type is </w:t>
      </w:r>
      <w:r w:rsidR="00C824E7">
        <w:t>‘</w:t>
      </w:r>
      <w:r w:rsidR="001171D3">
        <w:t>POP-UP SELECTION UNIQUE</w:t>
      </w:r>
      <w:r w:rsidR="00C824E7">
        <w:t>’</w:t>
      </w:r>
      <w:r w:rsidR="001171D3">
        <w:t xml:space="preserve"> with the </w:t>
      </w:r>
      <w:proofErr w:type="spellStart"/>
      <w:r w:rsidR="001171D3">
        <w:t>PopUpMenu</w:t>
      </w:r>
      <w:proofErr w:type="spellEnd"/>
      <w:r w:rsidR="001171D3">
        <w:t xml:space="preserve"> set to ‘</w:t>
      </w:r>
      <w:proofErr w:type="spellStart"/>
      <w:r w:rsidR="001171D3">
        <w:t>PrintApplyLine</w:t>
      </w:r>
      <w:proofErr w:type="spellEnd"/>
      <w:r w:rsidR="001171D3">
        <w:t>’.</w:t>
      </w:r>
      <w:r w:rsidR="00C37BB2">
        <w:t xml:space="preserve">  The configuration for multiple Print and Apply Lines can be set in the Print and Apply Fallback menu.</w:t>
      </w:r>
    </w:p>
    <w:p w:rsidR="00B10C74" w:rsidRDefault="00657527" w:rsidP="00B10C74">
      <w:pPr>
        <w:pStyle w:val="Heading3"/>
      </w:pPr>
      <w:bookmarkStart w:id="31" w:name="_Toc291596143"/>
      <w:r>
        <w:t>Number</w:t>
      </w:r>
      <w:r w:rsidR="00B10C74">
        <w:t xml:space="preserve"> Printers</w:t>
      </w:r>
      <w:bookmarkEnd w:id="31"/>
    </w:p>
    <w:p w:rsidR="00B10C74" w:rsidRDefault="00B10C74" w:rsidP="00B10C74">
      <w:pPr>
        <w:pStyle w:val="BodyText"/>
      </w:pPr>
      <w:r>
        <w:t>The “Number of Printers” column</w:t>
      </w:r>
      <w:r w:rsidR="00612593">
        <w:t xml:space="preserve"> specifies</w:t>
      </w:r>
      <w:r>
        <w:t xml:space="preserve"> the number of active printers on the line.  The type should b</w:t>
      </w:r>
      <w:r w:rsidR="00C37BB2">
        <w:t>e “INTEGER” and should go from 0</w:t>
      </w:r>
      <w:r>
        <w:t xml:space="preserve"> to the maximum number of printers on the line.</w:t>
      </w:r>
      <w:r w:rsidR="00C37BB2">
        <w:t xml:space="preserve">  </w:t>
      </w:r>
      <w:r w:rsidR="005E7E93">
        <w:t xml:space="preserve">All numbers from 0 to the maximum number of printers needs to be set.  </w:t>
      </w:r>
      <w:r w:rsidR="00C37BB2">
        <w:t>Zero is assumes the line is stopped.</w:t>
      </w:r>
    </w:p>
    <w:p w:rsidR="00E14CBB" w:rsidRDefault="00332F03" w:rsidP="00E14CBB">
      <w:pPr>
        <w:pStyle w:val="Heading3"/>
      </w:pPr>
      <w:bookmarkStart w:id="32" w:name="_Toc291596144"/>
      <w:proofErr w:type="spellStart"/>
      <w:proofErr w:type="gramStart"/>
      <w:r>
        <w:lastRenderedPageBreak/>
        <w:t>p</w:t>
      </w:r>
      <w:r w:rsidR="00E14CBB">
        <w:t>Status</w:t>
      </w:r>
      <w:bookmarkEnd w:id="32"/>
      <w:proofErr w:type="spellEnd"/>
      <w:proofErr w:type="gramEnd"/>
    </w:p>
    <w:p w:rsidR="00657527" w:rsidRPr="00657527" w:rsidRDefault="00657527" w:rsidP="00657527">
      <w:pPr>
        <w:pStyle w:val="BodyText"/>
      </w:pPr>
      <w:r>
        <w:rPr>
          <w:noProof/>
        </w:rPr>
        <w:drawing>
          <wp:inline distT="0" distB="0" distL="0" distR="0">
            <wp:extent cx="5943600" cy="2047305"/>
            <wp:effectExtent l="0" t="0" r="0" b="0"/>
            <wp:docPr id="13" name="Picture 13" descr="C:\Users\nmartin\Documents\Eclipse\.metadata\.plugins\org.eclipse.core.filesystem\filecache\1305723691857\rse6259367891204667813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martin\Documents\Eclipse\.metadata\.plugins\org.eclipse.core.filesystem\filecache\1305723691857\rse6259367891204667813ef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47305"/>
                    </a:xfrm>
                    <a:prstGeom prst="rect">
                      <a:avLst/>
                    </a:prstGeom>
                    <a:noFill/>
                    <a:ln>
                      <a:noFill/>
                    </a:ln>
                  </pic:spPr>
                </pic:pic>
              </a:graphicData>
            </a:graphic>
          </wp:inline>
        </w:drawing>
      </w:r>
    </w:p>
    <w:p w:rsidR="00E14CBB" w:rsidRDefault="00E14CBB" w:rsidP="00B10C74">
      <w:pPr>
        <w:pStyle w:val="BodyText"/>
      </w:pPr>
      <w:r>
        <w:t>The “</w:t>
      </w:r>
      <w:proofErr w:type="spellStart"/>
      <w:r w:rsidR="00332F03">
        <w:t>p</w:t>
      </w:r>
      <w:r>
        <w:t>Status</w:t>
      </w:r>
      <w:proofErr w:type="spellEnd"/>
      <w:r>
        <w:t xml:space="preserve">” column indicates which row is being actively used.  The type will be 36.  The column indicates to the user </w:t>
      </w:r>
      <w:r w:rsidR="005E7E93">
        <w:t>which configuration is active</w:t>
      </w:r>
      <w:r>
        <w:t>.</w:t>
      </w:r>
      <w:r w:rsidR="00C824E7">
        <w:t xml:space="preserve">  The field is </w:t>
      </w:r>
      <w:r w:rsidR="00440A6C">
        <w:t xml:space="preserve">to indicate status and is not configurable.  Only one </w:t>
      </w:r>
      <w:proofErr w:type="spellStart"/>
      <w:r w:rsidR="00440A6C">
        <w:t>pStatus</w:t>
      </w:r>
      <w:proofErr w:type="spellEnd"/>
      <w:r w:rsidR="00440A6C">
        <w:t xml:space="preserve"> field row will be set</w:t>
      </w:r>
      <w:r w:rsidR="005E7E93">
        <w:t xml:space="preserve"> for a single Print and Apply Line</w:t>
      </w:r>
      <w:r w:rsidR="00440A6C">
        <w:t>.</w:t>
      </w:r>
    </w:p>
    <w:p w:rsidR="00D975BB" w:rsidRDefault="00D975BB" w:rsidP="00D975BB">
      <w:pPr>
        <w:pStyle w:val="Heading3"/>
      </w:pPr>
      <w:bookmarkStart w:id="33" w:name="_Toc291596145"/>
      <w:proofErr w:type="spellStart"/>
      <w:proofErr w:type="gramStart"/>
      <w:r>
        <w:t>pDown</w:t>
      </w:r>
      <w:proofErr w:type="spellEnd"/>
      <w:proofErr w:type="gramEnd"/>
      <w:r>
        <w:t xml:space="preserve"> Printer</w:t>
      </w:r>
      <w:bookmarkEnd w:id="33"/>
    </w:p>
    <w:p w:rsidR="005E7E93" w:rsidRDefault="00D975BB" w:rsidP="00B10C74">
      <w:pPr>
        <w:pStyle w:val="BodyText"/>
      </w:pPr>
      <w:r>
        <w:t>The “</w:t>
      </w:r>
      <w:proofErr w:type="spellStart"/>
      <w:r>
        <w:t>pDown</w:t>
      </w:r>
      <w:proofErr w:type="spellEnd"/>
      <w:r>
        <w:t xml:space="preserve"> Printer” column indicates the out of service printer.  The column type is </w:t>
      </w:r>
      <w:r w:rsidR="00C824E7">
        <w:t>‘</w:t>
      </w:r>
      <w:r>
        <w:t>POP-UP SELECTION UNIQUE</w:t>
      </w:r>
      <w:r w:rsidR="00C824E7">
        <w:t>’</w:t>
      </w:r>
      <w:r>
        <w:t xml:space="preserve"> with </w:t>
      </w:r>
      <w:proofErr w:type="spellStart"/>
      <w:r>
        <w:t>PopUpMenu</w:t>
      </w:r>
      <w:proofErr w:type="spellEnd"/>
      <w:r>
        <w:t xml:space="preserve"> set to ‘</w:t>
      </w:r>
      <w:proofErr w:type="spellStart"/>
      <w:r>
        <w:t>PrinterBoss</w:t>
      </w:r>
      <w:proofErr w:type="spellEnd"/>
      <w:r>
        <w:t xml:space="preserve">’.  The column is not configurable.  The </w:t>
      </w:r>
      <w:proofErr w:type="spellStart"/>
      <w:r>
        <w:t>pDown</w:t>
      </w:r>
      <w:proofErr w:type="spellEnd"/>
      <w:r>
        <w:t xml:space="preserve"> Printer field will be empty during normal operation.  When a printer fault is detected the down printer field on the highest “Number of Printers” row will be set to the name of the out of service printer.</w:t>
      </w:r>
    </w:p>
    <w:p w:rsidR="00C64C8A" w:rsidRPr="00C64C8A" w:rsidRDefault="00332F03" w:rsidP="00C64C8A">
      <w:pPr>
        <w:pStyle w:val="Heading3"/>
      </w:pPr>
      <w:bookmarkStart w:id="34" w:name="_Toc291596146"/>
      <w:r>
        <w:t xml:space="preserve">New </w:t>
      </w:r>
      <w:r w:rsidR="00E14CBB">
        <w:t>Gapper</w:t>
      </w:r>
      <w:bookmarkEnd w:id="34"/>
    </w:p>
    <w:p w:rsidR="00E62C49" w:rsidRDefault="00E14CBB" w:rsidP="00B10C74">
      <w:pPr>
        <w:pStyle w:val="BodyText"/>
      </w:pPr>
      <w:r>
        <w:t>The “</w:t>
      </w:r>
      <w:r w:rsidR="00332F03">
        <w:t xml:space="preserve">New </w:t>
      </w:r>
      <w:r>
        <w:t xml:space="preserve">Gapper” column </w:t>
      </w:r>
      <w:r w:rsidR="006C0063">
        <w:t>set</w:t>
      </w:r>
      <w:r w:rsidR="004A730B">
        <w:t>s</w:t>
      </w:r>
      <w:r>
        <w:t xml:space="preserve"> which </w:t>
      </w:r>
      <w:r w:rsidR="004A730B">
        <w:t>Gapper</w:t>
      </w:r>
      <w:r w:rsidR="00C64C8A">
        <w:t xml:space="preserve"> the Print and Apply L</w:t>
      </w:r>
      <w:r>
        <w:t xml:space="preserve">ine controls.  The </w:t>
      </w:r>
      <w:r w:rsidR="00332F03">
        <w:t xml:space="preserve">column type will be </w:t>
      </w:r>
      <w:r w:rsidR="006C0063">
        <w:t>‘</w:t>
      </w:r>
      <w:r w:rsidR="00332F03">
        <w:t>POP-UP SELECTION</w:t>
      </w:r>
      <w:r w:rsidR="006C0063">
        <w:t xml:space="preserve"> UNIQUE’</w:t>
      </w:r>
      <w:r w:rsidR="00332F03">
        <w:t xml:space="preserve"> </w:t>
      </w:r>
      <w:r w:rsidR="006C0063">
        <w:t xml:space="preserve">with </w:t>
      </w:r>
      <w:proofErr w:type="spellStart"/>
      <w:r w:rsidR="006C0063">
        <w:t>PopUpMenu</w:t>
      </w:r>
      <w:proofErr w:type="spellEnd"/>
      <w:r w:rsidR="006C0063">
        <w:t xml:space="preserve"> set to ‘</w:t>
      </w:r>
      <w:proofErr w:type="spellStart"/>
      <w:r w:rsidR="006C0063">
        <w:t>NewGapper</w:t>
      </w:r>
      <w:proofErr w:type="spellEnd"/>
      <w:r w:rsidR="006C0063">
        <w:t xml:space="preserve">’.  </w:t>
      </w:r>
      <w:r w:rsidR="00332F03">
        <w:t>Note: If a New Gapper is selected then a Servo Gapper should not be selected.</w:t>
      </w:r>
      <w:r w:rsidR="00440A6C">
        <w:t xml:space="preserve">  </w:t>
      </w:r>
      <w:r w:rsidR="006C0063">
        <w:t xml:space="preserve">It is assumed that a Print and Apply Line has a single </w:t>
      </w:r>
      <w:r w:rsidR="002C4810">
        <w:t>Gapper</w:t>
      </w:r>
      <w:r w:rsidR="006C0063">
        <w:t xml:space="preserve">.  </w:t>
      </w:r>
      <w:r w:rsidR="00440A6C">
        <w:t>All rows should have the same New Gapper</w:t>
      </w:r>
      <w:r w:rsidR="00AF13F2">
        <w:t xml:space="preserve"> for a Print and Apply Line</w:t>
      </w:r>
      <w:r w:rsidR="00440A6C">
        <w:t>.</w:t>
      </w:r>
      <w:r w:rsidR="003D7B74">
        <w:t xml:space="preserve">  A configuration error will be indicated if both the New Gapper and Servo Gapper columns are N/A or if both are filled.</w:t>
      </w:r>
    </w:p>
    <w:p w:rsidR="00332F03" w:rsidRDefault="00332F03" w:rsidP="00332F03">
      <w:pPr>
        <w:pStyle w:val="Heading3"/>
      </w:pPr>
      <w:bookmarkStart w:id="35" w:name="_Toc291596147"/>
      <w:r>
        <w:t>Servo Gapper</w:t>
      </w:r>
      <w:bookmarkEnd w:id="35"/>
    </w:p>
    <w:p w:rsidR="00E14CBB" w:rsidRDefault="00332F03" w:rsidP="00B10C74">
      <w:pPr>
        <w:pStyle w:val="BodyText"/>
      </w:pPr>
      <w:r>
        <w:t xml:space="preserve"> The “Servo Gapper”</w:t>
      </w:r>
      <w:r w:rsidR="00AE34C4">
        <w:t xml:space="preserve"> column controls</w:t>
      </w:r>
      <w:r>
        <w:t xml:space="preserve"> which Servo Gapper t</w:t>
      </w:r>
      <w:r w:rsidR="000872A0">
        <w:t>he Print and Apply line is connected to</w:t>
      </w:r>
      <w:r>
        <w:t xml:space="preserve">.  The column type will be </w:t>
      </w:r>
      <w:r w:rsidR="000872A0">
        <w:t>‘</w:t>
      </w:r>
      <w:r>
        <w:t>POP-UP SELECTION</w:t>
      </w:r>
      <w:r w:rsidR="000872A0">
        <w:t xml:space="preserve"> UNIQUE’</w:t>
      </w:r>
      <w:r>
        <w:t xml:space="preserve"> </w:t>
      </w:r>
      <w:r w:rsidR="00AE34C4">
        <w:t xml:space="preserve">with </w:t>
      </w:r>
      <w:proofErr w:type="spellStart"/>
      <w:r w:rsidR="00AE34C4">
        <w:t>PopUpMenu</w:t>
      </w:r>
      <w:proofErr w:type="spellEnd"/>
      <w:r w:rsidR="00AE34C4">
        <w:t xml:space="preserve"> set to ‘</w:t>
      </w:r>
      <w:proofErr w:type="spellStart"/>
      <w:r w:rsidR="00AE34C4">
        <w:t>ServoGapper</w:t>
      </w:r>
      <w:proofErr w:type="spellEnd"/>
      <w:r w:rsidR="00AE34C4">
        <w:t>’.</w:t>
      </w:r>
      <w:r w:rsidR="00440A6C">
        <w:t xml:space="preserve">  Note: If a Servo Gapper is selected then a New Gapper should not be selected.  </w:t>
      </w:r>
      <w:r w:rsidR="00AE34C4">
        <w:t xml:space="preserve">It is assumed that a Print and Apply Line has single Gapper.  </w:t>
      </w:r>
      <w:r w:rsidR="00440A6C">
        <w:t>All rows should have the same Servo Gapper</w:t>
      </w:r>
      <w:r w:rsidR="00E31E40">
        <w:t xml:space="preserve"> for a Print and Apply Line</w:t>
      </w:r>
      <w:r w:rsidR="00440A6C">
        <w:t>.</w:t>
      </w:r>
      <w:r w:rsidR="003D7B74">
        <w:t xml:space="preserve">  A configuration error </w:t>
      </w:r>
      <w:r w:rsidR="003D7B74">
        <w:lastRenderedPageBreak/>
        <w:t>will be indicated if both the New Gapper and Servo Gapper columns are N/A or if both are filled.</w:t>
      </w:r>
    </w:p>
    <w:p w:rsidR="00E62C49" w:rsidRDefault="00E31E40" w:rsidP="00E62C49">
      <w:pPr>
        <w:pStyle w:val="Heading3"/>
      </w:pPr>
      <w:bookmarkStart w:id="36" w:name="_Toc291596148"/>
      <w:r>
        <w:t>Gap</w:t>
      </w:r>
      <w:r w:rsidR="00E62C49">
        <w:t xml:space="preserve"> Time</w:t>
      </w:r>
      <w:bookmarkEnd w:id="36"/>
    </w:p>
    <w:p w:rsidR="00232D33" w:rsidRPr="00232D33" w:rsidRDefault="00232D33" w:rsidP="00232D33">
      <w:pPr>
        <w:pStyle w:val="BodyText"/>
      </w:pPr>
      <w:r>
        <w:rPr>
          <w:noProof/>
        </w:rPr>
        <w:drawing>
          <wp:inline distT="0" distB="0" distL="0" distR="0">
            <wp:extent cx="5943600" cy="2047305"/>
            <wp:effectExtent l="0" t="0" r="0" b="0"/>
            <wp:docPr id="14" name="Picture 14" descr="C:\Users\nmartin\Documents\Eclipse\.metadata\.plugins\org.eclipse.core.filesystem\filecache\1305723691857\rse5505751149380008369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martin\Documents\Eclipse\.metadata\.plugins\org.eclipse.core.filesystem\filecache\1305723691857\rse5505751149380008369ef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47305"/>
                    </a:xfrm>
                    <a:prstGeom prst="rect">
                      <a:avLst/>
                    </a:prstGeom>
                    <a:noFill/>
                    <a:ln>
                      <a:noFill/>
                    </a:ln>
                  </pic:spPr>
                </pic:pic>
              </a:graphicData>
            </a:graphic>
          </wp:inline>
        </w:drawing>
      </w:r>
    </w:p>
    <w:p w:rsidR="00E62C49" w:rsidRDefault="00DE2304" w:rsidP="00B10C74">
      <w:pPr>
        <w:pStyle w:val="BodyText"/>
      </w:pPr>
      <w:r>
        <w:t>The “Gap</w:t>
      </w:r>
      <w:r w:rsidR="00E97F56">
        <w:t xml:space="preserve"> Time” column indicates the desired gap time for</w:t>
      </w:r>
      <w:r w:rsidR="004815B2">
        <w:t xml:space="preserve"> a</w:t>
      </w:r>
      <w:r w:rsidR="00E97F56">
        <w:t xml:space="preserve"> </w:t>
      </w:r>
      <w:r w:rsidR="00E31E40">
        <w:t xml:space="preserve">New </w:t>
      </w:r>
      <w:r w:rsidR="004815B2">
        <w:t>Gapper</w:t>
      </w:r>
      <w:r w:rsidR="00E97F56">
        <w:t xml:space="preserve">.  The column type will be </w:t>
      </w:r>
      <w:r w:rsidR="000872A0">
        <w:t>‘</w:t>
      </w:r>
      <w:r w:rsidR="004815B2">
        <w:t>DOUBLE AS TIME ELAPSED</w:t>
      </w:r>
      <w:r w:rsidR="000872A0">
        <w:t>’</w:t>
      </w:r>
      <w:r w:rsidR="00E97F56">
        <w:t>.</w:t>
      </w:r>
      <w:r w:rsidR="00E31E40">
        <w:t xml:space="preserve">  It is expected that the Gap</w:t>
      </w:r>
      <w:r w:rsidR="00E97F56">
        <w:t xml:space="preserve"> Time will increase as the number of printers decrease.</w:t>
      </w:r>
      <w:r w:rsidR="00E31E40">
        <w:t xml:space="preserve">  Note: Currently this only adjusts the Gap Time for a New Gapper.  In the future other time based </w:t>
      </w:r>
      <w:proofErr w:type="spellStart"/>
      <w:r w:rsidR="00E31E40">
        <w:t>Gappers</w:t>
      </w:r>
      <w:proofErr w:type="spellEnd"/>
      <w:r w:rsidR="00E31E40">
        <w:t xml:space="preserve"> may use this.</w:t>
      </w:r>
      <w:r w:rsidR="00E2770D">
        <w:t xml:space="preserve">  A configuration error will be indicated if the Gap Time is 0 for a configuration with one or more printers.</w:t>
      </w:r>
    </w:p>
    <w:p w:rsidR="00E31E40" w:rsidRDefault="00E31E40" w:rsidP="00E31E40">
      <w:pPr>
        <w:pStyle w:val="Heading3"/>
      </w:pPr>
      <w:bookmarkStart w:id="37" w:name="_Toc291596149"/>
      <w:r>
        <w:t>Pitch</w:t>
      </w:r>
      <w:r w:rsidR="002B7CFF">
        <w:t xml:space="preserve"> Time</w:t>
      </w:r>
      <w:bookmarkEnd w:id="37"/>
    </w:p>
    <w:p w:rsidR="00E31E40" w:rsidRPr="00E31E40" w:rsidRDefault="002B7CFF" w:rsidP="00E31E40">
      <w:pPr>
        <w:pStyle w:val="BodyText"/>
      </w:pPr>
      <w:r>
        <w:t xml:space="preserve">The </w:t>
      </w:r>
      <w:r w:rsidR="004815B2">
        <w:t>“</w:t>
      </w:r>
      <w:r>
        <w:t>Pitch Time</w:t>
      </w:r>
      <w:r w:rsidR="004815B2">
        <w:t>”</w:t>
      </w:r>
      <w:r>
        <w:t xml:space="preserve"> column indicates the desired </w:t>
      </w:r>
      <w:r w:rsidR="004815B2">
        <w:t xml:space="preserve">pitch time for a New Gapper.  The column type will be ‘DOUBLE AS TIME ELAPSED’.   It is expected that the Pitch Time will increase as the number of printers decrease.  Note:  Currently this only adjusts the Pitch Time for a New Gapper.  In the future other time base </w:t>
      </w:r>
      <w:proofErr w:type="spellStart"/>
      <w:r w:rsidR="004815B2">
        <w:t>Gappers</w:t>
      </w:r>
      <w:proofErr w:type="spellEnd"/>
      <w:r w:rsidR="004815B2">
        <w:t xml:space="preserve"> may use this field.</w:t>
      </w:r>
      <w:r w:rsidR="00E2770D">
        <w:t xml:space="preserve">  A configuration error will be indicated if the Pitch Time is 0 for a configuration with one or more printers.</w:t>
      </w:r>
    </w:p>
    <w:p w:rsidR="00916587" w:rsidRPr="00916587" w:rsidRDefault="00916587" w:rsidP="00916587">
      <w:pPr>
        <w:pStyle w:val="Heading3"/>
      </w:pPr>
      <w:bookmarkStart w:id="38" w:name="_Toc291596150"/>
      <w:r>
        <w:t>Gap</w:t>
      </w:r>
      <w:r w:rsidR="004815B2">
        <w:t xml:space="preserve"> Ticks</w:t>
      </w:r>
      <w:bookmarkEnd w:id="38"/>
    </w:p>
    <w:p w:rsidR="00ED5C94" w:rsidRDefault="00916587" w:rsidP="00ED5C94">
      <w:pPr>
        <w:pStyle w:val="BodyText"/>
      </w:pPr>
      <w:r>
        <w:t>The “Gap Ticks</w:t>
      </w:r>
      <w:r w:rsidR="00ED5C94">
        <w:t>” co</w:t>
      </w:r>
      <w:r>
        <w:t>lumn indicates the desired gap</w:t>
      </w:r>
      <w:r w:rsidR="00ED5C94">
        <w:t xml:space="preserve"> </w:t>
      </w:r>
      <w:r>
        <w:t xml:space="preserve">in ticks </w:t>
      </w:r>
      <w:r w:rsidR="00ED5C94">
        <w:t xml:space="preserve">for </w:t>
      </w:r>
      <w:r>
        <w:t>a Servo Gapper.</w:t>
      </w:r>
      <w:r w:rsidR="00ED5C94">
        <w:t xml:space="preserve">  </w:t>
      </w:r>
      <w:r>
        <w:t xml:space="preserve">The column type will be ‘DOUBLE’.  It is expected that the Gap Ticks will increase as the number of </w:t>
      </w:r>
      <w:proofErr w:type="gramStart"/>
      <w:r>
        <w:t>printers</w:t>
      </w:r>
      <w:proofErr w:type="gramEnd"/>
      <w:r>
        <w:t xml:space="preserve"> decreases.  Note: Currently this only adjusts the number of Gap Ticks for a Servo Gapper.  In the future this may control other </w:t>
      </w:r>
      <w:proofErr w:type="spellStart"/>
      <w:r>
        <w:t>Gappers</w:t>
      </w:r>
      <w:proofErr w:type="spellEnd"/>
      <w:r>
        <w:t xml:space="preserve"> that are configured using ticks.</w:t>
      </w:r>
      <w:r w:rsidR="003D7B74">
        <w:t xml:space="preserve">  A configuration error will be indicated if the Gap Ticks are 0 for a configuration with one or more printers.</w:t>
      </w:r>
    </w:p>
    <w:p w:rsidR="00E31AAB" w:rsidRDefault="00E31AAB" w:rsidP="00E31AAB">
      <w:pPr>
        <w:pStyle w:val="Heading3"/>
      </w:pPr>
      <w:bookmarkStart w:id="39" w:name="_Toc291596151"/>
      <w:r>
        <w:lastRenderedPageBreak/>
        <w:t>Pitch Ticks</w:t>
      </w:r>
      <w:bookmarkEnd w:id="39"/>
    </w:p>
    <w:p w:rsidR="00232D33" w:rsidRPr="00232D33" w:rsidRDefault="00232D33" w:rsidP="00232D33">
      <w:pPr>
        <w:pStyle w:val="BodyText"/>
      </w:pPr>
      <w:r>
        <w:rPr>
          <w:noProof/>
        </w:rPr>
        <w:drawing>
          <wp:inline distT="0" distB="0" distL="0" distR="0">
            <wp:extent cx="5943600" cy="2047305"/>
            <wp:effectExtent l="0" t="0" r="0" b="0"/>
            <wp:docPr id="41" name="Picture 41" descr="C:\Users\nmartin\Documents\Eclipse\.metadata\.plugins\org.eclipse.core.filesystem\filecache\1305723691857\rse5505751149380008369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martin\Documents\Eclipse\.metadata\.plugins\org.eclipse.core.filesystem\filecache\1305723691857\rse5505751149380008369ef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47305"/>
                    </a:xfrm>
                    <a:prstGeom prst="rect">
                      <a:avLst/>
                    </a:prstGeom>
                    <a:noFill/>
                    <a:ln>
                      <a:noFill/>
                    </a:ln>
                  </pic:spPr>
                </pic:pic>
              </a:graphicData>
            </a:graphic>
          </wp:inline>
        </w:drawing>
      </w:r>
    </w:p>
    <w:p w:rsidR="00916587" w:rsidRPr="00ED5C94" w:rsidRDefault="00E31AAB" w:rsidP="00ED5C94">
      <w:pPr>
        <w:pStyle w:val="BodyText"/>
      </w:pPr>
      <w:r>
        <w:t xml:space="preserve">The “Pitch Ticks” column indicates the desired pitch in ticks for a Servo Gapper.  The column type will be ‘DOUBLE’.  It is expected that the Pitch Ticks will increase as the number of </w:t>
      </w:r>
      <w:proofErr w:type="gramStart"/>
      <w:r>
        <w:t>printers</w:t>
      </w:r>
      <w:proofErr w:type="gramEnd"/>
      <w:r>
        <w:t xml:space="preserve"> decreases.  Note: Currently this only adjusts the number of Pitch Ticks for a Servo Gapper.  In the future this may control other </w:t>
      </w:r>
      <w:proofErr w:type="spellStart"/>
      <w:r>
        <w:t>Gappers</w:t>
      </w:r>
      <w:proofErr w:type="spellEnd"/>
      <w:r>
        <w:t xml:space="preserve"> that are configured using ticks.</w:t>
      </w:r>
      <w:r w:rsidR="003D7B74">
        <w:t xml:space="preserve">  A configuration error will be indicated if the Pitch Ticks are 0 for a configuration with one or more printers.</w:t>
      </w:r>
    </w:p>
    <w:p w:rsidR="00440A6C" w:rsidRDefault="00ED5C94" w:rsidP="00440A6C">
      <w:pPr>
        <w:pStyle w:val="Heading3"/>
      </w:pPr>
      <w:bookmarkStart w:id="40" w:name="_Toc291596152"/>
      <w:proofErr w:type="spellStart"/>
      <w:proofErr w:type="gramStart"/>
      <w:r>
        <w:t>p</w:t>
      </w:r>
      <w:r w:rsidR="007F3F1B">
        <w:t>Conf</w:t>
      </w:r>
      <w:r>
        <w:t>Error</w:t>
      </w:r>
      <w:bookmarkEnd w:id="40"/>
      <w:proofErr w:type="spellEnd"/>
      <w:proofErr w:type="gramEnd"/>
    </w:p>
    <w:p w:rsidR="00DF3D38" w:rsidRDefault="00440A6C" w:rsidP="00B10C74">
      <w:pPr>
        <w:pStyle w:val="BodyText"/>
      </w:pPr>
      <w:r>
        <w:t>The “</w:t>
      </w:r>
      <w:proofErr w:type="spellStart"/>
      <w:r w:rsidR="00ED5C94">
        <w:t>p</w:t>
      </w:r>
      <w:r w:rsidR="007F3F1B">
        <w:t>Conf</w:t>
      </w:r>
      <w:r w:rsidR="00ED5C94">
        <w:t>Error</w:t>
      </w:r>
      <w:proofErr w:type="spellEnd"/>
      <w:r>
        <w:t>”</w:t>
      </w:r>
      <w:r w:rsidR="007F3F1B">
        <w:t xml:space="preserve"> column indicates </w:t>
      </w:r>
      <w:r w:rsidR="0094760E">
        <w:t>if</w:t>
      </w:r>
      <w:r>
        <w:t xml:space="preserve"> values set in the row are valid.  </w:t>
      </w:r>
      <w:r w:rsidR="007F3F1B">
        <w:t xml:space="preserve">The configuration will not control anything if this status is set.  </w:t>
      </w:r>
      <w:r>
        <w:t>The column type will be 36.</w:t>
      </w:r>
      <w:r w:rsidR="00DF3D38">
        <w:t xml:space="preserve">  The field</w:t>
      </w:r>
      <w:r w:rsidR="0094760E">
        <w:t xml:space="preserve"> is to </w:t>
      </w:r>
      <w:r w:rsidR="00DF3D38">
        <w:t xml:space="preserve">indicate status and is not configurable.  Conditions that will produce an invalid </w:t>
      </w:r>
      <w:r w:rsidR="00E62C49">
        <w:t>status are</w:t>
      </w:r>
      <w:r w:rsidR="00EF49DE">
        <w:t>,</w:t>
      </w:r>
      <w:r w:rsidR="007F3F1B">
        <w:t xml:space="preserve"> but not limited to:</w:t>
      </w:r>
    </w:p>
    <w:p w:rsidR="00E62C49" w:rsidRDefault="00E62C49" w:rsidP="00E62C49">
      <w:pPr>
        <w:pStyle w:val="BodyText"/>
        <w:numPr>
          <w:ilvl w:val="0"/>
          <w:numId w:val="35"/>
        </w:numPr>
      </w:pPr>
      <w:r>
        <w:t>Multiple Print and Apply Line names.</w:t>
      </w:r>
    </w:p>
    <w:p w:rsidR="00E62C49" w:rsidRDefault="00E62C49" w:rsidP="00E62C49">
      <w:pPr>
        <w:pStyle w:val="BodyText"/>
        <w:numPr>
          <w:ilvl w:val="0"/>
          <w:numId w:val="35"/>
        </w:numPr>
      </w:pPr>
      <w:r>
        <w:t>A gap in printer number.  Rows above gap in the printer number will be marked invalid.</w:t>
      </w:r>
    </w:p>
    <w:p w:rsidR="006C0063" w:rsidRDefault="006C0063" w:rsidP="00E62C49">
      <w:pPr>
        <w:pStyle w:val="BodyText"/>
        <w:numPr>
          <w:ilvl w:val="0"/>
          <w:numId w:val="35"/>
        </w:numPr>
      </w:pPr>
      <w:r>
        <w:t xml:space="preserve">Different New </w:t>
      </w:r>
      <w:proofErr w:type="spellStart"/>
      <w:r>
        <w:t>Gappers</w:t>
      </w:r>
      <w:proofErr w:type="spellEnd"/>
      <w:r>
        <w:t xml:space="preserve"> or Servo </w:t>
      </w:r>
      <w:proofErr w:type="spellStart"/>
      <w:r>
        <w:t>Gappers</w:t>
      </w:r>
      <w:proofErr w:type="spellEnd"/>
      <w:r>
        <w:t xml:space="preserve"> have been selected on a line.</w:t>
      </w:r>
    </w:p>
    <w:p w:rsidR="00E62C49" w:rsidRDefault="00ED5C94" w:rsidP="00E62C49">
      <w:pPr>
        <w:pStyle w:val="BodyText"/>
        <w:numPr>
          <w:ilvl w:val="0"/>
          <w:numId w:val="35"/>
        </w:numPr>
      </w:pPr>
      <w:r>
        <w:t>A New Gapper and a Servo Gapper have been selected.</w:t>
      </w:r>
    </w:p>
    <w:p w:rsidR="00612593" w:rsidRDefault="00612593" w:rsidP="00612593">
      <w:pPr>
        <w:pStyle w:val="Heading3"/>
      </w:pPr>
      <w:bookmarkStart w:id="41" w:name="_Toc291596153"/>
      <w:proofErr w:type="spellStart"/>
      <w:proofErr w:type="gramStart"/>
      <w:r>
        <w:t>pError</w:t>
      </w:r>
      <w:proofErr w:type="spellEnd"/>
      <w:proofErr w:type="gramEnd"/>
      <w:r>
        <w:t xml:space="preserve"> Message</w:t>
      </w:r>
      <w:bookmarkEnd w:id="41"/>
    </w:p>
    <w:p w:rsidR="00612593" w:rsidRDefault="00612593" w:rsidP="00612593">
      <w:pPr>
        <w:pStyle w:val="BodyText"/>
      </w:pPr>
      <w:r>
        <w:t>The “</w:t>
      </w:r>
      <w:proofErr w:type="spellStart"/>
      <w:r>
        <w:t>pError</w:t>
      </w:r>
      <w:proofErr w:type="spellEnd"/>
      <w:r>
        <w:t xml:space="preserve"> Message” column indicat</w:t>
      </w:r>
      <w:r w:rsidR="0094760E">
        <w:t xml:space="preserve">es the reason the </w:t>
      </w:r>
      <w:proofErr w:type="spellStart"/>
      <w:r w:rsidR="0094760E">
        <w:t>pError</w:t>
      </w:r>
      <w:proofErr w:type="spellEnd"/>
      <w:r w:rsidR="0094760E">
        <w:t xml:space="preserve"> field</w:t>
      </w:r>
      <w:r>
        <w:t xml:space="preserve"> was set for the row.  The column type is ‘STRING’.  The column is not configurable.</w:t>
      </w:r>
    </w:p>
    <w:p w:rsidR="00D941F9" w:rsidRPr="00612593" w:rsidRDefault="00D941F9" w:rsidP="00612593">
      <w:pPr>
        <w:pStyle w:val="BodyText"/>
      </w:pPr>
    </w:p>
    <w:p w:rsidR="00202BC0" w:rsidRPr="00202BC0" w:rsidRDefault="00202BC0" w:rsidP="00202BC0">
      <w:pPr>
        <w:pStyle w:val="Heading1"/>
      </w:pPr>
      <w:bookmarkStart w:id="42" w:name="_Toc183243081"/>
      <w:bookmarkStart w:id="43" w:name="_Toc291596154"/>
      <w:r w:rsidRPr="00202BC0">
        <w:lastRenderedPageBreak/>
        <w:t>Messaging</w:t>
      </w:r>
      <w:bookmarkEnd w:id="42"/>
      <w:bookmarkEnd w:id="43"/>
    </w:p>
    <w:p w:rsidR="00202BC0" w:rsidRDefault="00EF49DE" w:rsidP="00202BC0">
      <w:pPr>
        <w:pStyle w:val="Heading2"/>
      </w:pPr>
      <w:bookmarkStart w:id="44" w:name="_Toc291596155"/>
      <w:r>
        <w:t>Input / Output</w:t>
      </w:r>
      <w:bookmarkEnd w:id="44"/>
    </w:p>
    <w:p w:rsidR="00962181" w:rsidRPr="00962181" w:rsidRDefault="00EF49DE" w:rsidP="00962181">
      <w:pPr>
        <w:pStyle w:val="BodyText"/>
      </w:pPr>
      <w:r>
        <w:t xml:space="preserve">The Print and Apply Fallback uses the I/O locations in the </w:t>
      </w:r>
      <w:proofErr w:type="spellStart"/>
      <w:r>
        <w:t>PrinterBoss</w:t>
      </w:r>
      <w:proofErr w:type="spellEnd"/>
      <w:r>
        <w:t xml:space="preserve"> menu column </w:t>
      </w:r>
      <w:proofErr w:type="spellStart"/>
      <w:r>
        <w:t>PrinterErrorIn</w:t>
      </w:r>
      <w:proofErr w:type="spellEnd"/>
      <w:r>
        <w:t>.</w:t>
      </w:r>
    </w:p>
    <w:p w:rsidR="00486A50" w:rsidRDefault="00486A50" w:rsidP="00202BC0">
      <w:pPr>
        <w:pStyle w:val="Heading1"/>
      </w:pPr>
      <w:bookmarkStart w:id="45" w:name="_Toc291596156"/>
      <w:bookmarkStart w:id="46" w:name="_Toc183243085"/>
      <w:r>
        <w:lastRenderedPageBreak/>
        <w:t>Data Definitions</w:t>
      </w:r>
      <w:bookmarkEnd w:id="45"/>
    </w:p>
    <w:p w:rsidR="004E4C71" w:rsidRDefault="00486A50" w:rsidP="00486A50">
      <w:pPr>
        <w:pStyle w:val="BodyText"/>
      </w:pPr>
      <w:r>
        <w:t xml:space="preserve">This section defines the already existing menu data columns that will be used by the </w:t>
      </w:r>
      <w:proofErr w:type="spellStart"/>
      <w:r>
        <w:t>PrintApplyFallback</w:t>
      </w:r>
      <w:proofErr w:type="spellEnd"/>
      <w:r>
        <w:t xml:space="preserve"> menu.</w:t>
      </w:r>
      <w:r w:rsidR="004E4C71">
        <w:t xml:space="preserve">  For more information see </w:t>
      </w:r>
      <w:r w:rsidR="00556FFC">
        <w:t>&lt;</w:t>
      </w:r>
      <w:hyperlink r:id="rId18" w:history="1">
        <w:r w:rsidR="00556FFC" w:rsidRPr="00061B43">
          <w:rPr>
            <w:rStyle w:val="Hyperlink"/>
          </w:rPr>
          <w:t>\\readingfs1\Software\print_and_apply\PA_ProjectPlan v7.6 (Newest General doc).doc</w:t>
        </w:r>
      </w:hyperlink>
      <w:r w:rsidR="00556FFC">
        <w:t>&gt;</w:t>
      </w:r>
    </w:p>
    <w:p w:rsidR="00486A50" w:rsidRDefault="00486A50" w:rsidP="00486A50">
      <w:pPr>
        <w:pStyle w:val="Heading2"/>
      </w:pPr>
      <w:bookmarkStart w:id="47" w:name="_Toc291596157"/>
      <w:proofErr w:type="spellStart"/>
      <w:r>
        <w:t>PrinterBoss</w:t>
      </w:r>
      <w:proofErr w:type="spellEnd"/>
      <w:r>
        <w:t xml:space="preserve"> menu</w:t>
      </w:r>
      <w:bookmarkEnd w:id="47"/>
    </w:p>
    <w:p w:rsidR="00486A50" w:rsidRDefault="00486A50" w:rsidP="00486A50">
      <w:pPr>
        <w:pStyle w:val="BodyText"/>
      </w:pPr>
      <w:r>
        <w:t xml:space="preserve">A Printer Boss </w:t>
      </w:r>
      <w:r w:rsidR="00EF49DE">
        <w:t xml:space="preserve">row </w:t>
      </w:r>
      <w:r>
        <w:t>controls and configures a single printer.</w:t>
      </w:r>
    </w:p>
    <w:p w:rsidR="00EF49DE" w:rsidRPr="00486A50" w:rsidRDefault="00EF49DE" w:rsidP="00486A50">
      <w:pPr>
        <w:pStyle w:val="BodyText"/>
      </w:pPr>
      <w:r>
        <w:rPr>
          <w:noProof/>
        </w:rPr>
        <w:drawing>
          <wp:inline distT="0" distB="0" distL="0" distR="0" wp14:anchorId="28679C96" wp14:editId="29EEDFAA">
            <wp:extent cx="5943600" cy="3115663"/>
            <wp:effectExtent l="0" t="0" r="0" b="8890"/>
            <wp:docPr id="16" name="Picture 16" descr="C:\Users\nmartin\Documents\Eclipse\RemoteSystemsTempFiles\192.168.161.128\home\nmartin\sna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martin\Documents\Eclipse\RemoteSystemsTempFiles\192.168.161.128\home\nmartin\snap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15663"/>
                    </a:xfrm>
                    <a:prstGeom prst="rect">
                      <a:avLst/>
                    </a:prstGeom>
                    <a:noFill/>
                    <a:ln>
                      <a:noFill/>
                    </a:ln>
                  </pic:spPr>
                </pic:pic>
              </a:graphicData>
            </a:graphic>
          </wp:inline>
        </w:drawing>
      </w:r>
    </w:p>
    <w:p w:rsidR="00486A50" w:rsidRDefault="00486A50" w:rsidP="00486A50">
      <w:pPr>
        <w:pStyle w:val="Heading3"/>
      </w:pPr>
      <w:bookmarkStart w:id="48" w:name="_Toc291596158"/>
      <w:r>
        <w:t>Name</w:t>
      </w:r>
      <w:bookmarkEnd w:id="48"/>
    </w:p>
    <w:p w:rsidR="00486A50" w:rsidRDefault="00486A50" w:rsidP="00486A50">
      <w:pPr>
        <w:pStyle w:val="BodyText"/>
      </w:pPr>
      <w:r>
        <w:t>Type: String.  This is the name of the printer.</w:t>
      </w:r>
      <w:r w:rsidR="00EF49DE">
        <w:t xml:space="preserve">  In the event a printer is not in service then the String will be listed in the </w:t>
      </w:r>
      <w:proofErr w:type="spellStart"/>
      <w:r w:rsidR="00EF49DE">
        <w:t>pDown</w:t>
      </w:r>
      <w:proofErr w:type="spellEnd"/>
      <w:r w:rsidR="00EF49DE">
        <w:t xml:space="preserve"> Printer column.</w:t>
      </w:r>
    </w:p>
    <w:p w:rsidR="00486A50" w:rsidRDefault="00486A50" w:rsidP="00486A50">
      <w:pPr>
        <w:pStyle w:val="Heading3"/>
      </w:pPr>
      <w:bookmarkStart w:id="49" w:name="_Toc291596159"/>
      <w:proofErr w:type="spellStart"/>
      <w:r>
        <w:t>AvailAssign</w:t>
      </w:r>
      <w:bookmarkEnd w:id="49"/>
      <w:proofErr w:type="spellEnd"/>
    </w:p>
    <w:p w:rsidR="00486A50" w:rsidRDefault="00486A50" w:rsidP="00486A50">
      <w:pPr>
        <w:pStyle w:val="BodyText"/>
      </w:pPr>
      <w:r>
        <w:t xml:space="preserve">Type: 36 (Boolean).  The printer can be assigned labels.  </w:t>
      </w:r>
      <w:r w:rsidR="00EF49DE">
        <w:t xml:space="preserve">If </w:t>
      </w:r>
      <w:proofErr w:type="spellStart"/>
      <w:r w:rsidR="00EF49DE">
        <w:t>AvailAssign</w:t>
      </w:r>
      <w:proofErr w:type="spellEnd"/>
      <w:r w:rsidR="00EF49DE">
        <w:t xml:space="preserve"> is false then the printer is not considered in service.</w:t>
      </w:r>
    </w:p>
    <w:p w:rsidR="00486A50" w:rsidRDefault="00486A50" w:rsidP="00486A50">
      <w:pPr>
        <w:pStyle w:val="Heading3"/>
      </w:pPr>
      <w:bookmarkStart w:id="50" w:name="_Toc291596160"/>
      <w:r>
        <w:t>Enable</w:t>
      </w:r>
      <w:r w:rsidR="0037686E">
        <w:t>d</w:t>
      </w:r>
      <w:bookmarkEnd w:id="50"/>
    </w:p>
    <w:p w:rsidR="00486A50" w:rsidRDefault="00486A50" w:rsidP="00486A50">
      <w:pPr>
        <w:pStyle w:val="BodyText"/>
      </w:pPr>
      <w:r>
        <w:t>Type: 36 (Boolean).  The printer is enabled.</w:t>
      </w:r>
      <w:r w:rsidR="00EF49DE">
        <w:t xml:space="preserve">  If Enabled is false then the printer is not considered in service.</w:t>
      </w:r>
    </w:p>
    <w:p w:rsidR="00EF49DE" w:rsidRDefault="00EF49DE" w:rsidP="00486A50">
      <w:pPr>
        <w:pStyle w:val="BodyText"/>
      </w:pPr>
    </w:p>
    <w:p w:rsidR="00AB70F1" w:rsidRDefault="0037686E" w:rsidP="0037686E">
      <w:pPr>
        <w:pStyle w:val="Heading3"/>
      </w:pPr>
      <w:bookmarkStart w:id="51" w:name="_Toc291596161"/>
      <w:proofErr w:type="spellStart"/>
      <w:r>
        <w:t>PrintLine</w:t>
      </w:r>
      <w:bookmarkEnd w:id="51"/>
      <w:proofErr w:type="spellEnd"/>
    </w:p>
    <w:p w:rsidR="00041D60" w:rsidRPr="00041D60" w:rsidRDefault="00041D60" w:rsidP="00041D60">
      <w:pPr>
        <w:pStyle w:val="BodyText"/>
      </w:pPr>
      <w:r>
        <w:rPr>
          <w:noProof/>
        </w:rPr>
        <w:drawing>
          <wp:inline distT="0" distB="0" distL="0" distR="0" wp14:anchorId="4C0746F0" wp14:editId="4E393848">
            <wp:extent cx="5943600" cy="3115663"/>
            <wp:effectExtent l="0" t="0" r="0" b="8890"/>
            <wp:docPr id="18" name="Picture 18" descr="C:\Users\nmartin\Documents\Eclipse\RemoteSystemsTempFiles\192.168.161.128\home\nmartin\sna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martin\Documents\Eclipse\RemoteSystemsTempFiles\192.168.161.128\home\nmartin\snap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15663"/>
                    </a:xfrm>
                    <a:prstGeom prst="rect">
                      <a:avLst/>
                    </a:prstGeom>
                    <a:noFill/>
                    <a:ln>
                      <a:noFill/>
                    </a:ln>
                  </pic:spPr>
                </pic:pic>
              </a:graphicData>
            </a:graphic>
          </wp:inline>
        </w:drawing>
      </w:r>
    </w:p>
    <w:p w:rsidR="0037686E" w:rsidRDefault="00DC5C99" w:rsidP="0037686E">
      <w:pPr>
        <w:pStyle w:val="BodyText"/>
      </w:pPr>
      <w:r>
        <w:t xml:space="preserve">Type: POP-UP SELECTION UNIQUE, </w:t>
      </w:r>
      <w:proofErr w:type="spellStart"/>
      <w:r>
        <w:t>PopUpMenu</w:t>
      </w:r>
      <w:proofErr w:type="spellEnd"/>
      <w:r>
        <w:t xml:space="preserve"> = ’</w:t>
      </w:r>
      <w:proofErr w:type="spellStart"/>
      <w:r>
        <w:t>PrintApplyLine</w:t>
      </w:r>
      <w:proofErr w:type="spellEnd"/>
      <w:r>
        <w:t xml:space="preserve">’.  </w:t>
      </w:r>
      <w:proofErr w:type="gramStart"/>
      <w:r>
        <w:t>The row index of the Print and Apply Line, which this printer is assigned to.</w:t>
      </w:r>
      <w:proofErr w:type="gramEnd"/>
      <w:r w:rsidR="00041D60">
        <w:t xml:space="preserve">  The </w:t>
      </w:r>
      <w:proofErr w:type="spellStart"/>
      <w:r w:rsidR="00041D60">
        <w:t>PrintApplyFallback</w:t>
      </w:r>
      <w:proofErr w:type="spellEnd"/>
      <w:r w:rsidR="00041D60">
        <w:t xml:space="preserve"> menu PA Name column will have a matching value.</w:t>
      </w:r>
    </w:p>
    <w:p w:rsidR="002B2283" w:rsidRDefault="002B2283" w:rsidP="002B2283">
      <w:pPr>
        <w:pStyle w:val="Heading3"/>
      </w:pPr>
      <w:bookmarkStart w:id="52" w:name="_Toc291596162"/>
      <w:proofErr w:type="spellStart"/>
      <w:r>
        <w:lastRenderedPageBreak/>
        <w:t>PrinterErrorIn</w:t>
      </w:r>
      <w:bookmarkEnd w:id="52"/>
      <w:proofErr w:type="spellEnd"/>
    </w:p>
    <w:p w:rsidR="002B2283" w:rsidRDefault="002B2283" w:rsidP="0037686E">
      <w:pPr>
        <w:pStyle w:val="BodyText"/>
      </w:pPr>
      <w:r>
        <w:rPr>
          <w:noProof/>
        </w:rPr>
        <w:drawing>
          <wp:inline distT="0" distB="0" distL="0" distR="0" wp14:anchorId="04310CDC" wp14:editId="68C6FA35">
            <wp:extent cx="5943600" cy="3115663"/>
            <wp:effectExtent l="0" t="0" r="0" b="8890"/>
            <wp:docPr id="21" name="Picture 21" descr="C:\Users\nmartin\Documents\Eclipse\RemoteSystemsTempFiles\192.168.161.128\home\nmartin\sna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martin\Documents\Eclipse\RemoteSystemsTempFiles\192.168.161.128\home\nmartin\snap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15663"/>
                    </a:xfrm>
                    <a:prstGeom prst="rect">
                      <a:avLst/>
                    </a:prstGeom>
                    <a:noFill/>
                    <a:ln>
                      <a:noFill/>
                    </a:ln>
                  </pic:spPr>
                </pic:pic>
              </a:graphicData>
            </a:graphic>
          </wp:inline>
        </w:drawing>
      </w:r>
    </w:p>
    <w:p w:rsidR="004D04E5" w:rsidRPr="0037686E" w:rsidRDefault="004D04E5" w:rsidP="0037686E">
      <w:pPr>
        <w:pStyle w:val="BodyText"/>
      </w:pPr>
      <w:r>
        <w:t xml:space="preserve">Type: POP-UP SELECTION UNIQUE, </w:t>
      </w:r>
      <w:proofErr w:type="spellStart"/>
      <w:r>
        <w:t>PopUpMenu</w:t>
      </w:r>
      <w:proofErr w:type="spellEnd"/>
      <w:r>
        <w:t xml:space="preserve"> = ‘</w:t>
      </w:r>
      <w:r w:rsidRPr="004D04E5">
        <w:t>Conveyor</w:t>
      </w:r>
      <w:r>
        <w:t xml:space="preserve">’.  </w:t>
      </w:r>
      <w:proofErr w:type="gramStart"/>
      <w:r>
        <w:t>Contains the I/O location that indicates a printer fault.</w:t>
      </w:r>
      <w:proofErr w:type="gramEnd"/>
      <w:r w:rsidR="00B3254E">
        <w:t xml:space="preserve">  </w:t>
      </w:r>
      <w:proofErr w:type="gramStart"/>
      <w:r w:rsidR="00B3254E">
        <w:t>Used to determine if a printer is out of service due to a problem with the printer.</w:t>
      </w:r>
      <w:proofErr w:type="gramEnd"/>
    </w:p>
    <w:p w:rsidR="004A01F7" w:rsidRDefault="00AB70F1" w:rsidP="00AB70F1">
      <w:pPr>
        <w:pStyle w:val="Heading2"/>
      </w:pPr>
      <w:bookmarkStart w:id="53" w:name="_Toc291596163"/>
      <w:proofErr w:type="spellStart"/>
      <w:r>
        <w:t>PrintApplyLine</w:t>
      </w:r>
      <w:bookmarkEnd w:id="53"/>
      <w:proofErr w:type="spellEnd"/>
    </w:p>
    <w:p w:rsidR="00EF7B5D" w:rsidRPr="00EF7B5D" w:rsidRDefault="00EF7B5D" w:rsidP="00EF7B5D">
      <w:pPr>
        <w:pStyle w:val="BodyText"/>
      </w:pPr>
      <w:r>
        <w:t xml:space="preserve">The </w:t>
      </w:r>
      <w:proofErr w:type="spellStart"/>
      <w:r>
        <w:t>PrintApplyLine</w:t>
      </w:r>
      <w:proofErr w:type="spellEnd"/>
      <w:r>
        <w:t xml:space="preserve"> menu defines the configuration for a Print and Apply Line.</w:t>
      </w:r>
    </w:p>
    <w:p w:rsidR="00AB70F1" w:rsidRDefault="00AB70F1" w:rsidP="00AB70F1">
      <w:pPr>
        <w:pStyle w:val="Heading3"/>
      </w:pPr>
      <w:bookmarkStart w:id="54" w:name="_Toc291596164"/>
      <w:r>
        <w:lastRenderedPageBreak/>
        <w:t>Name</w:t>
      </w:r>
      <w:bookmarkEnd w:id="54"/>
    </w:p>
    <w:p w:rsidR="00EF7B5D" w:rsidRPr="00EF7B5D" w:rsidRDefault="00EF7B5D" w:rsidP="00EF7B5D">
      <w:pPr>
        <w:pStyle w:val="BodyText"/>
      </w:pPr>
      <w:r>
        <w:rPr>
          <w:noProof/>
        </w:rPr>
        <w:drawing>
          <wp:inline distT="0" distB="0" distL="0" distR="0" wp14:anchorId="3479BC7D" wp14:editId="3D40DD34">
            <wp:extent cx="5943600" cy="2694527"/>
            <wp:effectExtent l="0" t="0" r="0" b="0"/>
            <wp:docPr id="42" name="Picture 42" descr="C:\Users\nmartin\Documents\Eclipse\RemoteSystemsTempFiles\192.168.161.128\home\nmartin\sna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martin\Documents\Eclipse\RemoteSystemsTempFiles\192.168.161.128\home\nmartin\snap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94527"/>
                    </a:xfrm>
                    <a:prstGeom prst="rect">
                      <a:avLst/>
                    </a:prstGeom>
                    <a:noFill/>
                    <a:ln>
                      <a:noFill/>
                    </a:ln>
                  </pic:spPr>
                </pic:pic>
              </a:graphicData>
            </a:graphic>
          </wp:inline>
        </w:drawing>
      </w:r>
    </w:p>
    <w:p w:rsidR="00AB70F1" w:rsidRDefault="00AB70F1" w:rsidP="00AB70F1">
      <w:pPr>
        <w:pStyle w:val="BodyText"/>
      </w:pPr>
      <w:r>
        <w:t>Type: String.  This is the name of the Print and Apply Line.</w:t>
      </w:r>
    </w:p>
    <w:p w:rsidR="00EF7B5D" w:rsidRDefault="00EF7B5D" w:rsidP="00EF7B5D">
      <w:pPr>
        <w:pStyle w:val="Heading3"/>
      </w:pPr>
      <w:bookmarkStart w:id="55" w:name="_Toc291596165"/>
      <w:proofErr w:type="spellStart"/>
      <w:r>
        <w:t>ControlMachine</w:t>
      </w:r>
      <w:bookmarkEnd w:id="55"/>
      <w:proofErr w:type="spellEnd"/>
    </w:p>
    <w:p w:rsidR="00EF7B5D" w:rsidRDefault="00EF7B5D" w:rsidP="00AB70F1">
      <w:pPr>
        <w:pStyle w:val="BodyText"/>
      </w:pPr>
      <w:r>
        <w:rPr>
          <w:noProof/>
        </w:rPr>
        <w:drawing>
          <wp:inline distT="0" distB="0" distL="0" distR="0" wp14:anchorId="7C72ECE7" wp14:editId="5FF75207">
            <wp:extent cx="5943600" cy="2694527"/>
            <wp:effectExtent l="0" t="0" r="0" b="0"/>
            <wp:docPr id="43" name="Picture 43" descr="C:\Users\nmartin\Documents\Eclipse\RemoteSystemsTempFiles\192.168.161.128\home\nmartin\sna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nmartin\Documents\Eclipse\RemoteSystemsTempFiles\192.168.161.128\home\nmartin\snap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94527"/>
                    </a:xfrm>
                    <a:prstGeom prst="rect">
                      <a:avLst/>
                    </a:prstGeom>
                    <a:noFill/>
                    <a:ln>
                      <a:noFill/>
                    </a:ln>
                  </pic:spPr>
                </pic:pic>
              </a:graphicData>
            </a:graphic>
          </wp:inline>
        </w:drawing>
      </w:r>
    </w:p>
    <w:p w:rsidR="00EF7B5D" w:rsidRDefault="00EF7B5D" w:rsidP="00AB70F1">
      <w:pPr>
        <w:pStyle w:val="BodyText"/>
      </w:pPr>
      <w:r>
        <w:t xml:space="preserve">Type: POP-UP SELECTION UNIQUE, </w:t>
      </w:r>
      <w:proofErr w:type="spellStart"/>
      <w:r>
        <w:t>PopUpMenu</w:t>
      </w:r>
      <w:proofErr w:type="spellEnd"/>
      <w:r>
        <w:t xml:space="preserve"> = ‘Machine’.  </w:t>
      </w:r>
      <w:r w:rsidR="003E03CB">
        <w:t>This column c</w:t>
      </w:r>
      <w:r>
        <w:t>ontains the name of the machine that is controlling the Print and Apply Line.  The Print and Apply Fallback code will not control configurations for Print and Apply Lines that are no</w:t>
      </w:r>
      <w:r w:rsidR="00C20C74">
        <w:t>t</w:t>
      </w:r>
      <w:r>
        <w:t xml:space="preserve"> controlled by the current machine.</w:t>
      </w:r>
    </w:p>
    <w:p w:rsidR="00AB70F1" w:rsidRDefault="00AB70F1" w:rsidP="00AB70F1">
      <w:pPr>
        <w:pStyle w:val="Heading3"/>
      </w:pPr>
      <w:bookmarkStart w:id="56" w:name="_Toc291596166"/>
      <w:proofErr w:type="spellStart"/>
      <w:r>
        <w:lastRenderedPageBreak/>
        <w:t>NumPrinters</w:t>
      </w:r>
      <w:bookmarkEnd w:id="56"/>
      <w:proofErr w:type="spellEnd"/>
    </w:p>
    <w:p w:rsidR="00AB70F1" w:rsidRDefault="00AB70F1" w:rsidP="00AB70F1">
      <w:pPr>
        <w:pStyle w:val="BodyText"/>
      </w:pPr>
      <w:r>
        <w:t xml:space="preserve">Type: INTEGER.  This is the number of </w:t>
      </w:r>
      <w:proofErr w:type="spellStart"/>
      <w:proofErr w:type="gramStart"/>
      <w:r>
        <w:t>PrinterBoss</w:t>
      </w:r>
      <w:proofErr w:type="spellEnd"/>
      <w:r>
        <w:t>(</w:t>
      </w:r>
      <w:proofErr w:type="spellStart"/>
      <w:proofErr w:type="gramEnd"/>
      <w:r>
        <w:t>es</w:t>
      </w:r>
      <w:proofErr w:type="spellEnd"/>
      <w:r>
        <w:t>) connected to the Print and Apply Line.</w:t>
      </w:r>
      <w:r w:rsidR="003E03CB">
        <w:t xml:space="preserve">  The Print and Apply Fallback code will verify that there are fallback configuration</w:t>
      </w:r>
      <w:r w:rsidR="00B13196">
        <w:t>s</w:t>
      </w:r>
      <w:r w:rsidR="003E03CB">
        <w:t xml:space="preserve"> for the number of printers.</w:t>
      </w:r>
    </w:p>
    <w:p w:rsidR="003E03CB" w:rsidRPr="00AB70F1" w:rsidRDefault="003E03CB" w:rsidP="00AB70F1">
      <w:pPr>
        <w:pStyle w:val="BodyText"/>
      </w:pPr>
    </w:p>
    <w:p w:rsidR="00AB70F1" w:rsidRDefault="00AB70F1" w:rsidP="00AB70F1">
      <w:pPr>
        <w:pStyle w:val="Heading2"/>
      </w:pPr>
      <w:bookmarkStart w:id="57" w:name="_Toc291596167"/>
      <w:r>
        <w:t>New</w:t>
      </w:r>
      <w:r w:rsidR="00B04F72">
        <w:t xml:space="preserve"> </w:t>
      </w:r>
      <w:r>
        <w:t>Gappe</w:t>
      </w:r>
      <w:r w:rsidR="00FB2790">
        <w:t>r</w:t>
      </w:r>
      <w:bookmarkEnd w:id="57"/>
    </w:p>
    <w:p w:rsidR="00B04F72" w:rsidRPr="003E03CB" w:rsidRDefault="00B04F72" w:rsidP="003E03CB">
      <w:pPr>
        <w:pStyle w:val="BodyText"/>
      </w:pPr>
      <w:r>
        <w:t>The New Gapper is a logic device that consists of two conveyor belts.  A gap or pitch can be created by stopping the first belt and running the second belt.  See &lt;</w:t>
      </w:r>
      <w:hyperlink r:id="rId24" w:history="1">
        <w:r w:rsidRPr="00462CC1">
          <w:rPr>
            <w:rStyle w:val="Hyperlink"/>
          </w:rPr>
          <w:t>\\Readingfs1\Software\_DOCS\FortnaPlus_Documentation\NewGapper Module.pdf</w:t>
        </w:r>
      </w:hyperlink>
      <w:r>
        <w:t xml:space="preserve">&gt; for a detailed description of the New </w:t>
      </w:r>
      <w:proofErr w:type="spellStart"/>
      <w:r>
        <w:t>Gapper’s</w:t>
      </w:r>
      <w:proofErr w:type="spellEnd"/>
      <w:r>
        <w:t xml:space="preserve"> operation.</w:t>
      </w:r>
    </w:p>
    <w:p w:rsidR="006D2D41" w:rsidRDefault="00981B2A" w:rsidP="00981B2A">
      <w:pPr>
        <w:pStyle w:val="Heading3"/>
      </w:pPr>
      <w:bookmarkStart w:id="58" w:name="_Toc291596168"/>
      <w:r>
        <w:t>Name</w:t>
      </w:r>
      <w:bookmarkEnd w:id="58"/>
    </w:p>
    <w:p w:rsidR="002C30EB" w:rsidRPr="002C30EB" w:rsidRDefault="002C30EB" w:rsidP="002C30EB">
      <w:pPr>
        <w:pStyle w:val="BodyText"/>
      </w:pPr>
      <w:r>
        <w:rPr>
          <w:noProof/>
        </w:rPr>
        <w:drawing>
          <wp:inline distT="0" distB="0" distL="0" distR="0">
            <wp:extent cx="5943600" cy="2500138"/>
            <wp:effectExtent l="0" t="0" r="0" b="0"/>
            <wp:docPr id="1" name="Picture 1" descr="C:\Users\nmartin\Documents\Eclipse\RemoteSystemsTempFiles\192.168.161.128\home\nmartin\sna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Eclipse\RemoteSystemsTempFiles\192.168.161.128\home\nmartin\snap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500138"/>
                    </a:xfrm>
                    <a:prstGeom prst="rect">
                      <a:avLst/>
                    </a:prstGeom>
                    <a:noFill/>
                    <a:ln>
                      <a:noFill/>
                    </a:ln>
                  </pic:spPr>
                </pic:pic>
              </a:graphicData>
            </a:graphic>
          </wp:inline>
        </w:drawing>
      </w:r>
    </w:p>
    <w:p w:rsidR="00981B2A" w:rsidRDefault="00981B2A" w:rsidP="002C30EB">
      <w:pPr>
        <w:pStyle w:val="BodyText"/>
      </w:pPr>
      <w:r>
        <w:t xml:space="preserve">Type: STRING.  This </w:t>
      </w:r>
      <w:r w:rsidR="002C30EB">
        <w:t>is the name of the New G</w:t>
      </w:r>
      <w:r>
        <w:t>apper.</w:t>
      </w:r>
      <w:r w:rsidR="002C30EB">
        <w:t xml:space="preserve">  The New Gapper column in the Print and Apply Fallback menu will show this name.</w:t>
      </w:r>
    </w:p>
    <w:p w:rsidR="00DF6009" w:rsidRDefault="00DF6009" w:rsidP="00E57B3A">
      <w:pPr>
        <w:pStyle w:val="Heading3"/>
      </w:pPr>
      <w:bookmarkStart w:id="59" w:name="_Toc291596169"/>
      <w:proofErr w:type="spellStart"/>
      <w:r>
        <w:t>MinGapTM</w:t>
      </w:r>
      <w:bookmarkEnd w:id="59"/>
      <w:proofErr w:type="spellEnd"/>
    </w:p>
    <w:p w:rsidR="00DF6009" w:rsidRDefault="00DF6009" w:rsidP="00AB70F1">
      <w:pPr>
        <w:pStyle w:val="BodyText"/>
      </w:pPr>
      <w:r>
        <w:t>Type: POP-UP SELECTION UNIQUE</w:t>
      </w:r>
      <w:proofErr w:type="gramStart"/>
      <w:r>
        <w:t xml:space="preserve">,  </w:t>
      </w:r>
      <w:proofErr w:type="spellStart"/>
      <w:r>
        <w:t>PopUpMenu</w:t>
      </w:r>
      <w:proofErr w:type="spellEnd"/>
      <w:proofErr w:type="gramEnd"/>
      <w:r>
        <w:t>=’</w:t>
      </w:r>
      <w:proofErr w:type="spellStart"/>
      <w:r>
        <w:t>timemenu</w:t>
      </w:r>
      <w:proofErr w:type="spellEnd"/>
      <w:r>
        <w:t xml:space="preserve">’.  This is the minimum gap tail to nose for the containers.  </w:t>
      </w:r>
      <w:r w:rsidR="004C1AC2">
        <w:t xml:space="preserve">The </w:t>
      </w:r>
      <w:proofErr w:type="spellStart"/>
      <w:r w:rsidR="004C1AC2">
        <w:t>MinGapTM</w:t>
      </w:r>
      <w:proofErr w:type="spellEnd"/>
      <w:r w:rsidR="004C1AC2">
        <w:t xml:space="preserve"> will be started once the end of the container unblocks the photo-eye.  The next container will be held until the </w:t>
      </w:r>
      <w:proofErr w:type="spellStart"/>
      <w:r w:rsidR="004C1AC2">
        <w:t>MinGapTM</w:t>
      </w:r>
      <w:proofErr w:type="spellEnd"/>
      <w:r w:rsidR="004C1AC2">
        <w:t xml:space="preserve"> timer expires.  The Print and Apply Fallback code will write the number of tick specified in the Gap Time column to the timer in the </w:t>
      </w:r>
      <w:proofErr w:type="spellStart"/>
      <w:r w:rsidR="004C1AC2">
        <w:t>MinGapTM</w:t>
      </w:r>
      <w:proofErr w:type="spellEnd"/>
      <w:r w:rsidR="004C1AC2">
        <w:t xml:space="preserve"> column.</w:t>
      </w:r>
    </w:p>
    <w:p w:rsidR="00DF6009" w:rsidRDefault="00DF6009" w:rsidP="00E57B3A">
      <w:pPr>
        <w:pStyle w:val="Heading3"/>
      </w:pPr>
      <w:bookmarkStart w:id="60" w:name="_Toc291596170"/>
      <w:proofErr w:type="spellStart"/>
      <w:r>
        <w:lastRenderedPageBreak/>
        <w:t>MinPitchTM</w:t>
      </w:r>
      <w:bookmarkEnd w:id="60"/>
      <w:proofErr w:type="spellEnd"/>
    </w:p>
    <w:p w:rsidR="00486A50" w:rsidRDefault="00DF6009" w:rsidP="00486A50">
      <w:pPr>
        <w:pStyle w:val="BodyText"/>
      </w:pPr>
      <w:r>
        <w:t xml:space="preserve">Type: POP-UP SELECTION UNIQUE, </w:t>
      </w:r>
      <w:proofErr w:type="spellStart"/>
      <w:r>
        <w:t>PopUpMenu</w:t>
      </w:r>
      <w:proofErr w:type="spellEnd"/>
      <w:r>
        <w:t>=’</w:t>
      </w:r>
      <w:proofErr w:type="spellStart"/>
      <w:r>
        <w:t>timemenu</w:t>
      </w:r>
      <w:proofErr w:type="spellEnd"/>
      <w:r>
        <w:t>’.  This is the minimum pitch nose to nose for the container.</w:t>
      </w:r>
      <w:r w:rsidR="004C1AC2">
        <w:t xml:space="preserve">  The </w:t>
      </w:r>
      <w:proofErr w:type="spellStart"/>
      <w:r w:rsidR="004C1AC2">
        <w:t>MinPitchTM</w:t>
      </w:r>
      <w:proofErr w:type="spellEnd"/>
      <w:r w:rsidR="004C1AC2">
        <w:t xml:space="preserve"> will be started once the container begins to move.  The next container will be held until the </w:t>
      </w:r>
      <w:proofErr w:type="spellStart"/>
      <w:r w:rsidR="004C1AC2">
        <w:t>MinPitchTM</w:t>
      </w:r>
      <w:proofErr w:type="spellEnd"/>
      <w:r w:rsidR="004C1AC2">
        <w:t xml:space="preserve"> timer expires.  The Print and Apply Fallback code will write the number of tick specified in the Pitch Time column to the timer in the </w:t>
      </w:r>
      <w:proofErr w:type="spellStart"/>
      <w:r w:rsidR="004C1AC2">
        <w:t>MinPitchTM</w:t>
      </w:r>
      <w:proofErr w:type="spellEnd"/>
      <w:r w:rsidR="004C1AC2">
        <w:t xml:space="preserve"> column.</w:t>
      </w:r>
    </w:p>
    <w:p w:rsidR="00874BFB" w:rsidRDefault="00874BFB" w:rsidP="00874BFB">
      <w:pPr>
        <w:pStyle w:val="Heading2"/>
      </w:pPr>
      <w:bookmarkStart w:id="61" w:name="_Toc291596171"/>
      <w:r>
        <w:t>Servo Gapper</w:t>
      </w:r>
      <w:bookmarkEnd w:id="61"/>
    </w:p>
    <w:p w:rsidR="00874BFB" w:rsidRDefault="00874BFB" w:rsidP="00874BFB">
      <w:pPr>
        <w:pStyle w:val="BodyText"/>
      </w:pPr>
      <w:r>
        <w:t>The Servo Gapper is a variable speed belt that feeds a fixed speed belt.  The Servo Gapper can control spacing between containers by varying the speed of the induct belt.</w:t>
      </w:r>
      <w:r w:rsidR="0055043D">
        <w:t xml:space="preserve">  The control of the Servo Gapper has two modes digital and analog.</w:t>
      </w:r>
    </w:p>
    <w:p w:rsidR="0055043D" w:rsidRDefault="0055043D" w:rsidP="00874BFB">
      <w:pPr>
        <w:pStyle w:val="BodyText"/>
      </w:pPr>
      <w:r>
        <w:t xml:space="preserve">The digital mode controls the speed using 3 I/O lines.  </w:t>
      </w:r>
      <w:proofErr w:type="spellStart"/>
      <w:proofErr w:type="gramStart"/>
      <w:r>
        <w:t>FastDigIO</w:t>
      </w:r>
      <w:proofErr w:type="spellEnd"/>
      <w:r>
        <w:t xml:space="preserve">, </w:t>
      </w:r>
      <w:proofErr w:type="spellStart"/>
      <w:r>
        <w:t>MedDigIO</w:t>
      </w:r>
      <w:proofErr w:type="spellEnd"/>
      <w:r>
        <w:t xml:space="preserve">, and </w:t>
      </w:r>
      <w:proofErr w:type="spellStart"/>
      <w:r>
        <w:t>StopDigIO</w:t>
      </w:r>
      <w:proofErr w:type="spellEnd"/>
      <w:r>
        <w:t>.</w:t>
      </w:r>
      <w:proofErr w:type="gramEnd"/>
    </w:p>
    <w:p w:rsidR="00883B45" w:rsidRDefault="00883B45" w:rsidP="00874BFB">
      <w:pPr>
        <w:pStyle w:val="BodyText"/>
      </w:pPr>
      <w:r>
        <w:t xml:space="preserve">For the definition of the Servo </w:t>
      </w:r>
      <w:proofErr w:type="spellStart"/>
      <w:r>
        <w:t>Gapper</w:t>
      </w:r>
      <w:proofErr w:type="spellEnd"/>
      <w:r>
        <w:t xml:space="preserve"> fields </w:t>
      </w:r>
      <w:proofErr w:type="gramStart"/>
      <w:r>
        <w:t>see</w:t>
      </w:r>
      <w:r w:rsidR="00FF76EC">
        <w:t xml:space="preserve"> </w:t>
      </w:r>
      <w:r>
        <w:t xml:space="preserve"> </w:t>
      </w:r>
      <w:proofErr w:type="gramEnd"/>
      <w:r w:rsidR="008822AF">
        <w:fldChar w:fldCharType="begin"/>
      </w:r>
      <w:r w:rsidR="008822AF">
        <w:instrText xml:space="preserve"> HYPERLINK "file:///\\\\Readingfs1\\Software\\_DOCS\\AdminStuff\\Rel8.0\\Version%208%20Misc%20Modules.doc" </w:instrText>
      </w:r>
      <w:r w:rsidR="008822AF">
        <w:fldChar w:fldCharType="separate"/>
      </w:r>
      <w:r w:rsidR="00FF76EC" w:rsidRPr="00462CC1">
        <w:rPr>
          <w:rStyle w:val="Hyperlink"/>
        </w:rPr>
        <w:t xml:space="preserve">\\Readingfs1\Software\_DOCS\AdminStuff\Rel8.0\Version 8 </w:t>
      </w:r>
      <w:proofErr w:type="spellStart"/>
      <w:r w:rsidR="00FF76EC" w:rsidRPr="00462CC1">
        <w:rPr>
          <w:rStyle w:val="Hyperlink"/>
        </w:rPr>
        <w:t>Misc</w:t>
      </w:r>
      <w:proofErr w:type="spellEnd"/>
      <w:r w:rsidR="00FF76EC" w:rsidRPr="00462CC1">
        <w:rPr>
          <w:rStyle w:val="Hyperlink"/>
        </w:rPr>
        <w:t xml:space="preserve"> Modules.doc</w:t>
      </w:r>
      <w:r w:rsidR="008822AF">
        <w:rPr>
          <w:rStyle w:val="Hyperlink"/>
        </w:rPr>
        <w:fldChar w:fldCharType="end"/>
      </w:r>
      <w:r w:rsidR="00FF76EC">
        <w:t xml:space="preserve"> </w:t>
      </w:r>
      <w:r>
        <w:t>section 2.4.1.</w:t>
      </w:r>
    </w:p>
    <w:p w:rsidR="00874BFB" w:rsidRDefault="00874BFB" w:rsidP="00874BFB">
      <w:pPr>
        <w:pStyle w:val="Heading3"/>
      </w:pPr>
      <w:bookmarkStart w:id="62" w:name="_Toc291596172"/>
      <w:r>
        <w:t>Name</w:t>
      </w:r>
      <w:bookmarkEnd w:id="62"/>
    </w:p>
    <w:p w:rsidR="00DA3E98" w:rsidRPr="00DA3E98" w:rsidRDefault="00DA3E98" w:rsidP="00DA3E98">
      <w:pPr>
        <w:pStyle w:val="BodyText"/>
      </w:pPr>
      <w:r>
        <w:rPr>
          <w:noProof/>
        </w:rPr>
        <w:drawing>
          <wp:inline distT="0" distB="0" distL="0" distR="0">
            <wp:extent cx="5943600" cy="2784455"/>
            <wp:effectExtent l="0" t="0" r="0" b="0"/>
            <wp:docPr id="5" name="Picture 5" descr="C:\Users\nmartin\Documents\Eclipse\RemoteSystemsTempFiles\192.168.161.128\home\nmartin\sna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martin\Documents\Eclipse\RemoteSystemsTempFiles\192.168.161.128\home\nmartin\snap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84455"/>
                    </a:xfrm>
                    <a:prstGeom prst="rect">
                      <a:avLst/>
                    </a:prstGeom>
                    <a:noFill/>
                    <a:ln>
                      <a:noFill/>
                    </a:ln>
                  </pic:spPr>
                </pic:pic>
              </a:graphicData>
            </a:graphic>
          </wp:inline>
        </w:drawing>
      </w:r>
    </w:p>
    <w:p w:rsidR="00874BFB" w:rsidRDefault="00874BFB" w:rsidP="00874BFB">
      <w:pPr>
        <w:pStyle w:val="BodyText"/>
      </w:pPr>
      <w:r>
        <w:t>Type: STRING.  This is the name of the Servo Gapper.</w:t>
      </w:r>
      <w:r w:rsidR="003D7B74">
        <w:t xml:space="preserve">  This name will be displayed in the Servo Gapper column.</w:t>
      </w:r>
    </w:p>
    <w:p w:rsidR="00874BFB" w:rsidRDefault="00874BFB" w:rsidP="00874BFB">
      <w:pPr>
        <w:pStyle w:val="Heading3"/>
      </w:pPr>
      <w:bookmarkStart w:id="63" w:name="_Toc291596173"/>
      <w:proofErr w:type="spellStart"/>
      <w:r>
        <w:lastRenderedPageBreak/>
        <w:t>EnableFlag</w:t>
      </w:r>
      <w:bookmarkEnd w:id="63"/>
      <w:proofErr w:type="spellEnd"/>
    </w:p>
    <w:p w:rsidR="00874BFB" w:rsidRDefault="00874BFB" w:rsidP="00874BFB">
      <w:pPr>
        <w:pStyle w:val="BodyText"/>
      </w:pPr>
      <w:r>
        <w:t xml:space="preserve">Type: </w:t>
      </w:r>
      <w:r w:rsidR="001E7EA1">
        <w:t xml:space="preserve">BOOLEAN INTEGER (Y/N).  Enables or disables the Servo Gapper.  The Print and Apply Fallback </w:t>
      </w:r>
      <w:r w:rsidR="003D7B74">
        <w:t xml:space="preserve">menu will indicate a configuration error if the </w:t>
      </w:r>
      <w:proofErr w:type="spellStart"/>
      <w:r w:rsidR="003D7B74">
        <w:t>EnableFlag</w:t>
      </w:r>
      <w:proofErr w:type="spellEnd"/>
      <w:r w:rsidR="003D7B74">
        <w:t xml:space="preserve"> is not set to Y in the Servo Gapper menu.</w:t>
      </w:r>
    </w:p>
    <w:p w:rsidR="001E7EA1" w:rsidRDefault="001E7EA1" w:rsidP="001E7EA1">
      <w:pPr>
        <w:pStyle w:val="Heading3"/>
      </w:pPr>
      <w:bookmarkStart w:id="64" w:name="_Toc291596174"/>
      <w:proofErr w:type="spellStart"/>
      <w:r>
        <w:t>MinTicks</w:t>
      </w:r>
      <w:bookmarkEnd w:id="64"/>
      <w:proofErr w:type="spellEnd"/>
    </w:p>
    <w:p w:rsidR="00DA3E98" w:rsidRPr="00DA3E98" w:rsidRDefault="00DA3E98" w:rsidP="00DA3E98">
      <w:pPr>
        <w:pStyle w:val="BodyText"/>
      </w:pPr>
      <w:r>
        <w:rPr>
          <w:noProof/>
        </w:rPr>
        <w:drawing>
          <wp:inline distT="0" distB="0" distL="0" distR="0">
            <wp:extent cx="5943600" cy="2784455"/>
            <wp:effectExtent l="0" t="0" r="0" b="0"/>
            <wp:docPr id="11" name="Picture 11" descr="C:\Users\nmartin\Documents\Eclipse\RemoteSystemsTempFiles\192.168.161.128\home\nmartin\sna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martin\Documents\Eclipse\RemoteSystemsTempFiles\192.168.161.128\home\nmartin\snap5.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84455"/>
                    </a:xfrm>
                    <a:prstGeom prst="rect">
                      <a:avLst/>
                    </a:prstGeom>
                    <a:noFill/>
                    <a:ln>
                      <a:noFill/>
                    </a:ln>
                  </pic:spPr>
                </pic:pic>
              </a:graphicData>
            </a:graphic>
          </wp:inline>
        </w:drawing>
      </w:r>
    </w:p>
    <w:p w:rsidR="001E7EA1" w:rsidRPr="001E7EA1" w:rsidRDefault="008F4431" w:rsidP="001E7EA1">
      <w:pPr>
        <w:pStyle w:val="BodyText"/>
      </w:pPr>
      <w:r>
        <w:t xml:space="preserve">Type: INTEGER.  This is the gap </w:t>
      </w:r>
      <w:r w:rsidR="00DA3E98">
        <w:t>or pitch in ticks.  The Print and Apply Fallback code will set this field based on the number of printers available.</w:t>
      </w:r>
    </w:p>
    <w:p w:rsidR="001E7EA1" w:rsidRDefault="001E7EA1" w:rsidP="001E7EA1">
      <w:pPr>
        <w:pStyle w:val="Heading3"/>
      </w:pPr>
      <w:bookmarkStart w:id="65" w:name="_Toc291596175"/>
      <w:proofErr w:type="spellStart"/>
      <w:r>
        <w:t>MinStop</w:t>
      </w:r>
      <w:bookmarkEnd w:id="65"/>
      <w:proofErr w:type="spellEnd"/>
    </w:p>
    <w:p w:rsidR="001E7EA1" w:rsidRPr="001E7EA1" w:rsidRDefault="002003FC" w:rsidP="001E7EA1">
      <w:pPr>
        <w:pStyle w:val="BodyText"/>
      </w:pPr>
      <w:r>
        <w:t xml:space="preserve">Type: INTEGER.  </w:t>
      </w:r>
      <w:r w:rsidR="00F24252">
        <w:t>If the gap between containers</w:t>
      </w:r>
      <w:r w:rsidR="00DA3E98">
        <w:t>,</w:t>
      </w:r>
      <w:r w:rsidR="00F24252">
        <w:t xml:space="preserve"> in ticks</w:t>
      </w:r>
      <w:r w:rsidR="00DA3E98">
        <w:t>,</w:t>
      </w:r>
      <w:r w:rsidR="00F24252">
        <w:t xml:space="preserve"> is less than or equal to </w:t>
      </w:r>
      <w:proofErr w:type="spellStart"/>
      <w:r w:rsidR="00F24252">
        <w:t>MinStop</w:t>
      </w:r>
      <w:proofErr w:type="spellEnd"/>
      <w:r w:rsidR="00DA3E98">
        <w:t xml:space="preserve"> s</w:t>
      </w:r>
      <w:r w:rsidR="00F24252">
        <w:t xml:space="preserve">top the induct belt.  I think. </w:t>
      </w:r>
    </w:p>
    <w:p w:rsidR="001E7EA1" w:rsidRDefault="001E7EA1" w:rsidP="001E7EA1">
      <w:pPr>
        <w:pStyle w:val="Heading3"/>
      </w:pPr>
      <w:bookmarkStart w:id="66" w:name="_Toc291596176"/>
      <w:r>
        <w:t>Factor</w:t>
      </w:r>
      <w:bookmarkEnd w:id="66"/>
    </w:p>
    <w:p w:rsidR="001E7EA1" w:rsidRPr="001E7EA1" w:rsidRDefault="002003FC" w:rsidP="001E7EA1">
      <w:pPr>
        <w:pStyle w:val="BodyText"/>
      </w:pPr>
      <w:r>
        <w:t xml:space="preserve">Type: DOUBLE.  </w:t>
      </w:r>
      <w:r w:rsidR="001E7EA1">
        <w:t>Unknown</w:t>
      </w:r>
    </w:p>
    <w:p w:rsidR="001E7EA1" w:rsidRDefault="001E7EA1" w:rsidP="00A349FE">
      <w:pPr>
        <w:pStyle w:val="Heading3"/>
      </w:pPr>
      <w:bookmarkStart w:id="67" w:name="_Toc291596177"/>
      <w:proofErr w:type="spellStart"/>
      <w:r>
        <w:lastRenderedPageBreak/>
        <w:t>PitchFlag</w:t>
      </w:r>
      <w:bookmarkEnd w:id="67"/>
      <w:proofErr w:type="spellEnd"/>
    </w:p>
    <w:p w:rsidR="00690424" w:rsidRPr="00690424" w:rsidRDefault="00690424" w:rsidP="00690424">
      <w:pPr>
        <w:pStyle w:val="BodyText"/>
      </w:pPr>
      <w:r>
        <w:rPr>
          <w:noProof/>
        </w:rPr>
        <w:drawing>
          <wp:inline distT="0" distB="0" distL="0" distR="0">
            <wp:extent cx="5943600" cy="2784455"/>
            <wp:effectExtent l="0" t="0" r="0" b="0"/>
            <wp:docPr id="12" name="Picture 12" descr="C:\Users\nmartin\Documents\Eclipse\RemoteSystemsTempFiles\192.168.161.128\home\nmartin\sna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martin\Documents\Eclipse\RemoteSystemsTempFiles\192.168.161.128\home\nmartin\snap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784455"/>
                    </a:xfrm>
                    <a:prstGeom prst="rect">
                      <a:avLst/>
                    </a:prstGeom>
                    <a:noFill/>
                    <a:ln>
                      <a:noFill/>
                    </a:ln>
                  </pic:spPr>
                </pic:pic>
              </a:graphicData>
            </a:graphic>
          </wp:inline>
        </w:drawing>
      </w:r>
    </w:p>
    <w:p w:rsidR="00A349FE" w:rsidRPr="00A349FE" w:rsidRDefault="00D50828" w:rsidP="00A349FE">
      <w:pPr>
        <w:pStyle w:val="BodyText"/>
      </w:pPr>
      <w:r>
        <w:t xml:space="preserve">Type: BOOLEAN INTEGER (Y/N).  </w:t>
      </w:r>
      <w:r w:rsidR="00690424">
        <w:t xml:space="preserve">Controls if the </w:t>
      </w:r>
      <w:proofErr w:type="spellStart"/>
      <w:r w:rsidR="00690424">
        <w:t>MinTicks</w:t>
      </w:r>
      <w:proofErr w:type="spellEnd"/>
      <w:r w:rsidR="00690424">
        <w:t xml:space="preserve"> column is treated as pitch (Y) or gap (N).  The Print and Apply Fallback code will set </w:t>
      </w:r>
      <w:proofErr w:type="spellStart"/>
      <w:r w:rsidR="00690424">
        <w:t>MinTicks</w:t>
      </w:r>
      <w:proofErr w:type="spellEnd"/>
      <w:r w:rsidR="00690424">
        <w:t xml:space="preserve"> from the Gap Ticks column if </w:t>
      </w:r>
      <w:proofErr w:type="spellStart"/>
      <w:r w:rsidR="00690424">
        <w:t>PitchFlag</w:t>
      </w:r>
      <w:proofErr w:type="spellEnd"/>
      <w:r w:rsidR="00690424">
        <w:t xml:space="preserve"> is set to N and </w:t>
      </w:r>
      <w:proofErr w:type="spellStart"/>
      <w:r w:rsidR="00690424">
        <w:t>MinTicks</w:t>
      </w:r>
      <w:proofErr w:type="spellEnd"/>
      <w:r w:rsidR="00690424">
        <w:t xml:space="preserve"> will be set from the Pitch Ticks column if </w:t>
      </w:r>
      <w:proofErr w:type="spellStart"/>
      <w:r w:rsidR="00690424">
        <w:t>PitchFlag</w:t>
      </w:r>
      <w:proofErr w:type="spellEnd"/>
      <w:r w:rsidR="00690424">
        <w:t xml:space="preserve"> is set to Y.</w:t>
      </w:r>
    </w:p>
    <w:p w:rsidR="00A349FE" w:rsidRDefault="00A349FE" w:rsidP="00A349FE">
      <w:pPr>
        <w:pStyle w:val="Heading3"/>
      </w:pPr>
      <w:bookmarkStart w:id="68" w:name="_Toc291596178"/>
      <w:proofErr w:type="spellStart"/>
      <w:r>
        <w:t>MatchRecord</w:t>
      </w:r>
      <w:bookmarkEnd w:id="68"/>
      <w:proofErr w:type="spellEnd"/>
    </w:p>
    <w:p w:rsidR="00A349FE" w:rsidRPr="00A349FE" w:rsidRDefault="00642F9F" w:rsidP="00A349FE">
      <w:pPr>
        <w:pStyle w:val="BodyText"/>
      </w:pPr>
      <w:r>
        <w:t xml:space="preserve">Type: POP-UP SELECTION UNIQUE, </w:t>
      </w:r>
      <w:proofErr w:type="spellStart"/>
      <w:r>
        <w:t>PopUpMenu</w:t>
      </w:r>
      <w:proofErr w:type="spellEnd"/>
      <w:r>
        <w:t>=’</w:t>
      </w:r>
      <w:proofErr w:type="spellStart"/>
      <w:r>
        <w:t>SpdControl</w:t>
      </w:r>
      <w:proofErr w:type="spellEnd"/>
      <w:r>
        <w:t xml:space="preserve">’.  </w:t>
      </w:r>
      <w:proofErr w:type="gramStart"/>
      <w:r w:rsidR="00EE2EA5">
        <w:t>Used to match the speed of a conveyor section.</w:t>
      </w:r>
      <w:proofErr w:type="gramEnd"/>
      <w:r w:rsidR="00EE2EA5">
        <w:t xml:space="preserve">  The gets the </w:t>
      </w:r>
      <w:proofErr w:type="spellStart"/>
      <w:r w:rsidR="00EE2EA5">
        <w:t>SpdControl’s</w:t>
      </w:r>
      <w:proofErr w:type="spellEnd"/>
      <w:r w:rsidR="00EE2EA5">
        <w:t xml:space="preserve"> </w:t>
      </w:r>
      <w:proofErr w:type="spellStart"/>
      <w:r w:rsidR="00EE2EA5">
        <w:t>OffPercent</w:t>
      </w:r>
      <w:proofErr w:type="spellEnd"/>
      <w:r w:rsidR="00EE2EA5">
        <w:t xml:space="preserve"> and sets the </w:t>
      </w:r>
      <w:proofErr w:type="spellStart"/>
      <w:r w:rsidR="00EE2EA5">
        <w:t>ServoGapper’s</w:t>
      </w:r>
      <w:proofErr w:type="spellEnd"/>
      <w:r w:rsidR="00EE2EA5">
        <w:t xml:space="preserve"> </w:t>
      </w:r>
      <w:proofErr w:type="spellStart"/>
      <w:r w:rsidR="00EE2EA5">
        <w:t>MaxAnalog</w:t>
      </w:r>
      <w:proofErr w:type="spellEnd"/>
      <w:r w:rsidR="00EE2EA5">
        <w:t xml:space="preserve"> field to the </w:t>
      </w:r>
      <w:proofErr w:type="spellStart"/>
      <w:r w:rsidR="00EE2EA5">
        <w:t>MaxAnalogMtch</w:t>
      </w:r>
      <w:proofErr w:type="spellEnd"/>
      <w:r w:rsidR="00EE2EA5">
        <w:t xml:space="preserve"> * </w:t>
      </w:r>
      <w:proofErr w:type="spellStart"/>
      <w:r w:rsidR="00EE2EA5">
        <w:t>OffPercent</w:t>
      </w:r>
      <w:proofErr w:type="spellEnd"/>
      <w:r w:rsidR="00EE2EA5">
        <w:t>.</w:t>
      </w:r>
      <w:r w:rsidR="0040777E">
        <w:t xml:space="preserve">  Are we setting two conveyors to the same speed?</w:t>
      </w:r>
    </w:p>
    <w:p w:rsidR="00874BFB" w:rsidRPr="00874BFB" w:rsidRDefault="00874BFB" w:rsidP="00874BFB">
      <w:pPr>
        <w:pStyle w:val="BodyText"/>
      </w:pPr>
    </w:p>
    <w:p w:rsidR="008F27E8" w:rsidRDefault="008F27E8" w:rsidP="008F27E8">
      <w:pPr>
        <w:pStyle w:val="Heading2"/>
      </w:pPr>
      <w:bookmarkStart w:id="69" w:name="_Toc291596179"/>
      <w:r>
        <w:t>File Structure</w:t>
      </w:r>
      <w:bookmarkEnd w:id="69"/>
    </w:p>
    <w:p w:rsidR="008F27E8" w:rsidRDefault="008F27E8" w:rsidP="008F27E8">
      <w:pPr>
        <w:pStyle w:val="BodyText"/>
      </w:pPr>
      <w:r>
        <w:t xml:space="preserve">The Print and Apply Fallback code will be implemented in the </w:t>
      </w:r>
      <w:proofErr w:type="spellStart"/>
      <w:r>
        <w:t>PAFallback.c</w:t>
      </w:r>
      <w:proofErr w:type="spellEnd"/>
      <w:r>
        <w:t xml:space="preserve"> and </w:t>
      </w:r>
      <w:proofErr w:type="spellStart"/>
      <w:r>
        <w:t>PAFallback.h</w:t>
      </w:r>
      <w:proofErr w:type="spellEnd"/>
      <w:r>
        <w:t xml:space="preserve"> file in the INC directory.  The INC directory is to be used for code targeted to the base project and shared across all </w:t>
      </w:r>
      <w:r w:rsidR="000B0DAE">
        <w:t>clients</w:t>
      </w:r>
      <w:r>
        <w:t xml:space="preserve">.  The SOURCE directory is to be used for </w:t>
      </w:r>
      <w:r w:rsidR="00F36EFF">
        <w:t>client</w:t>
      </w:r>
      <w:r>
        <w:t xml:space="preserve"> specific projects.</w:t>
      </w:r>
      <w:r w:rsidR="000B0DAE">
        <w:t xml:space="preserve">  It is expected the feature will be used by all clients.</w:t>
      </w:r>
    </w:p>
    <w:p w:rsidR="00980D26" w:rsidRDefault="00980D26" w:rsidP="00980D26">
      <w:pPr>
        <w:pStyle w:val="Heading2"/>
      </w:pPr>
      <w:bookmarkStart w:id="70" w:name="_Toc291596180"/>
      <w:proofErr w:type="spellStart"/>
      <w:r>
        <w:t>PrintApplyFallback</w:t>
      </w:r>
      <w:proofErr w:type="spellEnd"/>
      <w:r>
        <w:t xml:space="preserve"> Process</w:t>
      </w:r>
      <w:bookmarkEnd w:id="70"/>
    </w:p>
    <w:p w:rsidR="00980D26" w:rsidRDefault="00980D26" w:rsidP="00980D26">
      <w:pPr>
        <w:pStyle w:val="BodyText"/>
      </w:pPr>
      <w:r>
        <w:t xml:space="preserve">The Print and Apply Fallback code operates in the context of the </w:t>
      </w:r>
      <w:proofErr w:type="spellStart"/>
      <w:r>
        <w:t>fpctrl</w:t>
      </w:r>
      <w:proofErr w:type="spellEnd"/>
      <w:r>
        <w:t xml:space="preserve"> process.  Internally to the code we also refer to the called subroutines as processes.  </w:t>
      </w:r>
      <w:r w:rsidR="006F31F5">
        <w:t xml:space="preserve">To enable the running of the Print and Apply Fallback process the process is added to the </w:t>
      </w:r>
      <w:proofErr w:type="spellStart"/>
      <w:r w:rsidR="006F31F5">
        <w:lastRenderedPageBreak/>
        <w:t>proctablectrl</w:t>
      </w:r>
      <w:proofErr w:type="spellEnd"/>
      <w:r w:rsidR="006F31F5">
        <w:t xml:space="preserve"> table using the </w:t>
      </w:r>
      <w:proofErr w:type="spellStart"/>
      <w:r w:rsidR="006F31F5">
        <w:t>iniproc_ctrl</w:t>
      </w:r>
      <w:proofErr w:type="spellEnd"/>
      <w:r w:rsidR="006F31F5">
        <w:t xml:space="preserve"> API with the name “</w:t>
      </w:r>
      <w:proofErr w:type="gramStart"/>
      <w:r w:rsidR="006F31F5">
        <w:t>PAFB  CTRL</w:t>
      </w:r>
      <w:proofErr w:type="gramEnd"/>
      <w:r w:rsidR="006F31F5">
        <w:t xml:space="preserve">”.  It must be added in the context of the </w:t>
      </w:r>
      <w:proofErr w:type="spellStart"/>
      <w:r w:rsidR="006F31F5">
        <w:t>fpctrl</w:t>
      </w:r>
      <w:proofErr w:type="spellEnd"/>
      <w:r w:rsidR="006F31F5">
        <w:t xml:space="preserve"> and </w:t>
      </w:r>
      <w:proofErr w:type="spellStart"/>
      <w:r w:rsidR="006F31F5">
        <w:t>fpsort</w:t>
      </w:r>
      <w:proofErr w:type="spellEnd"/>
      <w:r w:rsidR="006F31F5">
        <w:t xml:space="preserve"> process.  I’m not sure why it needs to be added to the </w:t>
      </w:r>
      <w:proofErr w:type="spellStart"/>
      <w:r w:rsidR="006F31F5">
        <w:t>fpsort</w:t>
      </w:r>
      <w:proofErr w:type="spellEnd"/>
      <w:r w:rsidR="006F31F5">
        <w:t xml:space="preserve"> process other then I can’t make it work.  There is a security table that needs to be update</w:t>
      </w:r>
      <w:r w:rsidR="006921F5">
        <w:t>d.  The security table is located at</w:t>
      </w:r>
      <w:r w:rsidR="006F31F5">
        <w:t xml:space="preserve"> </w:t>
      </w:r>
      <w:r w:rsidR="006921F5">
        <w:t>RUN/FORTNA/</w:t>
      </w:r>
      <w:proofErr w:type="spellStart"/>
      <w:r w:rsidR="006F31F5">
        <w:t>ctrlprocnames.asc</w:t>
      </w:r>
      <w:proofErr w:type="spellEnd"/>
      <w:r w:rsidR="006921F5">
        <w:t xml:space="preserve">.  The line </w:t>
      </w:r>
      <w:proofErr w:type="gramStart"/>
      <w:r w:rsidR="006921F5">
        <w:t>PAFB  CTRL</w:t>
      </w:r>
      <w:proofErr w:type="gramEnd"/>
      <w:r w:rsidR="006921F5">
        <w:t>~100~ needs to be added.</w:t>
      </w:r>
      <w:r w:rsidR="00033186">
        <w:t xml:space="preserve">  After FortnaPlus Control is started the “Configuration Menu…-&gt;Standard Controls…-&gt;Batches” menu needs to be configured to run the Print and Apply Fallback process.</w:t>
      </w:r>
    </w:p>
    <w:p w:rsidR="00033186" w:rsidRDefault="00033186" w:rsidP="00980D26">
      <w:pPr>
        <w:pStyle w:val="BodyText"/>
      </w:pPr>
      <w:r>
        <w:t>The configuration is</w:t>
      </w:r>
    </w:p>
    <w:p w:rsidR="00033186" w:rsidRDefault="00033186" w:rsidP="00033186">
      <w:pPr>
        <w:pStyle w:val="BodyText"/>
        <w:numPr>
          <w:ilvl w:val="0"/>
          <w:numId w:val="38"/>
        </w:numPr>
      </w:pPr>
      <w:proofErr w:type="spellStart"/>
      <w:r>
        <w:t>File_Name</w:t>
      </w:r>
      <w:proofErr w:type="spellEnd"/>
      <w:r>
        <w:t xml:space="preserve"> = </w:t>
      </w:r>
      <w:proofErr w:type="spellStart"/>
      <w:r>
        <w:t>PrintApplyFallback</w:t>
      </w:r>
      <w:proofErr w:type="spellEnd"/>
    </w:p>
    <w:p w:rsidR="00033186" w:rsidRDefault="00033186" w:rsidP="00033186">
      <w:pPr>
        <w:pStyle w:val="BodyText"/>
        <w:numPr>
          <w:ilvl w:val="0"/>
          <w:numId w:val="38"/>
        </w:numPr>
      </w:pPr>
      <w:r>
        <w:t>Description = Print Apply Fallback</w:t>
      </w:r>
    </w:p>
    <w:p w:rsidR="00033186" w:rsidRDefault="002B19C5" w:rsidP="00033186">
      <w:pPr>
        <w:pStyle w:val="BodyText"/>
        <w:numPr>
          <w:ilvl w:val="0"/>
          <w:numId w:val="38"/>
        </w:numPr>
      </w:pPr>
      <w:proofErr w:type="spellStart"/>
      <w:r>
        <w:t>HowOften</w:t>
      </w:r>
      <w:proofErr w:type="spellEnd"/>
      <w:r>
        <w:t xml:space="preserve"> = 1</w:t>
      </w:r>
    </w:p>
    <w:p w:rsidR="00033186" w:rsidRDefault="00033186" w:rsidP="00033186">
      <w:pPr>
        <w:pStyle w:val="BodyText"/>
        <w:numPr>
          <w:ilvl w:val="0"/>
          <w:numId w:val="38"/>
        </w:numPr>
      </w:pPr>
      <w:r>
        <w:t>Increment = INVALID</w:t>
      </w:r>
    </w:p>
    <w:p w:rsidR="00033186" w:rsidRDefault="00967A00" w:rsidP="00033186">
      <w:pPr>
        <w:pStyle w:val="BodyText"/>
        <w:numPr>
          <w:ilvl w:val="0"/>
          <w:numId w:val="38"/>
        </w:numPr>
      </w:pPr>
      <w:r>
        <w:t>Type = Count</w:t>
      </w:r>
    </w:p>
    <w:p w:rsidR="00967A00" w:rsidRDefault="00967A00" w:rsidP="00033186">
      <w:pPr>
        <w:pStyle w:val="BodyText"/>
        <w:numPr>
          <w:ilvl w:val="0"/>
          <w:numId w:val="38"/>
        </w:numPr>
      </w:pPr>
      <w:r>
        <w:t>Process = CTRL</w:t>
      </w:r>
    </w:p>
    <w:p w:rsidR="00967A00" w:rsidRDefault="00967A00" w:rsidP="00033186">
      <w:pPr>
        <w:pStyle w:val="BodyText"/>
        <w:numPr>
          <w:ilvl w:val="0"/>
          <w:numId w:val="38"/>
        </w:numPr>
      </w:pPr>
      <w:proofErr w:type="spellStart"/>
      <w:r>
        <w:t>InternalProc</w:t>
      </w:r>
      <w:proofErr w:type="spellEnd"/>
      <w:r>
        <w:t xml:space="preserve"> = blank</w:t>
      </w:r>
    </w:p>
    <w:p w:rsidR="00967A00" w:rsidRDefault="00967A00" w:rsidP="00033186">
      <w:pPr>
        <w:pStyle w:val="BodyText"/>
        <w:numPr>
          <w:ilvl w:val="0"/>
          <w:numId w:val="38"/>
        </w:numPr>
      </w:pPr>
      <w:proofErr w:type="spellStart"/>
      <w:r>
        <w:t>InternalProcCtrl</w:t>
      </w:r>
      <w:proofErr w:type="spellEnd"/>
      <w:r>
        <w:t xml:space="preserve"> = PAFB  CTRL</w:t>
      </w:r>
    </w:p>
    <w:p w:rsidR="00967A00" w:rsidRDefault="00967A00" w:rsidP="00033186">
      <w:pPr>
        <w:pStyle w:val="BodyText"/>
        <w:numPr>
          <w:ilvl w:val="0"/>
          <w:numId w:val="38"/>
        </w:numPr>
      </w:pPr>
      <w:r>
        <w:t>Machine = CP2</w:t>
      </w:r>
    </w:p>
    <w:p w:rsidR="00967A00" w:rsidRDefault="00967A00" w:rsidP="00033186">
      <w:pPr>
        <w:pStyle w:val="BodyText"/>
        <w:numPr>
          <w:ilvl w:val="0"/>
          <w:numId w:val="38"/>
        </w:numPr>
      </w:pPr>
      <w:r>
        <w:t>All Machines = N</w:t>
      </w:r>
    </w:p>
    <w:p w:rsidR="00967A00" w:rsidRDefault="00967A00" w:rsidP="00033186">
      <w:pPr>
        <w:pStyle w:val="BodyText"/>
        <w:numPr>
          <w:ilvl w:val="0"/>
          <w:numId w:val="38"/>
        </w:numPr>
      </w:pPr>
      <w:proofErr w:type="spellStart"/>
      <w:r>
        <w:t>DoFile</w:t>
      </w:r>
      <w:proofErr w:type="spellEnd"/>
      <w:r>
        <w:t xml:space="preserve"> = N</w:t>
      </w:r>
    </w:p>
    <w:p w:rsidR="00033186" w:rsidRPr="00980D26" w:rsidRDefault="00033186" w:rsidP="00980D26">
      <w:pPr>
        <w:pStyle w:val="BodyText"/>
      </w:pPr>
    </w:p>
    <w:p w:rsidR="000708E5" w:rsidRDefault="000708E5" w:rsidP="00202BC0">
      <w:pPr>
        <w:pStyle w:val="Heading1"/>
      </w:pPr>
      <w:bookmarkStart w:id="71" w:name="_Toc291596181"/>
      <w:r>
        <w:lastRenderedPageBreak/>
        <w:t>Error Reporting</w:t>
      </w:r>
      <w:bookmarkEnd w:id="71"/>
    </w:p>
    <w:p w:rsidR="000708E5" w:rsidRDefault="000708E5" w:rsidP="000708E5">
      <w:pPr>
        <w:pStyle w:val="Heading2"/>
      </w:pPr>
      <w:bookmarkStart w:id="72" w:name="_Toc291596182"/>
      <w:r>
        <w:t>General Architecture</w:t>
      </w:r>
      <w:bookmarkEnd w:id="72"/>
    </w:p>
    <w:p w:rsidR="000708E5" w:rsidRDefault="000708E5" w:rsidP="000708E5">
      <w:pPr>
        <w:pStyle w:val="Heading3"/>
      </w:pPr>
      <w:bookmarkStart w:id="73" w:name="_Toc291596183"/>
      <w:r>
        <w:t>Startup Logs</w:t>
      </w:r>
      <w:bookmarkEnd w:id="73"/>
    </w:p>
    <w:p w:rsidR="000708E5" w:rsidRDefault="000708E5" w:rsidP="000708E5">
      <w:pPr>
        <w:pStyle w:val="BodyText"/>
      </w:pPr>
      <w:r>
        <w:t xml:space="preserve">Startup </w:t>
      </w:r>
      <w:r w:rsidR="00565DD5">
        <w:t>information is</w:t>
      </w:r>
      <w:r>
        <w:t xml:space="preserve"> logged to the following files in the “</w:t>
      </w:r>
      <w:proofErr w:type="gramStart"/>
      <w:r>
        <w:t>..</w:t>
      </w:r>
      <w:proofErr w:type="gramEnd"/>
      <w:r>
        <w:t>/LOGS” directory where the “</w:t>
      </w:r>
      <w:proofErr w:type="gramStart"/>
      <w:r>
        <w:t>./</w:t>
      </w:r>
      <w:proofErr w:type="spellStart"/>
      <w:proofErr w:type="gramEnd"/>
      <w:r>
        <w:t>fortna</w:t>
      </w:r>
      <w:proofErr w:type="spellEnd"/>
      <w:r>
        <w:t>” executable was run.</w:t>
      </w:r>
      <w:r w:rsidR="00565DD5">
        <w:t xml:space="preserve">  Each log is rewritten on each start of the </w:t>
      </w:r>
      <w:proofErr w:type="spellStart"/>
      <w:r w:rsidR="00565DD5">
        <w:t>fortna</w:t>
      </w:r>
      <w:proofErr w:type="spellEnd"/>
      <w:r w:rsidR="00565DD5">
        <w:t xml:space="preserve"> executable.</w:t>
      </w:r>
    </w:p>
    <w:p w:rsidR="000708E5" w:rsidRDefault="000E6317" w:rsidP="000708E5">
      <w:pPr>
        <w:pStyle w:val="BodyText"/>
        <w:numPr>
          <w:ilvl w:val="0"/>
          <w:numId w:val="36"/>
        </w:numPr>
      </w:pPr>
      <w:r>
        <w:t>&lt;machine</w:t>
      </w:r>
      <w:r w:rsidR="000708E5">
        <w:t>&gt;_fortna.log</w:t>
      </w:r>
    </w:p>
    <w:p w:rsidR="000708E5" w:rsidRDefault="000E6317" w:rsidP="000708E5">
      <w:pPr>
        <w:pStyle w:val="BodyText"/>
        <w:numPr>
          <w:ilvl w:val="0"/>
          <w:numId w:val="36"/>
        </w:numPr>
      </w:pPr>
      <w:r>
        <w:t>&lt;machine</w:t>
      </w:r>
      <w:r w:rsidR="000708E5">
        <w:t>&gt;_fpctrl.log</w:t>
      </w:r>
    </w:p>
    <w:p w:rsidR="000708E5" w:rsidRDefault="000E6317" w:rsidP="000708E5">
      <w:pPr>
        <w:pStyle w:val="BodyText"/>
        <w:numPr>
          <w:ilvl w:val="0"/>
          <w:numId w:val="36"/>
        </w:numPr>
      </w:pPr>
      <w:r>
        <w:t>&lt;machine</w:t>
      </w:r>
      <w:r w:rsidR="000708E5">
        <w:t>&gt;_fpgui.log</w:t>
      </w:r>
    </w:p>
    <w:p w:rsidR="000708E5" w:rsidRDefault="000E6317" w:rsidP="000708E5">
      <w:pPr>
        <w:pStyle w:val="BodyText"/>
        <w:numPr>
          <w:ilvl w:val="0"/>
          <w:numId w:val="36"/>
        </w:numPr>
      </w:pPr>
      <w:r>
        <w:t>&lt;machine</w:t>
      </w:r>
      <w:r w:rsidR="000708E5">
        <w:t>&gt;_fpserv.log</w:t>
      </w:r>
    </w:p>
    <w:p w:rsidR="000708E5" w:rsidRDefault="000E6317" w:rsidP="000708E5">
      <w:pPr>
        <w:pStyle w:val="BodyText"/>
        <w:numPr>
          <w:ilvl w:val="0"/>
          <w:numId w:val="36"/>
        </w:numPr>
      </w:pPr>
      <w:r>
        <w:t>&lt;machine</w:t>
      </w:r>
      <w:r w:rsidR="000708E5">
        <w:t>&gt;_fpsort.log</w:t>
      </w:r>
    </w:p>
    <w:p w:rsidR="000708E5" w:rsidRDefault="000708E5" w:rsidP="000708E5">
      <w:pPr>
        <w:pStyle w:val="BodyText"/>
      </w:pPr>
      <w:r>
        <w:t xml:space="preserve">Each log covers </w:t>
      </w:r>
      <w:r w:rsidR="00565DD5">
        <w:t>a</w:t>
      </w:r>
      <w:r>
        <w:t xml:space="preserve"> process in the </w:t>
      </w:r>
      <w:proofErr w:type="spellStart"/>
      <w:r>
        <w:t>fortna</w:t>
      </w:r>
      <w:proofErr w:type="spellEnd"/>
      <w:r>
        <w:t xml:space="preserve"> executable.</w:t>
      </w:r>
    </w:p>
    <w:p w:rsidR="00565DD5" w:rsidRDefault="00565DD5" w:rsidP="000708E5">
      <w:pPr>
        <w:pStyle w:val="BodyText"/>
      </w:pPr>
    </w:p>
    <w:p w:rsidR="00565DD5" w:rsidRDefault="00565DD5" w:rsidP="00565DD5">
      <w:pPr>
        <w:pStyle w:val="Heading2"/>
      </w:pPr>
      <w:bookmarkStart w:id="74" w:name="_Toc291596184"/>
      <w:r>
        <w:t>Runtime Logs</w:t>
      </w:r>
      <w:bookmarkEnd w:id="74"/>
    </w:p>
    <w:p w:rsidR="000E6317" w:rsidRDefault="00565DD5" w:rsidP="000708E5">
      <w:pPr>
        <w:pStyle w:val="BodyText"/>
      </w:pPr>
      <w:r>
        <w:t xml:space="preserve">Runtime information is logged to the following files by default in </w:t>
      </w:r>
      <w:proofErr w:type="gramStart"/>
      <w:r>
        <w:t>the ..</w:t>
      </w:r>
      <w:proofErr w:type="gramEnd"/>
      <w:r>
        <w:t>/LOGS directory</w:t>
      </w:r>
      <w:r w:rsidR="000E6317">
        <w:t>.</w:t>
      </w:r>
    </w:p>
    <w:p w:rsidR="00565DD5" w:rsidRDefault="000E6317" w:rsidP="000E6317">
      <w:pPr>
        <w:pStyle w:val="BodyText"/>
        <w:numPr>
          <w:ilvl w:val="0"/>
          <w:numId w:val="37"/>
        </w:numPr>
      </w:pPr>
      <w:r>
        <w:t>&lt;machine&gt;CTRL.&lt;day&gt;</w:t>
      </w:r>
    </w:p>
    <w:p w:rsidR="000E6317" w:rsidRDefault="000E6317" w:rsidP="000E6317">
      <w:pPr>
        <w:pStyle w:val="BodyText"/>
        <w:numPr>
          <w:ilvl w:val="0"/>
          <w:numId w:val="37"/>
        </w:numPr>
      </w:pPr>
      <w:r>
        <w:t>&lt;machine&gt;GUI.&lt;day&gt;</w:t>
      </w:r>
    </w:p>
    <w:p w:rsidR="000E6317" w:rsidRDefault="000E6317" w:rsidP="000E6317">
      <w:pPr>
        <w:pStyle w:val="BodyText"/>
        <w:numPr>
          <w:ilvl w:val="0"/>
          <w:numId w:val="37"/>
        </w:numPr>
      </w:pPr>
      <w:r>
        <w:t>&lt;machine&gt;MAIN.&lt;day&gt;</w:t>
      </w:r>
    </w:p>
    <w:p w:rsidR="000E6317" w:rsidRDefault="000E6317" w:rsidP="000E6317">
      <w:pPr>
        <w:pStyle w:val="BodyText"/>
        <w:numPr>
          <w:ilvl w:val="0"/>
          <w:numId w:val="37"/>
        </w:numPr>
      </w:pPr>
      <w:r>
        <w:t>&lt;machine&gt;SERV.&lt;day&gt;</w:t>
      </w:r>
    </w:p>
    <w:p w:rsidR="000E6317" w:rsidRDefault="000E6317" w:rsidP="000E6317">
      <w:pPr>
        <w:pStyle w:val="BodyText"/>
        <w:numPr>
          <w:ilvl w:val="0"/>
          <w:numId w:val="37"/>
        </w:numPr>
      </w:pPr>
      <w:r>
        <w:t>&lt;machine&gt;SORT.&lt;day&gt;</w:t>
      </w:r>
    </w:p>
    <w:p w:rsidR="000E6317" w:rsidRDefault="000E6317" w:rsidP="000E6317">
      <w:pPr>
        <w:pStyle w:val="BodyText"/>
        <w:ind w:left="75"/>
      </w:pPr>
      <w:r>
        <w:t>The logging information is appended to each file.</w:t>
      </w:r>
    </w:p>
    <w:p w:rsidR="00C20C74" w:rsidRPr="000708E5" w:rsidRDefault="00C20C74" w:rsidP="000E6317">
      <w:pPr>
        <w:pStyle w:val="BodyText"/>
        <w:ind w:left="75"/>
      </w:pPr>
    </w:p>
    <w:p w:rsidR="00202BC0" w:rsidRDefault="00202BC0" w:rsidP="00202BC0">
      <w:pPr>
        <w:pStyle w:val="Heading1"/>
      </w:pPr>
      <w:bookmarkStart w:id="75" w:name="_Toc291596185"/>
      <w:r w:rsidRPr="00202BC0">
        <w:lastRenderedPageBreak/>
        <w:t>Computer</w:t>
      </w:r>
      <w:bookmarkEnd w:id="46"/>
      <w:r w:rsidR="00AF4DEA">
        <w:t xml:space="preserve"> </w:t>
      </w:r>
      <w:r w:rsidR="00E17A34">
        <w:t>System</w:t>
      </w:r>
      <w:bookmarkEnd w:id="75"/>
    </w:p>
    <w:p w:rsidR="00E17A34" w:rsidRDefault="00E17A34" w:rsidP="00E17A34">
      <w:pPr>
        <w:pStyle w:val="Heading2"/>
      </w:pPr>
      <w:bookmarkStart w:id="76" w:name="_Toc291596186"/>
      <w:r>
        <w:t>System Architecture</w:t>
      </w:r>
      <w:bookmarkEnd w:id="76"/>
    </w:p>
    <w:p w:rsidR="007C312B" w:rsidRPr="007C312B" w:rsidRDefault="00715CC9" w:rsidP="007C312B">
      <w:pPr>
        <w:pStyle w:val="BodyText"/>
      </w:pPr>
      <w:r>
        <w:t xml:space="preserve">Initial development will be done using QNX 6.4.1 hosted under </w:t>
      </w:r>
      <w:proofErr w:type="spellStart"/>
      <w:r>
        <w:t>VMWare</w:t>
      </w:r>
      <w:proofErr w:type="spellEnd"/>
      <w:r>
        <w:t xml:space="preserve"> with 2 processors, 8 GB of hard disk space, and 1 GB of RAM.</w:t>
      </w:r>
    </w:p>
    <w:p w:rsidR="00E17A34" w:rsidRDefault="00C20C74" w:rsidP="00202BC0">
      <w:pPr>
        <w:pStyle w:val="Heading2"/>
      </w:pPr>
      <w:bookmarkStart w:id="77" w:name="_Toc291596187"/>
      <w:bookmarkStart w:id="78" w:name="_Toc183243086"/>
      <w:r>
        <w:t>Real-time Performance</w:t>
      </w:r>
      <w:bookmarkEnd w:id="77"/>
    </w:p>
    <w:bookmarkEnd w:id="78"/>
    <w:p w:rsidR="00202BC0" w:rsidRDefault="00C20C74" w:rsidP="00B87571">
      <w:pPr>
        <w:pStyle w:val="BodyText"/>
      </w:pPr>
      <w:r>
        <w:t>Testing on a 3.4 GHz processor shows an average runtime of 2.5 us and a high runtime of 13 us for Print and Apply Fallback processing.</w:t>
      </w:r>
    </w:p>
    <w:p w:rsidR="00202BC0" w:rsidRDefault="00202BC0" w:rsidP="00E17A34">
      <w:pPr>
        <w:pStyle w:val="Heading2"/>
      </w:pPr>
      <w:bookmarkStart w:id="79" w:name="_Toc183243088"/>
      <w:bookmarkStart w:id="80" w:name="_Toc291596188"/>
      <w:r w:rsidRPr="00202BC0">
        <w:t>Support</w:t>
      </w:r>
      <w:bookmarkEnd w:id="79"/>
      <w:bookmarkEnd w:id="80"/>
    </w:p>
    <w:p w:rsidR="007C312B" w:rsidRPr="007C312B" w:rsidRDefault="007C312B" w:rsidP="007C312B">
      <w:pPr>
        <w:pStyle w:val="BodyText"/>
      </w:pPr>
      <w:r>
        <w:t>TDB</w:t>
      </w:r>
    </w:p>
    <w:p w:rsidR="00951A7B" w:rsidRPr="00202BC0" w:rsidRDefault="00951A7B" w:rsidP="00951A7B">
      <w:pPr>
        <w:pStyle w:val="Heading1"/>
      </w:pPr>
      <w:bookmarkStart w:id="81" w:name="_Toc183243092"/>
      <w:bookmarkStart w:id="82" w:name="_Toc184698299"/>
      <w:bookmarkStart w:id="83" w:name="_Toc291596189"/>
      <w:r w:rsidRPr="00202BC0">
        <w:lastRenderedPageBreak/>
        <w:t>Deployment and Validation Plan</w:t>
      </w:r>
      <w:bookmarkEnd w:id="81"/>
      <w:bookmarkEnd w:id="82"/>
      <w:bookmarkEnd w:id="83"/>
    </w:p>
    <w:p w:rsidR="00951A7B" w:rsidRPr="00202BC0" w:rsidRDefault="00951A7B" w:rsidP="00951A7B">
      <w:pPr>
        <w:pStyle w:val="Heading2"/>
      </w:pPr>
      <w:bookmarkStart w:id="84" w:name="_Toc184698300"/>
      <w:bookmarkStart w:id="85" w:name="_Toc291596190"/>
      <w:r>
        <w:t>Intent</w:t>
      </w:r>
      <w:bookmarkEnd w:id="84"/>
      <w:bookmarkEnd w:id="85"/>
    </w:p>
    <w:p w:rsidR="00951A7B" w:rsidRDefault="001F6E0A" w:rsidP="00951A7B">
      <w:pPr>
        <w:pStyle w:val="BodyText"/>
      </w:pPr>
      <w:r>
        <w:t>The intent of the test plan is to validate the Print and Apply Fallback configuration code operates as expected and can be deployed at a Client’s site.</w:t>
      </w:r>
      <w:r w:rsidR="001343B5">
        <w:t xml:space="preserve">  The testing will consist of simulation and physical equipment if it is available.</w:t>
      </w:r>
    </w:p>
    <w:p w:rsidR="00B547D0" w:rsidRDefault="001343B5" w:rsidP="00B547D0">
      <w:pPr>
        <w:pStyle w:val="Heading2"/>
      </w:pPr>
      <w:bookmarkStart w:id="86" w:name="_Toc291596191"/>
      <w:r>
        <w:t>Print and Apply Simulation Setup</w:t>
      </w:r>
      <w:bookmarkEnd w:id="86"/>
    </w:p>
    <w:p w:rsidR="00B547D0" w:rsidRDefault="00FF3BE0" w:rsidP="00B547D0">
      <w:r>
        <w:t>Initial testing will simulate a Print and Apply Line.  The instructions for simulating and testing a Print and Apply Line can be found in PA_TestPlan.doc.  The following sections document where the configuration menus in the PA_TestPlan.doc can be found and if other modification where required.  In many cases the name of the configuration does not match the name in the menu structure or the actual name of the menu.</w:t>
      </w:r>
    </w:p>
    <w:p w:rsidR="001143A3" w:rsidRDefault="001143A3" w:rsidP="001143A3">
      <w:pPr>
        <w:pStyle w:val="Heading3"/>
      </w:pPr>
      <w:bookmarkStart w:id="87" w:name="_Toc291596192"/>
      <w:r>
        <w:t>Machine Menu</w:t>
      </w:r>
      <w:bookmarkEnd w:id="87"/>
    </w:p>
    <w:p w:rsidR="001143A3" w:rsidRDefault="001143A3" w:rsidP="001143A3">
      <w:pPr>
        <w:pStyle w:val="BodyText"/>
      </w:pPr>
      <w:r>
        <w:t>The Machine menu is located under Configuration Menu</w:t>
      </w:r>
      <w:r w:rsidR="00437969">
        <w:t>…</w:t>
      </w:r>
      <w:r>
        <w:t>-&gt;</w:t>
      </w:r>
      <w:r w:rsidR="00437969">
        <w:t>Communication</w:t>
      </w:r>
      <w:r>
        <w:t xml:space="preserve"> Utilities…</w:t>
      </w:r>
      <w:r w:rsidR="00437969">
        <w:t>-&gt;Machine.</w:t>
      </w:r>
    </w:p>
    <w:p w:rsidR="001143A3" w:rsidRDefault="00437969" w:rsidP="00437969">
      <w:pPr>
        <w:pStyle w:val="Heading3"/>
      </w:pPr>
      <w:bookmarkStart w:id="88" w:name="_Toc291596193"/>
      <w:proofErr w:type="spellStart"/>
      <w:r>
        <w:t>MsgMap</w:t>
      </w:r>
      <w:proofErr w:type="spellEnd"/>
      <w:r>
        <w:t xml:space="preserve"> Menu</w:t>
      </w:r>
      <w:bookmarkEnd w:id="88"/>
    </w:p>
    <w:p w:rsidR="00437969" w:rsidRDefault="00437969" w:rsidP="001143A3">
      <w:pPr>
        <w:pStyle w:val="BodyText"/>
      </w:pPr>
      <w:r>
        <w:t xml:space="preserve">The </w:t>
      </w:r>
      <w:proofErr w:type="spellStart"/>
      <w:r>
        <w:t>MsgMap</w:t>
      </w:r>
      <w:proofErr w:type="spellEnd"/>
      <w:r>
        <w:t xml:space="preserve"> menu is located under Configuration Menu…-&gt;Communication Utilities…-&gt;Message Map.</w:t>
      </w:r>
    </w:p>
    <w:p w:rsidR="00437969" w:rsidRDefault="00437969" w:rsidP="00437969">
      <w:pPr>
        <w:pStyle w:val="Heading3"/>
      </w:pPr>
      <w:bookmarkStart w:id="89" w:name="_Toc291596194"/>
      <w:r>
        <w:t>Configure I/O</w:t>
      </w:r>
      <w:bookmarkEnd w:id="89"/>
    </w:p>
    <w:p w:rsidR="00437969" w:rsidRDefault="00437969" w:rsidP="001143A3">
      <w:pPr>
        <w:pStyle w:val="BodyText"/>
      </w:pPr>
      <w:r>
        <w:t xml:space="preserve">The Configure I/O menu named </w:t>
      </w:r>
      <w:proofErr w:type="spellStart"/>
      <w:r>
        <w:t>IO_Configuration</w:t>
      </w:r>
      <w:proofErr w:type="spellEnd"/>
      <w:r>
        <w:t xml:space="preserve"> is located under Configuration Menu…-&gt;Communication Utilities…-&gt;IO Configure</w:t>
      </w:r>
      <w:r w:rsidR="008D62BC">
        <w:t xml:space="preserve"> or Configuration Menu…-&gt;IO Utilities…-&gt;IO Configure</w:t>
      </w:r>
    </w:p>
    <w:p w:rsidR="00437969" w:rsidRDefault="008D62BC" w:rsidP="008D62BC">
      <w:pPr>
        <w:pStyle w:val="Heading3"/>
      </w:pPr>
      <w:bookmarkStart w:id="90" w:name="_Toc291596195"/>
      <w:r>
        <w:t>Conveyor I/O Menu</w:t>
      </w:r>
      <w:bookmarkEnd w:id="90"/>
    </w:p>
    <w:p w:rsidR="008D62BC" w:rsidRDefault="008D62BC" w:rsidP="001143A3">
      <w:pPr>
        <w:pStyle w:val="BodyText"/>
      </w:pPr>
      <w:r>
        <w:t xml:space="preserve">The Conveyor I/O menu named </w:t>
      </w:r>
      <w:proofErr w:type="spellStart"/>
      <w:r>
        <w:t>Parts_Menu</w:t>
      </w:r>
      <w:proofErr w:type="spellEnd"/>
      <w:r>
        <w:t xml:space="preserve"> is located under Configuration Menu…-&gt;IO Utilities…-&gt;IO Conveyor.</w:t>
      </w:r>
    </w:p>
    <w:p w:rsidR="00B50726" w:rsidRDefault="00B50726" w:rsidP="00B50726">
      <w:pPr>
        <w:pStyle w:val="Heading3"/>
      </w:pPr>
      <w:bookmarkStart w:id="91" w:name="_Toc291596196"/>
      <w:r>
        <w:t>Batches Configuration</w:t>
      </w:r>
      <w:bookmarkEnd w:id="91"/>
    </w:p>
    <w:p w:rsidR="00B50726" w:rsidRDefault="00B50726" w:rsidP="001143A3">
      <w:pPr>
        <w:pStyle w:val="BodyText"/>
      </w:pPr>
      <w:r>
        <w:t>The Batches Configuration menu named Batches is located under Configuration Menu…-&gt;Standard Controls…-&gt;Batches.  I believe DOSCAN is now DO SCANS.</w:t>
      </w:r>
    </w:p>
    <w:p w:rsidR="00B50726" w:rsidRDefault="00B50726" w:rsidP="00B50726">
      <w:pPr>
        <w:pStyle w:val="Heading3"/>
      </w:pPr>
      <w:bookmarkStart w:id="92" w:name="_Toc291596197"/>
      <w:r>
        <w:lastRenderedPageBreak/>
        <w:t>Sorter Configuration</w:t>
      </w:r>
      <w:bookmarkEnd w:id="92"/>
    </w:p>
    <w:p w:rsidR="00B50726" w:rsidRDefault="00056817" w:rsidP="001143A3">
      <w:pPr>
        <w:pStyle w:val="BodyText"/>
      </w:pPr>
      <w:r>
        <w:t>The Sorter Configuration menu named Sorters is located under Configuration Menu…-&gt;Sorter Utilities…-&gt;Shifter Configurations.</w:t>
      </w:r>
    </w:p>
    <w:p w:rsidR="00B50726" w:rsidRDefault="00056817" w:rsidP="00056817">
      <w:pPr>
        <w:pStyle w:val="Heading3"/>
      </w:pPr>
      <w:bookmarkStart w:id="93" w:name="_Toc291596198"/>
      <w:r>
        <w:t>Induct Point Menu</w:t>
      </w:r>
      <w:bookmarkEnd w:id="93"/>
    </w:p>
    <w:p w:rsidR="00056817" w:rsidRDefault="00056817" w:rsidP="001143A3">
      <w:pPr>
        <w:pStyle w:val="BodyText"/>
      </w:pPr>
      <w:r>
        <w:t xml:space="preserve">The Induct Point menu named Sorter </w:t>
      </w:r>
      <w:proofErr w:type="spellStart"/>
      <w:r>
        <w:t>Inpoints</w:t>
      </w:r>
      <w:proofErr w:type="spellEnd"/>
      <w:r>
        <w:t xml:space="preserve"> is located under Configuration Menu…-&gt;Sorter Utilities…-&gt;</w:t>
      </w:r>
      <w:r w:rsidR="00547D80">
        <w:t>Induct Points</w:t>
      </w:r>
    </w:p>
    <w:p w:rsidR="00880288" w:rsidRDefault="00880288" w:rsidP="00880288">
      <w:pPr>
        <w:pStyle w:val="Heading3"/>
      </w:pPr>
      <w:bookmarkStart w:id="94" w:name="_Toc291596199"/>
      <w:r>
        <w:t>Divert Point Menu</w:t>
      </w:r>
      <w:bookmarkEnd w:id="94"/>
    </w:p>
    <w:p w:rsidR="00880288" w:rsidRDefault="00880288" w:rsidP="001143A3">
      <w:pPr>
        <w:pStyle w:val="BodyText"/>
      </w:pPr>
      <w:r>
        <w:t>The Divert Point menu named Sorter Outpoints is located under Configuration Menu…-&gt;Sorter Utilities…-&gt;Divert Points</w:t>
      </w:r>
    </w:p>
    <w:p w:rsidR="00880288" w:rsidRDefault="00685288" w:rsidP="00685288">
      <w:pPr>
        <w:pStyle w:val="Heading3"/>
      </w:pPr>
      <w:bookmarkStart w:id="95" w:name="_Toc291596200"/>
      <w:r>
        <w:t>Update Points</w:t>
      </w:r>
      <w:bookmarkEnd w:id="95"/>
    </w:p>
    <w:p w:rsidR="00B21040" w:rsidRDefault="00685288" w:rsidP="001143A3">
      <w:pPr>
        <w:pStyle w:val="BodyText"/>
      </w:pPr>
      <w:r>
        <w:t>The Sorter Update menu named Sorter Updates is located under Configuration Menu…-&gt;Sorter Utilities…-&gt;Update Points.</w:t>
      </w:r>
    </w:p>
    <w:p w:rsidR="00B21040" w:rsidRDefault="00B21040" w:rsidP="00B21040">
      <w:pPr>
        <w:pStyle w:val="Heading3"/>
      </w:pPr>
      <w:bookmarkStart w:id="96" w:name="_Toc291596201"/>
      <w:proofErr w:type="spellStart"/>
      <w:r>
        <w:t>ScanStat</w:t>
      </w:r>
      <w:proofErr w:type="spellEnd"/>
      <w:r>
        <w:t xml:space="preserve"> Configuration</w:t>
      </w:r>
      <w:bookmarkEnd w:id="96"/>
    </w:p>
    <w:p w:rsidR="00685288" w:rsidRDefault="00B21040" w:rsidP="001143A3">
      <w:pPr>
        <w:pStyle w:val="BodyText"/>
      </w:pPr>
      <w:r>
        <w:t>The Scan Stat Configuration named Scanner Stats is located under</w:t>
      </w:r>
      <w:r w:rsidR="002B71E0">
        <w:t xml:space="preserve"> </w:t>
      </w:r>
      <w:r>
        <w:t>Configuration Menu…-&gt;Communication Utilities…-&gt;</w:t>
      </w:r>
      <w:proofErr w:type="spellStart"/>
      <w:r>
        <w:t>Scanstat</w:t>
      </w:r>
      <w:proofErr w:type="spellEnd"/>
      <w:r>
        <w:t xml:space="preserve"> </w:t>
      </w:r>
      <w:proofErr w:type="spellStart"/>
      <w:r>
        <w:t>Config</w:t>
      </w:r>
      <w:proofErr w:type="spellEnd"/>
      <w:r>
        <w:t xml:space="preserve">.  </w:t>
      </w:r>
      <w:proofErr w:type="gramStart"/>
      <w:r>
        <w:t xml:space="preserve">PA </w:t>
      </w:r>
      <w:proofErr w:type="spellStart"/>
      <w:r>
        <w:t>scanstat</w:t>
      </w:r>
      <w:proofErr w:type="spellEnd"/>
      <w:r>
        <w:t xml:space="preserve"> maybe PA (</w:t>
      </w:r>
      <w:proofErr w:type="spellStart"/>
      <w:r>
        <w:t>ScanProcess</w:t>
      </w:r>
      <w:proofErr w:type="spellEnd"/>
      <w:r>
        <w:t>).</w:t>
      </w:r>
      <w:proofErr w:type="gramEnd"/>
    </w:p>
    <w:p w:rsidR="00B21040" w:rsidRDefault="0084490A" w:rsidP="0084490A">
      <w:pPr>
        <w:pStyle w:val="Heading3"/>
      </w:pPr>
      <w:bookmarkStart w:id="97" w:name="_Toc291596202"/>
      <w:r>
        <w:t>Print Apply Line</w:t>
      </w:r>
      <w:bookmarkEnd w:id="97"/>
    </w:p>
    <w:p w:rsidR="0084490A" w:rsidRDefault="0084490A" w:rsidP="001143A3">
      <w:pPr>
        <w:pStyle w:val="BodyText"/>
      </w:pPr>
      <w:r>
        <w:t xml:space="preserve">The Print Apply Line menu named </w:t>
      </w:r>
      <w:proofErr w:type="spellStart"/>
      <w:r>
        <w:t>PrintApplyLine</w:t>
      </w:r>
      <w:proofErr w:type="spellEnd"/>
      <w:r w:rsidR="00DA10A1">
        <w:t xml:space="preserve"> is</w:t>
      </w:r>
      <w:r w:rsidR="006362AC">
        <w:t xml:space="preserve"> located under Configuration Menu…-&gt;</w:t>
      </w:r>
      <w:proofErr w:type="spellStart"/>
      <w:r w:rsidR="006362AC">
        <w:t>PrintApply</w:t>
      </w:r>
      <w:proofErr w:type="spellEnd"/>
      <w:r w:rsidR="006362AC">
        <w:t xml:space="preserve"> Utilities-&gt;</w:t>
      </w:r>
      <w:r w:rsidR="00D53B73">
        <w:t xml:space="preserve">Print Apply Line.  </w:t>
      </w:r>
      <w:proofErr w:type="spellStart"/>
      <w:r w:rsidR="00D53B73">
        <w:t>Mtr</w:t>
      </w:r>
      <w:proofErr w:type="spellEnd"/>
      <w:r w:rsidR="00D53B73">
        <w:t xml:space="preserve"> Stop Bit is </w:t>
      </w:r>
      <w:proofErr w:type="spellStart"/>
      <w:r w:rsidR="00D53B73">
        <w:t>MtrBIT</w:t>
      </w:r>
      <w:proofErr w:type="spellEnd"/>
      <w:r w:rsidR="00D53B73">
        <w:t xml:space="preserve">, </w:t>
      </w:r>
      <w:proofErr w:type="spellStart"/>
      <w:r w:rsidR="00D53B73">
        <w:t>PrintLineSpdMtr</w:t>
      </w:r>
      <w:proofErr w:type="spellEnd"/>
      <w:r w:rsidR="00D53B73">
        <w:t xml:space="preserve"> is </w:t>
      </w:r>
      <w:proofErr w:type="spellStart"/>
      <w:r w:rsidR="00D53B73">
        <w:t>PrintLineSpdCtrl</w:t>
      </w:r>
      <w:proofErr w:type="spellEnd"/>
      <w:r w:rsidR="00D53B73">
        <w:t xml:space="preserve">, and Speed Stop Bit is </w:t>
      </w:r>
      <w:proofErr w:type="spellStart"/>
      <w:r w:rsidR="00D53B73">
        <w:t>SpeedBit</w:t>
      </w:r>
      <w:proofErr w:type="spellEnd"/>
      <w:r w:rsidR="00D53B73">
        <w:t>.</w:t>
      </w:r>
    </w:p>
    <w:p w:rsidR="00D53B73" w:rsidRDefault="00D53B73" w:rsidP="00304F7C">
      <w:pPr>
        <w:pStyle w:val="Heading3"/>
      </w:pPr>
      <w:bookmarkStart w:id="98" w:name="_Toc291596203"/>
      <w:r>
        <w:t>Printer Belt Configuration</w:t>
      </w:r>
      <w:bookmarkEnd w:id="98"/>
    </w:p>
    <w:p w:rsidR="00D53B73" w:rsidRDefault="00304F7C" w:rsidP="001143A3">
      <w:pPr>
        <w:pStyle w:val="BodyText"/>
      </w:pPr>
      <w:r>
        <w:t xml:space="preserve">The Printer Belt menu named </w:t>
      </w:r>
      <w:proofErr w:type="spellStart"/>
      <w:r w:rsidR="00244180">
        <w:t>PrintBelt</w:t>
      </w:r>
      <w:proofErr w:type="spellEnd"/>
      <w:r w:rsidR="00244180">
        <w:t xml:space="preserve"> is located under Configuration Menu…-&gt;</w:t>
      </w:r>
      <w:proofErr w:type="spellStart"/>
      <w:r w:rsidR="00244180">
        <w:t>PrintApply</w:t>
      </w:r>
      <w:proofErr w:type="spellEnd"/>
      <w:r w:rsidR="00244180">
        <w:t xml:space="preserve"> Utilities-&gt;Printer Belt.  </w:t>
      </w:r>
    </w:p>
    <w:p w:rsidR="00880288" w:rsidRDefault="00244180" w:rsidP="00244180">
      <w:pPr>
        <w:pStyle w:val="Heading3"/>
      </w:pPr>
      <w:bookmarkStart w:id="99" w:name="_Toc291596204"/>
      <w:r>
        <w:t>Height/Width/Length Configuration</w:t>
      </w:r>
      <w:bookmarkEnd w:id="99"/>
    </w:p>
    <w:p w:rsidR="00244180" w:rsidRDefault="00244180" w:rsidP="001143A3">
      <w:pPr>
        <w:pStyle w:val="BodyText"/>
      </w:pPr>
      <w:r>
        <w:t xml:space="preserve">The Height/Width/Length Configuration named </w:t>
      </w:r>
      <w:proofErr w:type="spellStart"/>
      <w:r>
        <w:t>HeightWidth</w:t>
      </w:r>
      <w:proofErr w:type="spellEnd"/>
      <w:r>
        <w:t xml:space="preserve"> is located under Configuration Menu…-&gt;</w:t>
      </w:r>
      <w:proofErr w:type="spellStart"/>
      <w:r>
        <w:t>PrintApply</w:t>
      </w:r>
      <w:proofErr w:type="spellEnd"/>
      <w:r>
        <w:t xml:space="preserve"> Utilities-&gt;Height Width </w:t>
      </w:r>
      <w:proofErr w:type="spellStart"/>
      <w:r>
        <w:t>Config</w:t>
      </w:r>
      <w:proofErr w:type="spellEnd"/>
      <w:r>
        <w:t>.</w:t>
      </w:r>
    </w:p>
    <w:p w:rsidR="00193E95" w:rsidRDefault="00193E95" w:rsidP="00193E95">
      <w:pPr>
        <w:pStyle w:val="Heading3"/>
      </w:pPr>
      <w:bookmarkStart w:id="100" w:name="_Toc291596205"/>
      <w:r>
        <w:lastRenderedPageBreak/>
        <w:t>Printer Configuration</w:t>
      </w:r>
      <w:bookmarkEnd w:id="100"/>
    </w:p>
    <w:p w:rsidR="00244180" w:rsidRDefault="00193E95" w:rsidP="001143A3">
      <w:pPr>
        <w:pStyle w:val="BodyText"/>
      </w:pPr>
      <w:r>
        <w:t xml:space="preserve">The Printer Configuration menu named </w:t>
      </w:r>
      <w:proofErr w:type="spellStart"/>
      <w:r>
        <w:t>PrinterBoss</w:t>
      </w:r>
      <w:proofErr w:type="spellEnd"/>
      <w:r>
        <w:t xml:space="preserve"> is located under Configuration Menu…-&gt;</w:t>
      </w:r>
      <w:proofErr w:type="spellStart"/>
      <w:r>
        <w:t>PrintApply</w:t>
      </w:r>
      <w:proofErr w:type="spellEnd"/>
      <w:r>
        <w:t xml:space="preserve"> Utilities-&gt;Printer Configuration.  Printer Belt should be Line1 not PA1.</w:t>
      </w:r>
    </w:p>
    <w:p w:rsidR="00193E95" w:rsidRDefault="00193E95" w:rsidP="00193E95">
      <w:pPr>
        <w:pStyle w:val="Heading3"/>
      </w:pPr>
      <w:bookmarkStart w:id="101" w:name="_Toc291596206"/>
      <w:r>
        <w:t>Printer Update Point Configuration</w:t>
      </w:r>
      <w:bookmarkEnd w:id="101"/>
    </w:p>
    <w:p w:rsidR="00193E95" w:rsidRDefault="00E11CF0" w:rsidP="001143A3">
      <w:pPr>
        <w:pStyle w:val="BodyText"/>
      </w:pPr>
      <w:r>
        <w:t xml:space="preserve">The Update </w:t>
      </w:r>
      <w:proofErr w:type="spellStart"/>
      <w:r>
        <w:t>Pnts</w:t>
      </w:r>
      <w:proofErr w:type="spellEnd"/>
      <w:r>
        <w:t xml:space="preserve"> menu named </w:t>
      </w:r>
      <w:proofErr w:type="spellStart"/>
      <w:r>
        <w:t>PrinterUpdPnts</w:t>
      </w:r>
      <w:proofErr w:type="spellEnd"/>
      <w:r>
        <w:t xml:space="preserve"> is located under Configuration Menu…-&gt;</w:t>
      </w:r>
      <w:proofErr w:type="spellStart"/>
      <w:r>
        <w:t>PrintApply</w:t>
      </w:r>
      <w:proofErr w:type="spellEnd"/>
      <w:r>
        <w:t xml:space="preserve"> Utilities-&gt;</w:t>
      </w:r>
      <w:r w:rsidR="00232A98">
        <w:t xml:space="preserve">Update </w:t>
      </w:r>
      <w:proofErr w:type="spellStart"/>
      <w:r w:rsidR="00232A98">
        <w:t>Pnts</w:t>
      </w:r>
      <w:proofErr w:type="spellEnd"/>
      <w:r w:rsidR="00232A98">
        <w:t>.</w:t>
      </w:r>
    </w:p>
    <w:p w:rsidR="00232A98" w:rsidRDefault="00105EB8" w:rsidP="00105EB8">
      <w:pPr>
        <w:pStyle w:val="Heading3"/>
      </w:pPr>
      <w:bookmarkStart w:id="102" w:name="_Toc291596207"/>
      <w:r>
        <w:t xml:space="preserve">Test </w:t>
      </w:r>
      <w:proofErr w:type="spellStart"/>
      <w:r>
        <w:t>Config</w:t>
      </w:r>
      <w:proofErr w:type="spellEnd"/>
      <w:r>
        <w:t xml:space="preserve"> Line</w:t>
      </w:r>
      <w:bookmarkEnd w:id="102"/>
    </w:p>
    <w:p w:rsidR="00105EB8" w:rsidRDefault="00105EB8" w:rsidP="001143A3">
      <w:pPr>
        <w:pStyle w:val="BodyText"/>
      </w:pPr>
      <w:r>
        <w:t xml:space="preserve">The Test </w:t>
      </w:r>
      <w:proofErr w:type="spellStart"/>
      <w:r>
        <w:t>Config</w:t>
      </w:r>
      <w:proofErr w:type="spellEnd"/>
      <w:r>
        <w:t xml:space="preserve"> Line Menu named </w:t>
      </w:r>
      <w:proofErr w:type="spellStart"/>
      <w:r>
        <w:t>TestConfig</w:t>
      </w:r>
      <w:proofErr w:type="spellEnd"/>
      <w:r>
        <w:t xml:space="preserve"> is located under Configuration Menu…-&gt;</w:t>
      </w:r>
      <w:proofErr w:type="spellStart"/>
      <w:r>
        <w:t>PrintApply</w:t>
      </w:r>
      <w:proofErr w:type="spellEnd"/>
      <w:r>
        <w:t xml:space="preserve"> Utilities-&gt;</w:t>
      </w:r>
      <w:proofErr w:type="spellStart"/>
      <w:r>
        <w:t>TestConfig</w:t>
      </w:r>
      <w:proofErr w:type="spellEnd"/>
      <w:r>
        <w:t>.</w:t>
      </w:r>
    </w:p>
    <w:p w:rsidR="00105EB8" w:rsidRDefault="00105EB8" w:rsidP="00105EB8">
      <w:pPr>
        <w:pStyle w:val="Heading3"/>
      </w:pPr>
      <w:bookmarkStart w:id="103" w:name="_Toc291596208"/>
      <w:r>
        <w:t xml:space="preserve">Test </w:t>
      </w:r>
      <w:proofErr w:type="spellStart"/>
      <w:r>
        <w:t>Config</w:t>
      </w:r>
      <w:proofErr w:type="spellEnd"/>
      <w:r>
        <w:t xml:space="preserve"> Printer</w:t>
      </w:r>
      <w:bookmarkEnd w:id="103"/>
    </w:p>
    <w:p w:rsidR="00105EB8" w:rsidRDefault="00105EB8" w:rsidP="001143A3">
      <w:pPr>
        <w:pStyle w:val="BodyText"/>
      </w:pPr>
      <w:r>
        <w:t xml:space="preserve">The Test </w:t>
      </w:r>
      <w:proofErr w:type="spellStart"/>
      <w:r>
        <w:t>Config</w:t>
      </w:r>
      <w:proofErr w:type="spellEnd"/>
      <w:r>
        <w:t xml:space="preserve"> Printer menu named </w:t>
      </w:r>
      <w:proofErr w:type="spellStart"/>
      <w:r>
        <w:t>TestCnfgPrt</w:t>
      </w:r>
      <w:proofErr w:type="spellEnd"/>
      <w:r>
        <w:t xml:space="preserve"> is located under Configuration Menu…-&gt;</w:t>
      </w:r>
      <w:proofErr w:type="spellStart"/>
      <w:r>
        <w:t>PrintApply</w:t>
      </w:r>
      <w:proofErr w:type="spellEnd"/>
      <w:r>
        <w:t xml:space="preserve"> Utilities-&gt;Test </w:t>
      </w:r>
      <w:proofErr w:type="spellStart"/>
      <w:r>
        <w:t>Config</w:t>
      </w:r>
      <w:proofErr w:type="spellEnd"/>
      <w:r>
        <w:t xml:space="preserve"> Printer</w:t>
      </w:r>
    </w:p>
    <w:p w:rsidR="00105EB8" w:rsidRDefault="00EF7D21" w:rsidP="00EF7D21">
      <w:pPr>
        <w:pStyle w:val="Heading3"/>
      </w:pPr>
      <w:bookmarkStart w:id="104" w:name="_Toc291596209"/>
      <w:r>
        <w:t>Label Configuration</w:t>
      </w:r>
      <w:bookmarkEnd w:id="104"/>
    </w:p>
    <w:p w:rsidR="00EF7D21" w:rsidRDefault="00EF7D21" w:rsidP="001143A3">
      <w:pPr>
        <w:pStyle w:val="BodyText"/>
      </w:pPr>
      <w:r>
        <w:t xml:space="preserve">The Label Configuration menu named </w:t>
      </w:r>
      <w:proofErr w:type="spellStart"/>
      <w:r>
        <w:t>LabelTemplates</w:t>
      </w:r>
      <w:proofErr w:type="spellEnd"/>
      <w:r>
        <w:t xml:space="preserve"> is located under Configuration Menu…-&gt;</w:t>
      </w:r>
      <w:proofErr w:type="spellStart"/>
      <w:r>
        <w:t>PrintApply</w:t>
      </w:r>
      <w:proofErr w:type="spellEnd"/>
      <w:r>
        <w:t xml:space="preserve"> Utilities-&gt;Label Configuration.</w:t>
      </w:r>
    </w:p>
    <w:p w:rsidR="00EF7D21" w:rsidRDefault="001343B5" w:rsidP="001343B5">
      <w:pPr>
        <w:pStyle w:val="Heading2"/>
      </w:pPr>
      <w:bookmarkStart w:id="105" w:name="_Toc291596210"/>
      <w:r>
        <w:t>Print and Apply Simulation Operation.</w:t>
      </w:r>
      <w:bookmarkEnd w:id="105"/>
    </w:p>
    <w:p w:rsidR="001343B5" w:rsidRDefault="001343B5" w:rsidP="001343B5">
      <w:pPr>
        <w:pStyle w:val="Heading3"/>
      </w:pPr>
      <w:bookmarkStart w:id="106" w:name="_Toc291596211"/>
      <w:r>
        <w:t>Shifters Window</w:t>
      </w:r>
      <w:bookmarkEnd w:id="106"/>
    </w:p>
    <w:p w:rsidR="001343B5" w:rsidRDefault="001343B5" w:rsidP="001143A3">
      <w:pPr>
        <w:pStyle w:val="BodyText"/>
      </w:pPr>
      <w:r>
        <w:t>After completing the setup of the Print and Apply Line simulation, a graphical representation can be displayed in the Shifters Window.  The Shifters Window can be opened by going to Configuration Menu…-&gt;</w:t>
      </w:r>
      <w:r w:rsidRPr="001343B5">
        <w:t xml:space="preserve"> </w:t>
      </w:r>
      <w:r>
        <w:t>Shifter Configurations-&gt;Display Graphical Shifters.  You should see the following window.</w:t>
      </w:r>
    </w:p>
    <w:p w:rsidR="000A2284" w:rsidRDefault="000A2284" w:rsidP="001143A3">
      <w:pPr>
        <w:pStyle w:val="BodyText"/>
      </w:pPr>
      <w:r>
        <w:rPr>
          <w:noProof/>
        </w:rPr>
        <w:lastRenderedPageBreak/>
        <w:drawing>
          <wp:inline distT="0" distB="0" distL="0" distR="0" wp14:anchorId="5A18ED36" wp14:editId="09BF65FE">
            <wp:extent cx="5943600" cy="469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690745"/>
                    </a:xfrm>
                    <a:prstGeom prst="rect">
                      <a:avLst/>
                    </a:prstGeom>
                  </pic:spPr>
                </pic:pic>
              </a:graphicData>
            </a:graphic>
          </wp:inline>
        </w:drawing>
      </w:r>
    </w:p>
    <w:p w:rsidR="001343B5" w:rsidRPr="001143A3" w:rsidRDefault="001343B5" w:rsidP="001143A3">
      <w:pPr>
        <w:pStyle w:val="BodyText"/>
      </w:pPr>
    </w:p>
    <w:p w:rsidR="00951A7B" w:rsidRDefault="00951A7B" w:rsidP="00951A7B">
      <w:pPr>
        <w:pStyle w:val="Heading2"/>
      </w:pPr>
      <w:bookmarkStart w:id="107" w:name="_Toc184698301"/>
      <w:bookmarkStart w:id="108" w:name="_Toc291596212"/>
      <w:r>
        <w:t>Client Responsibilities</w:t>
      </w:r>
      <w:bookmarkEnd w:id="107"/>
      <w:bookmarkEnd w:id="108"/>
    </w:p>
    <w:p w:rsidR="00951A7B" w:rsidRDefault="00951A7B" w:rsidP="00951A7B">
      <w:pPr>
        <w:pStyle w:val="Heading3"/>
      </w:pPr>
      <w:bookmarkStart w:id="109" w:name="_Toc184698302"/>
      <w:bookmarkStart w:id="110" w:name="_Toc291596213"/>
      <w:r>
        <w:t>Network Access</w:t>
      </w:r>
      <w:bookmarkEnd w:id="109"/>
      <w:bookmarkEnd w:id="110"/>
    </w:p>
    <w:p w:rsidR="00EC610D" w:rsidRDefault="007C312B" w:rsidP="00EC610D">
      <w:pPr>
        <w:pStyle w:val="ListBullet"/>
        <w:tabs>
          <w:tab w:val="clear" w:pos="360"/>
        </w:tabs>
      </w:pPr>
      <w:r>
        <w:t>TDB</w:t>
      </w:r>
    </w:p>
    <w:p w:rsidR="00EC610D" w:rsidRDefault="00EC610D" w:rsidP="00EC610D">
      <w:pPr>
        <w:pStyle w:val="ListBullet"/>
        <w:tabs>
          <w:tab w:val="clear" w:pos="360"/>
        </w:tabs>
      </w:pPr>
    </w:p>
    <w:p w:rsidR="00951A7B" w:rsidRDefault="00951A7B" w:rsidP="00951A7B">
      <w:pPr>
        <w:pStyle w:val="Heading2"/>
      </w:pPr>
      <w:bookmarkStart w:id="111" w:name="_Toc184698304"/>
      <w:bookmarkStart w:id="112" w:name="_Toc291596214"/>
      <w:r>
        <w:t>Deployment Strategy</w:t>
      </w:r>
      <w:bookmarkEnd w:id="111"/>
      <w:bookmarkEnd w:id="112"/>
    </w:p>
    <w:p w:rsidR="00B547D0" w:rsidRDefault="007C312B" w:rsidP="00B547D0">
      <w:pPr>
        <w:pStyle w:val="ListBullet"/>
        <w:tabs>
          <w:tab w:val="clear" w:pos="360"/>
        </w:tabs>
      </w:pPr>
      <w:r>
        <w:t>TDB</w:t>
      </w:r>
    </w:p>
    <w:p w:rsidR="00951A7B" w:rsidRDefault="00951A7B" w:rsidP="00951A7B">
      <w:pPr>
        <w:pStyle w:val="Heading2"/>
      </w:pPr>
      <w:bookmarkStart w:id="113" w:name="_Toc183243096"/>
      <w:bookmarkStart w:id="114" w:name="_Toc184698305"/>
      <w:bookmarkStart w:id="115" w:name="_Toc291596215"/>
      <w:r w:rsidRPr="00202BC0">
        <w:t>Execution Plan</w:t>
      </w:r>
      <w:bookmarkEnd w:id="113"/>
      <w:bookmarkEnd w:id="114"/>
      <w:bookmarkEnd w:id="115"/>
    </w:p>
    <w:p w:rsidR="00951A7B" w:rsidRPr="00202BC0" w:rsidRDefault="007C312B" w:rsidP="00951A7B">
      <w:pPr>
        <w:pStyle w:val="BodyText"/>
      </w:pPr>
      <w:r>
        <w:t>TDB</w:t>
      </w:r>
    </w:p>
    <w:p w:rsidR="00B547D0" w:rsidRDefault="00B547D0" w:rsidP="00B547D0">
      <w:pPr>
        <w:pStyle w:val="Heading2"/>
      </w:pPr>
      <w:bookmarkStart w:id="116" w:name="_Toc386710481"/>
      <w:bookmarkStart w:id="117" w:name="_Toc156700982"/>
      <w:bookmarkStart w:id="118" w:name="_Toc291596216"/>
      <w:r>
        <w:lastRenderedPageBreak/>
        <w:t>Verification and Validation Matrix</w:t>
      </w:r>
      <w:bookmarkEnd w:id="116"/>
      <w:bookmarkEnd w:id="117"/>
      <w:bookmarkEnd w:id="118"/>
    </w:p>
    <w:p w:rsidR="00951A7B" w:rsidRDefault="007C312B" w:rsidP="00B87571">
      <w:pPr>
        <w:pStyle w:val="BodyText"/>
      </w:pPr>
      <w:r>
        <w:t>TDB</w:t>
      </w:r>
    </w:p>
    <w:sectPr w:rsidR="00951A7B" w:rsidSect="00606A31">
      <w:footerReference w:type="default" r:id="rId30"/>
      <w:type w:val="continuous"/>
      <w:pgSz w:w="12240" w:h="15840" w:code="1"/>
      <w:pgMar w:top="1440" w:right="1440" w:bottom="1440" w:left="1440" w:header="288"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41F2" w:rsidRDefault="009B41F2">
      <w:r>
        <w:separator/>
      </w:r>
    </w:p>
  </w:endnote>
  <w:endnote w:type="continuationSeparator" w:id="0">
    <w:p w:rsidR="009B41F2" w:rsidRDefault="009B4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7527" w:rsidRDefault="00657527" w:rsidP="00FE3D0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fldChar w:fldCharType="begin"/>
    </w:r>
    <w:r>
      <w:rPr>
        <w:rFonts w:cs="Tahoma"/>
        <w:snapToGrid w:val="0"/>
        <w:sz w:val="20"/>
      </w:rPr>
      <w:instrText xml:space="preserve"> AUTHOR   \* MERGEFORMAT </w:instrText>
    </w:r>
    <w:r>
      <w:rPr>
        <w:rFonts w:cs="Tahoma"/>
        <w:snapToGrid w:val="0"/>
        <w:sz w:val="20"/>
      </w:rPr>
      <w:fldChar w:fldCharType="separate"/>
    </w:r>
    <w:r>
      <w:rPr>
        <w:rFonts w:cs="Tahoma"/>
        <w:noProof/>
        <w:snapToGrid w:val="0"/>
        <w:sz w:val="20"/>
      </w:rPr>
      <w:t>Fortna Inc</w:t>
    </w:r>
    <w:r>
      <w:rPr>
        <w:rFonts w:cs="Tahoma"/>
        <w:snapToGrid w:val="0"/>
        <w:sz w:val="20"/>
      </w:rPr>
      <w:fldChar w:fldCharType="end"/>
    </w:r>
    <w:r>
      <w:rPr>
        <w:rFonts w:cs="Tahoma"/>
        <w:snapToGrid w:val="0"/>
        <w:sz w:val="20"/>
      </w:rPr>
      <w:tab/>
      <w:t xml:space="preserve">Page </w:t>
    </w:r>
    <w:r>
      <w:rPr>
        <w:rFonts w:cs="Tahoma"/>
        <w:snapToGrid w:val="0"/>
        <w:sz w:val="20"/>
      </w:rPr>
      <w:fldChar w:fldCharType="begin"/>
    </w:r>
    <w:r>
      <w:rPr>
        <w:rFonts w:cs="Tahoma"/>
        <w:snapToGrid w:val="0"/>
        <w:sz w:val="20"/>
      </w:rPr>
      <w:instrText xml:space="preserve"> PAGE  \* roman </w:instrText>
    </w:r>
    <w:r>
      <w:rPr>
        <w:rFonts w:cs="Tahoma"/>
        <w:snapToGrid w:val="0"/>
        <w:sz w:val="20"/>
      </w:rPr>
      <w:fldChar w:fldCharType="separate"/>
    </w:r>
    <w:r w:rsidR="00895318">
      <w:rPr>
        <w:rFonts w:cs="Tahoma"/>
        <w:noProof/>
        <w:snapToGrid w:val="0"/>
        <w:sz w:val="20"/>
      </w:rPr>
      <w:t>vii</w:t>
    </w:r>
    <w:r>
      <w:rPr>
        <w:rFonts w:cs="Tahoma"/>
        <w:snapToGrid w:val="0"/>
        <w:sz w:val="20"/>
      </w:rPr>
      <w:fldChar w:fldCharType="end"/>
    </w:r>
    <w:r>
      <w:rPr>
        <w:rFonts w:cs="Tahoma"/>
        <w:sz w:val="20"/>
      </w:rPr>
      <w:tab/>
    </w:r>
    <w:r>
      <w:rPr>
        <w:rFonts w:cs="Tahoma"/>
        <w:sz w:val="20"/>
      </w:rPr>
      <w:tab/>
    </w:r>
    <w:r>
      <w:rPr>
        <w:rFonts w:cs="Tahoma"/>
        <w:sz w:val="20"/>
      </w:rPr>
      <w:tab/>
      <w:t xml:space="preserve">  </w:t>
    </w:r>
    <w:r>
      <w:rPr>
        <w:rFonts w:cs="Tahoma"/>
        <w:snapToGrid w:val="0"/>
        <w:sz w:val="20"/>
      </w:rPr>
      <w:t xml:space="preserve">Issue Date: </w:t>
    </w:r>
    <w:r>
      <w:rPr>
        <w:rFonts w:cs="Tahoma"/>
        <w:snapToGrid w:val="0"/>
        <w:sz w:val="20"/>
      </w:rPr>
      <w:fldChar w:fldCharType="begin"/>
    </w:r>
    <w:r>
      <w:rPr>
        <w:rFonts w:cs="Tahoma"/>
        <w:snapToGrid w:val="0"/>
        <w:sz w:val="20"/>
      </w:rPr>
      <w:instrText xml:space="preserve"> SAVEDATE  \@ "M/d/yyyy"  \* MERGEFORMAT </w:instrText>
    </w:r>
    <w:r>
      <w:rPr>
        <w:rFonts w:cs="Tahoma"/>
        <w:snapToGrid w:val="0"/>
        <w:sz w:val="20"/>
      </w:rPr>
      <w:fldChar w:fldCharType="separate"/>
    </w:r>
    <w:r w:rsidR="00895318">
      <w:rPr>
        <w:rFonts w:cs="Tahoma"/>
        <w:noProof/>
        <w:snapToGrid w:val="0"/>
        <w:sz w:val="20"/>
      </w:rPr>
      <w:t>5/18/2011</w:t>
    </w:r>
    <w:r>
      <w:rPr>
        <w:rFonts w:cs="Tahoma"/>
        <w:snapToGrid w:val="0"/>
        <w:sz w:val="20"/>
      </w:rPr>
      <w:fldChar w:fldCharType="end"/>
    </w:r>
  </w:p>
  <w:p w:rsidR="00657527" w:rsidRDefault="00657527" w:rsidP="00E408F3">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 xml:space="preserve"> </w:t>
    </w:r>
  </w:p>
  <w:p w:rsidR="00657527" w:rsidRDefault="00657527" w:rsidP="00E408F3">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CONFIDENTIAL-Information contained in this document is confidential and thus protected from disclosure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7527" w:rsidRDefault="00657527"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Fortna Inc</w:t>
    </w:r>
    <w:r>
      <w:rPr>
        <w:rFonts w:cs="Tahoma"/>
        <w:snapToGrid w:val="0"/>
        <w:sz w:val="20"/>
      </w:rPr>
      <w:tab/>
      <w:t xml:space="preserve">Page </w:t>
    </w:r>
    <w:r>
      <w:rPr>
        <w:rFonts w:cs="Tahoma"/>
        <w:snapToGrid w:val="0"/>
        <w:sz w:val="20"/>
      </w:rPr>
      <w:fldChar w:fldCharType="begin"/>
    </w:r>
    <w:r>
      <w:rPr>
        <w:rFonts w:cs="Tahoma"/>
        <w:snapToGrid w:val="0"/>
        <w:sz w:val="20"/>
      </w:rPr>
      <w:instrText xml:space="preserve"> PAGE  \* Arabic </w:instrText>
    </w:r>
    <w:r>
      <w:rPr>
        <w:rFonts w:cs="Tahoma"/>
        <w:snapToGrid w:val="0"/>
        <w:sz w:val="20"/>
      </w:rPr>
      <w:fldChar w:fldCharType="separate"/>
    </w:r>
    <w:r w:rsidR="00895318">
      <w:rPr>
        <w:rFonts w:cs="Tahoma"/>
        <w:noProof/>
        <w:snapToGrid w:val="0"/>
        <w:sz w:val="20"/>
      </w:rPr>
      <w:t>26</w:t>
    </w:r>
    <w:r>
      <w:rPr>
        <w:rFonts w:cs="Tahoma"/>
        <w:snapToGrid w:val="0"/>
        <w:sz w:val="20"/>
      </w:rPr>
      <w:fldChar w:fldCharType="end"/>
    </w:r>
    <w:r>
      <w:rPr>
        <w:rFonts w:cs="Tahoma"/>
        <w:sz w:val="20"/>
      </w:rPr>
      <w:tab/>
    </w:r>
    <w:r>
      <w:rPr>
        <w:rFonts w:cs="Tahoma"/>
        <w:sz w:val="20"/>
      </w:rPr>
      <w:tab/>
    </w:r>
    <w:r>
      <w:rPr>
        <w:rFonts w:cs="Tahoma"/>
        <w:sz w:val="20"/>
      </w:rPr>
      <w:tab/>
    </w:r>
    <w:r>
      <w:rPr>
        <w:rFonts w:cs="Tahoma"/>
        <w:sz w:val="20"/>
      </w:rPr>
      <w:tab/>
      <w:t xml:space="preserve">Issue Date: </w:t>
    </w:r>
    <w:r>
      <w:rPr>
        <w:rFonts w:cs="Tahoma"/>
        <w:sz w:val="20"/>
      </w:rPr>
      <w:fldChar w:fldCharType="begin"/>
    </w:r>
    <w:r>
      <w:rPr>
        <w:rFonts w:cs="Tahoma"/>
        <w:sz w:val="20"/>
      </w:rPr>
      <w:instrText xml:space="preserve"> SAVEDATE  \@ "M/d/yyyy"  \* MERGEFORMAT </w:instrText>
    </w:r>
    <w:r>
      <w:rPr>
        <w:rFonts w:cs="Tahoma"/>
        <w:sz w:val="20"/>
      </w:rPr>
      <w:fldChar w:fldCharType="separate"/>
    </w:r>
    <w:r w:rsidR="00895318">
      <w:rPr>
        <w:rFonts w:cs="Tahoma"/>
        <w:noProof/>
        <w:sz w:val="20"/>
      </w:rPr>
      <w:t>5/18/2011</w:t>
    </w:r>
    <w:r>
      <w:rPr>
        <w:rFonts w:cs="Tahoma"/>
        <w:sz w:val="20"/>
      </w:rPr>
      <w:fldChar w:fldCharType="end"/>
    </w:r>
  </w:p>
  <w:p w:rsidR="00657527" w:rsidRDefault="00657527"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 xml:space="preserve"> </w:t>
    </w:r>
  </w:p>
  <w:p w:rsidR="00657527" w:rsidRPr="00606A31" w:rsidRDefault="00657527"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CONFIDENTIAL-Information contained in this document is confidential and thus protected from disclosure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41F2" w:rsidRDefault="009B41F2">
      <w:r>
        <w:separator/>
      </w:r>
    </w:p>
  </w:footnote>
  <w:footnote w:type="continuationSeparator" w:id="0">
    <w:p w:rsidR="009B41F2" w:rsidRDefault="009B41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7527" w:rsidRDefault="00657527" w:rsidP="00FE3D01">
    <w:pPr>
      <w:pStyle w:val="Header"/>
      <w:tabs>
        <w:tab w:val="clear" w:pos="8640"/>
        <w:tab w:val="right" w:pos="9360"/>
      </w:tabs>
    </w:pPr>
    <w:r>
      <w:rPr>
        <w:noProof/>
      </w:rPr>
      <w:drawing>
        <wp:anchor distT="0" distB="0" distL="114300" distR="114300" simplePos="0" relativeHeight="251657728" behindDoc="0" locked="0" layoutInCell="1" allowOverlap="1">
          <wp:simplePos x="0" y="0"/>
          <wp:positionH relativeFrom="column">
            <wp:posOffset>4800600</wp:posOffset>
          </wp:positionH>
          <wp:positionV relativeFrom="paragraph">
            <wp:posOffset>-137160</wp:posOffset>
          </wp:positionV>
          <wp:extent cx="1143000" cy="7302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r="10744"/>
                  <a:stretch>
                    <a:fillRect/>
                  </a:stretch>
                </pic:blipFill>
                <pic:spPr bwMode="auto">
                  <a:xfrm>
                    <a:off x="0" y="0"/>
                    <a:ext cx="1143000" cy="7302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657527" w:rsidRDefault="00657527" w:rsidP="00FE3D01">
    <w:pPr>
      <w:pStyle w:val="Header"/>
      <w:tabs>
        <w:tab w:val="clear" w:pos="8640"/>
        <w:tab w:val="right" w:pos="9360"/>
      </w:tabs>
    </w:pPr>
  </w:p>
  <w:p w:rsidR="00657527" w:rsidRPr="007A689C" w:rsidRDefault="00657527" w:rsidP="00FE3D01">
    <w:pPr>
      <w:pStyle w:val="Header"/>
      <w:tabs>
        <w:tab w:val="clear" w:pos="8640"/>
        <w:tab w:val="right" w:pos="9360"/>
      </w:tabs>
      <w:rPr>
        <w:rFonts w:cs="Tahoma"/>
        <w:sz w:val="40"/>
        <w:szCs w:val="40"/>
      </w:rPr>
    </w:pPr>
  </w:p>
  <w:p w:rsidR="00657527" w:rsidRDefault="00657527" w:rsidP="009F534D">
    <w:pPr>
      <w:pStyle w:val="Header"/>
      <w:pBdr>
        <w:top w:val="single" w:sz="6" w:space="2" w:color="auto"/>
        <w:bottom w:val="single" w:sz="4" w:space="1" w:color="auto"/>
      </w:pBdr>
      <w:jc w:val="right"/>
      <w:rPr>
        <w:rFonts w:cs="Tahoma"/>
      </w:rPr>
    </w:pPr>
    <w:r>
      <w:rPr>
        <w:rFonts w:cs="Tahoma"/>
      </w:rPr>
      <w:t>Software FRD Print and Apply Fallback</w:t>
    </w:r>
  </w:p>
  <w:p w:rsidR="00657527" w:rsidRDefault="006575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7.25pt;height:38.25pt" o:bullet="t">
        <v:imagedata r:id="rId1" o:title=""/>
      </v:shape>
    </w:pict>
  </w:numPicBullet>
  <w:abstractNum w:abstractNumId="0">
    <w:nsid w:val="FFFFFF7C"/>
    <w:multiLevelType w:val="singleLevel"/>
    <w:tmpl w:val="CC3CCE74"/>
    <w:lvl w:ilvl="0">
      <w:start w:val="1"/>
      <w:numFmt w:val="decimal"/>
      <w:lvlText w:val="%1."/>
      <w:lvlJc w:val="left"/>
      <w:pPr>
        <w:tabs>
          <w:tab w:val="num" w:pos="1800"/>
        </w:tabs>
        <w:ind w:left="1800" w:hanging="360"/>
      </w:pPr>
    </w:lvl>
  </w:abstractNum>
  <w:abstractNum w:abstractNumId="1">
    <w:nsid w:val="FFFFFF7D"/>
    <w:multiLevelType w:val="singleLevel"/>
    <w:tmpl w:val="BB3A5184"/>
    <w:lvl w:ilvl="0">
      <w:start w:val="1"/>
      <w:numFmt w:val="decimal"/>
      <w:lvlText w:val="%1."/>
      <w:lvlJc w:val="left"/>
      <w:pPr>
        <w:tabs>
          <w:tab w:val="num" w:pos="1440"/>
        </w:tabs>
        <w:ind w:left="1440" w:hanging="360"/>
      </w:pPr>
    </w:lvl>
  </w:abstractNum>
  <w:abstractNum w:abstractNumId="2">
    <w:nsid w:val="FFFFFF7E"/>
    <w:multiLevelType w:val="singleLevel"/>
    <w:tmpl w:val="93A6D6C6"/>
    <w:lvl w:ilvl="0">
      <w:start w:val="1"/>
      <w:numFmt w:val="decimal"/>
      <w:lvlText w:val="%1."/>
      <w:lvlJc w:val="left"/>
      <w:pPr>
        <w:tabs>
          <w:tab w:val="num" w:pos="1080"/>
        </w:tabs>
        <w:ind w:left="1080" w:hanging="360"/>
      </w:pPr>
    </w:lvl>
  </w:abstractNum>
  <w:abstractNum w:abstractNumId="3">
    <w:nsid w:val="FFFFFF80"/>
    <w:multiLevelType w:val="singleLevel"/>
    <w:tmpl w:val="08E494E2"/>
    <w:lvl w:ilvl="0">
      <w:start w:val="1"/>
      <w:numFmt w:val="bullet"/>
      <w:lvlText w:val=""/>
      <w:lvlJc w:val="left"/>
      <w:pPr>
        <w:tabs>
          <w:tab w:val="num" w:pos="1800"/>
        </w:tabs>
        <w:ind w:left="1800" w:hanging="360"/>
      </w:pPr>
      <w:rPr>
        <w:rFonts w:ascii="Symbol" w:hAnsi="Symbol" w:hint="default"/>
      </w:rPr>
    </w:lvl>
  </w:abstractNum>
  <w:abstractNum w:abstractNumId="4">
    <w:nsid w:val="FFFFFF81"/>
    <w:multiLevelType w:val="singleLevel"/>
    <w:tmpl w:val="2ADCBEA2"/>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CBD67A8E"/>
    <w:lvl w:ilvl="0">
      <w:start w:val="1"/>
      <w:numFmt w:val="bullet"/>
      <w:lvlText w:val=""/>
      <w:lvlJc w:val="left"/>
      <w:pPr>
        <w:tabs>
          <w:tab w:val="num" w:pos="1080"/>
        </w:tabs>
        <w:ind w:left="1080" w:hanging="360"/>
      </w:pPr>
      <w:rPr>
        <w:rFonts w:ascii="Symbol" w:hAnsi="Symbol" w:hint="default"/>
      </w:rPr>
    </w:lvl>
  </w:abstractNum>
  <w:abstractNum w:abstractNumId="6">
    <w:nsid w:val="03230F17"/>
    <w:multiLevelType w:val="hybridMultilevel"/>
    <w:tmpl w:val="1706911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48C0E93"/>
    <w:multiLevelType w:val="hybridMultilevel"/>
    <w:tmpl w:val="A2E24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0B528E"/>
    <w:multiLevelType w:val="hybridMultilevel"/>
    <w:tmpl w:val="A648872C"/>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0C315773"/>
    <w:multiLevelType w:val="multilevel"/>
    <w:tmpl w:val="B2F4D8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980"/>
        </w:tabs>
        <w:ind w:left="198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0C87FE1"/>
    <w:multiLevelType w:val="hybridMultilevel"/>
    <w:tmpl w:val="6EB81490"/>
    <w:lvl w:ilvl="0" w:tplc="5A363A9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0DB61A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4A94CC2"/>
    <w:multiLevelType w:val="hybridMultilevel"/>
    <w:tmpl w:val="DD025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347813"/>
    <w:multiLevelType w:val="hybridMultilevel"/>
    <w:tmpl w:val="7216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3D1989"/>
    <w:multiLevelType w:val="multilevel"/>
    <w:tmpl w:val="345E4C84"/>
    <w:lvl w:ilvl="0">
      <w:start w:val="1"/>
      <w:numFmt w:val="bullet"/>
      <w:lvlText w:val="•"/>
      <w:lvlJc w:val="left"/>
      <w:pPr>
        <w:tabs>
          <w:tab w:val="num" w:pos="360"/>
        </w:tabs>
        <w:ind w:left="360" w:hanging="360"/>
      </w:pPr>
      <w:rPr>
        <w:rFonts w:ascii="Tahoma" w:hAnsi="Tahoma"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204076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220140EA"/>
    <w:multiLevelType w:val="hybridMultilevel"/>
    <w:tmpl w:val="3306E7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237734BC"/>
    <w:multiLevelType w:val="hybridMultilevel"/>
    <w:tmpl w:val="C1A0C0A4"/>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nsid w:val="259335FF"/>
    <w:multiLevelType w:val="hybridMultilevel"/>
    <w:tmpl w:val="7652A606"/>
    <w:lvl w:ilvl="0" w:tplc="FFFFFFFF">
      <w:start w:val="1"/>
      <w:numFmt w:val="decimal"/>
      <w:lvlText w:val="%1."/>
      <w:lvlJc w:val="left"/>
      <w:pPr>
        <w:tabs>
          <w:tab w:val="num" w:pos="1080"/>
        </w:tabs>
        <w:ind w:left="108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28BB3D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2AAF429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2ABE650A"/>
    <w:multiLevelType w:val="hybridMultilevel"/>
    <w:tmpl w:val="F41425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21167F0"/>
    <w:multiLevelType w:val="hybridMultilevel"/>
    <w:tmpl w:val="6D3AE752"/>
    <w:lvl w:ilvl="0" w:tplc="C0F0541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37003818"/>
    <w:multiLevelType w:val="hybridMultilevel"/>
    <w:tmpl w:val="A9522858"/>
    <w:lvl w:ilvl="0" w:tplc="446EB746">
      <w:start w:val="1"/>
      <w:numFmt w:val="bullet"/>
      <w:lvlText w:val=""/>
      <w:lvlJc w:val="left"/>
      <w:pPr>
        <w:tabs>
          <w:tab w:val="num" w:pos="720"/>
        </w:tabs>
        <w:ind w:left="720" w:hanging="360"/>
      </w:pPr>
      <w:rPr>
        <w:rFonts w:ascii="Symbol" w:hAnsi="Symbol" w:hint="default"/>
      </w:rPr>
    </w:lvl>
    <w:lvl w:ilvl="1" w:tplc="E2BA8914">
      <w:start w:val="1"/>
      <w:numFmt w:val="bullet"/>
      <w:lvlText w:val=""/>
      <w:lvlJc w:val="left"/>
      <w:pPr>
        <w:tabs>
          <w:tab w:val="num" w:pos="1440"/>
        </w:tabs>
        <w:ind w:left="1728" w:hanging="288"/>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3C2B05D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40F1194C"/>
    <w:multiLevelType w:val="hybridMultilevel"/>
    <w:tmpl w:val="62305E3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6">
    <w:nsid w:val="47096062"/>
    <w:multiLevelType w:val="hybridMultilevel"/>
    <w:tmpl w:val="D542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D674D2"/>
    <w:multiLevelType w:val="hybridMultilevel"/>
    <w:tmpl w:val="C75CC1FC"/>
    <w:lvl w:ilvl="0" w:tplc="04090001">
      <w:start w:val="1"/>
      <w:numFmt w:val="bullet"/>
      <w:lvlText w:val=""/>
      <w:lvlJc w:val="left"/>
      <w:pPr>
        <w:tabs>
          <w:tab w:val="num" w:pos="1786"/>
        </w:tabs>
        <w:ind w:left="1786" w:hanging="360"/>
      </w:pPr>
      <w:rPr>
        <w:rFonts w:ascii="Symbol" w:hAnsi="Symbol" w:hint="default"/>
      </w:rPr>
    </w:lvl>
    <w:lvl w:ilvl="1" w:tplc="04090003" w:tentative="1">
      <w:start w:val="1"/>
      <w:numFmt w:val="bullet"/>
      <w:lvlText w:val="o"/>
      <w:lvlJc w:val="left"/>
      <w:pPr>
        <w:tabs>
          <w:tab w:val="num" w:pos="2506"/>
        </w:tabs>
        <w:ind w:left="2506" w:hanging="360"/>
      </w:pPr>
      <w:rPr>
        <w:rFonts w:ascii="Courier New" w:hAnsi="Courier New" w:hint="default"/>
      </w:rPr>
    </w:lvl>
    <w:lvl w:ilvl="2" w:tplc="04090005" w:tentative="1">
      <w:start w:val="1"/>
      <w:numFmt w:val="bullet"/>
      <w:lvlText w:val=""/>
      <w:lvlJc w:val="left"/>
      <w:pPr>
        <w:tabs>
          <w:tab w:val="num" w:pos="3226"/>
        </w:tabs>
        <w:ind w:left="3226" w:hanging="360"/>
      </w:pPr>
      <w:rPr>
        <w:rFonts w:ascii="Wingdings" w:hAnsi="Wingdings" w:hint="default"/>
      </w:rPr>
    </w:lvl>
    <w:lvl w:ilvl="3" w:tplc="04090001" w:tentative="1">
      <w:start w:val="1"/>
      <w:numFmt w:val="bullet"/>
      <w:lvlText w:val=""/>
      <w:lvlJc w:val="left"/>
      <w:pPr>
        <w:tabs>
          <w:tab w:val="num" w:pos="3946"/>
        </w:tabs>
        <w:ind w:left="3946" w:hanging="360"/>
      </w:pPr>
      <w:rPr>
        <w:rFonts w:ascii="Symbol" w:hAnsi="Symbol" w:hint="default"/>
      </w:rPr>
    </w:lvl>
    <w:lvl w:ilvl="4" w:tplc="04090003" w:tentative="1">
      <w:start w:val="1"/>
      <w:numFmt w:val="bullet"/>
      <w:lvlText w:val="o"/>
      <w:lvlJc w:val="left"/>
      <w:pPr>
        <w:tabs>
          <w:tab w:val="num" w:pos="4666"/>
        </w:tabs>
        <w:ind w:left="4666" w:hanging="360"/>
      </w:pPr>
      <w:rPr>
        <w:rFonts w:ascii="Courier New" w:hAnsi="Courier New" w:hint="default"/>
      </w:rPr>
    </w:lvl>
    <w:lvl w:ilvl="5" w:tplc="04090005" w:tentative="1">
      <w:start w:val="1"/>
      <w:numFmt w:val="bullet"/>
      <w:lvlText w:val=""/>
      <w:lvlJc w:val="left"/>
      <w:pPr>
        <w:tabs>
          <w:tab w:val="num" w:pos="5386"/>
        </w:tabs>
        <w:ind w:left="5386" w:hanging="360"/>
      </w:pPr>
      <w:rPr>
        <w:rFonts w:ascii="Wingdings" w:hAnsi="Wingdings" w:hint="default"/>
      </w:rPr>
    </w:lvl>
    <w:lvl w:ilvl="6" w:tplc="04090001" w:tentative="1">
      <w:start w:val="1"/>
      <w:numFmt w:val="bullet"/>
      <w:lvlText w:val=""/>
      <w:lvlJc w:val="left"/>
      <w:pPr>
        <w:tabs>
          <w:tab w:val="num" w:pos="6106"/>
        </w:tabs>
        <w:ind w:left="6106" w:hanging="360"/>
      </w:pPr>
      <w:rPr>
        <w:rFonts w:ascii="Symbol" w:hAnsi="Symbol" w:hint="default"/>
      </w:rPr>
    </w:lvl>
    <w:lvl w:ilvl="7" w:tplc="04090003" w:tentative="1">
      <w:start w:val="1"/>
      <w:numFmt w:val="bullet"/>
      <w:lvlText w:val="o"/>
      <w:lvlJc w:val="left"/>
      <w:pPr>
        <w:tabs>
          <w:tab w:val="num" w:pos="6826"/>
        </w:tabs>
        <w:ind w:left="6826" w:hanging="360"/>
      </w:pPr>
      <w:rPr>
        <w:rFonts w:ascii="Courier New" w:hAnsi="Courier New" w:hint="default"/>
      </w:rPr>
    </w:lvl>
    <w:lvl w:ilvl="8" w:tplc="04090005" w:tentative="1">
      <w:start w:val="1"/>
      <w:numFmt w:val="bullet"/>
      <w:lvlText w:val=""/>
      <w:lvlJc w:val="left"/>
      <w:pPr>
        <w:tabs>
          <w:tab w:val="num" w:pos="7546"/>
        </w:tabs>
        <w:ind w:left="7546" w:hanging="360"/>
      </w:pPr>
      <w:rPr>
        <w:rFonts w:ascii="Wingdings" w:hAnsi="Wingdings" w:hint="default"/>
      </w:rPr>
    </w:lvl>
  </w:abstractNum>
  <w:abstractNum w:abstractNumId="28">
    <w:nsid w:val="4A3C154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4B3B4DE0"/>
    <w:multiLevelType w:val="hybridMultilevel"/>
    <w:tmpl w:val="C5387E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C3A141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4DEE6A99"/>
    <w:multiLevelType w:val="hybridMultilevel"/>
    <w:tmpl w:val="86F60C0A"/>
    <w:lvl w:ilvl="0" w:tplc="DDB2AA28">
      <w:start w:val="200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3D54AB9"/>
    <w:multiLevelType w:val="hybridMultilevel"/>
    <w:tmpl w:val="BE5A2E66"/>
    <w:lvl w:ilvl="0" w:tplc="FFFFFFFF">
      <w:start w:val="1"/>
      <w:numFmt w:val="decimal"/>
      <w:lvlText w:val="%1."/>
      <w:lvlJc w:val="left"/>
      <w:pPr>
        <w:tabs>
          <w:tab w:val="num" w:pos="1080"/>
        </w:tabs>
        <w:ind w:left="108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58F43E98"/>
    <w:multiLevelType w:val="hybridMultilevel"/>
    <w:tmpl w:val="0486EFC6"/>
    <w:lvl w:ilvl="0" w:tplc="FFFFFFFF">
      <w:start w:val="1"/>
      <w:numFmt w:val="decimal"/>
      <w:lvlText w:val="%1."/>
      <w:lvlJc w:val="left"/>
      <w:pPr>
        <w:tabs>
          <w:tab w:val="num" w:pos="1440"/>
        </w:tabs>
        <w:ind w:left="1440" w:hanging="360"/>
      </w:pPr>
    </w:lvl>
    <w:lvl w:ilvl="1" w:tplc="D6423D50">
      <w:start w:val="1"/>
      <w:numFmt w:val="lowerLetter"/>
      <w:lvlText w:val="Condition %2."/>
      <w:lvlJc w:val="left"/>
      <w:pPr>
        <w:tabs>
          <w:tab w:val="num" w:pos="252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591D71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5FC02172"/>
    <w:multiLevelType w:val="hybridMultilevel"/>
    <w:tmpl w:val="8B16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3F66C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nsid w:val="67BD1C6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nsid w:val="682F2C53"/>
    <w:multiLevelType w:val="hybridMultilevel"/>
    <w:tmpl w:val="53A07BB0"/>
    <w:lvl w:ilvl="0" w:tplc="14CEA36E">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nsid w:val="78372719"/>
    <w:multiLevelType w:val="hybridMultilevel"/>
    <w:tmpl w:val="6958F2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
  </w:num>
  <w:num w:numId="2">
    <w:abstractNumId w:val="14"/>
  </w:num>
  <w:num w:numId="3">
    <w:abstractNumId w:val="23"/>
  </w:num>
  <w:num w:numId="4">
    <w:abstractNumId w:val="9"/>
  </w:num>
  <w:num w:numId="5">
    <w:abstractNumId w:val="38"/>
  </w:num>
  <w:num w:numId="6">
    <w:abstractNumId w:val="16"/>
  </w:num>
  <w:num w:numId="7">
    <w:abstractNumId w:val="29"/>
  </w:num>
  <w:num w:numId="8">
    <w:abstractNumId w:val="21"/>
  </w:num>
  <w:num w:numId="9">
    <w:abstractNumId w:val="6"/>
  </w:num>
  <w:num w:numId="10">
    <w:abstractNumId w:val="8"/>
  </w:num>
  <w:num w:numId="11">
    <w:abstractNumId w:val="5"/>
  </w:num>
  <w:num w:numId="12">
    <w:abstractNumId w:val="4"/>
  </w:num>
  <w:num w:numId="13">
    <w:abstractNumId w:val="3"/>
  </w:num>
  <w:num w:numId="14">
    <w:abstractNumId w:val="1"/>
  </w:num>
  <w:num w:numId="15">
    <w:abstractNumId w:val="0"/>
  </w:num>
  <w:num w:numId="16">
    <w:abstractNumId w:val="37"/>
  </w:num>
  <w:num w:numId="17">
    <w:abstractNumId w:val="30"/>
  </w:num>
  <w:num w:numId="18">
    <w:abstractNumId w:val="20"/>
  </w:num>
  <w:num w:numId="19">
    <w:abstractNumId w:val="19"/>
  </w:num>
  <w:num w:numId="20">
    <w:abstractNumId w:val="36"/>
  </w:num>
  <w:num w:numId="21">
    <w:abstractNumId w:val="15"/>
  </w:num>
  <w:num w:numId="22">
    <w:abstractNumId w:val="11"/>
  </w:num>
  <w:num w:numId="23">
    <w:abstractNumId w:val="10"/>
  </w:num>
  <w:num w:numId="24">
    <w:abstractNumId w:val="24"/>
  </w:num>
  <w:num w:numId="25">
    <w:abstractNumId w:val="34"/>
  </w:num>
  <w:num w:numId="26">
    <w:abstractNumId w:val="28"/>
  </w:num>
  <w:num w:numId="27">
    <w:abstractNumId w:val="22"/>
  </w:num>
  <w:num w:numId="28">
    <w:abstractNumId w:val="27"/>
  </w:num>
  <w:num w:numId="29">
    <w:abstractNumId w:val="39"/>
  </w:num>
  <w:num w:numId="30">
    <w:abstractNumId w:val="33"/>
  </w:num>
  <w:num w:numId="31">
    <w:abstractNumId w:val="18"/>
  </w:num>
  <w:num w:numId="32">
    <w:abstractNumId w:val="32"/>
  </w:num>
  <w:num w:numId="33">
    <w:abstractNumId w:val="17"/>
  </w:num>
  <w:num w:numId="34">
    <w:abstractNumId w:val="31"/>
  </w:num>
  <w:num w:numId="35">
    <w:abstractNumId w:val="35"/>
  </w:num>
  <w:num w:numId="36">
    <w:abstractNumId w:val="26"/>
  </w:num>
  <w:num w:numId="37">
    <w:abstractNumId w:val="25"/>
  </w:num>
  <w:num w:numId="38">
    <w:abstractNumId w:val="13"/>
  </w:num>
  <w:num w:numId="39">
    <w:abstractNumId w:val="12"/>
  </w:num>
  <w:num w:numId="4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C04"/>
    <w:rsid w:val="00012925"/>
    <w:rsid w:val="000149DD"/>
    <w:rsid w:val="00015157"/>
    <w:rsid w:val="0001587F"/>
    <w:rsid w:val="000200B4"/>
    <w:rsid w:val="00020D7C"/>
    <w:rsid w:val="0002142E"/>
    <w:rsid w:val="0002209A"/>
    <w:rsid w:val="00024467"/>
    <w:rsid w:val="00026DB0"/>
    <w:rsid w:val="00027327"/>
    <w:rsid w:val="00032953"/>
    <w:rsid w:val="00033186"/>
    <w:rsid w:val="00037CB8"/>
    <w:rsid w:val="00040C92"/>
    <w:rsid w:val="00041D60"/>
    <w:rsid w:val="00042C58"/>
    <w:rsid w:val="0004478B"/>
    <w:rsid w:val="00045BC8"/>
    <w:rsid w:val="00050B19"/>
    <w:rsid w:val="00052F5F"/>
    <w:rsid w:val="00055DAE"/>
    <w:rsid w:val="00056817"/>
    <w:rsid w:val="00056D32"/>
    <w:rsid w:val="00060D54"/>
    <w:rsid w:val="00062456"/>
    <w:rsid w:val="000625DC"/>
    <w:rsid w:val="0006282B"/>
    <w:rsid w:val="00067271"/>
    <w:rsid w:val="000678CD"/>
    <w:rsid w:val="000708E5"/>
    <w:rsid w:val="00070F5C"/>
    <w:rsid w:val="000716BD"/>
    <w:rsid w:val="00071AA1"/>
    <w:rsid w:val="0007319F"/>
    <w:rsid w:val="00075905"/>
    <w:rsid w:val="000804D1"/>
    <w:rsid w:val="00082B90"/>
    <w:rsid w:val="00083014"/>
    <w:rsid w:val="0008496A"/>
    <w:rsid w:val="000872A0"/>
    <w:rsid w:val="00091FBF"/>
    <w:rsid w:val="0009674B"/>
    <w:rsid w:val="00096F0E"/>
    <w:rsid w:val="000975C6"/>
    <w:rsid w:val="000A03F6"/>
    <w:rsid w:val="000A0861"/>
    <w:rsid w:val="000A16CE"/>
    <w:rsid w:val="000A2284"/>
    <w:rsid w:val="000A3D55"/>
    <w:rsid w:val="000A5800"/>
    <w:rsid w:val="000A5931"/>
    <w:rsid w:val="000B025E"/>
    <w:rsid w:val="000B0DAE"/>
    <w:rsid w:val="000B2AE8"/>
    <w:rsid w:val="000B492A"/>
    <w:rsid w:val="000C0E88"/>
    <w:rsid w:val="000D02A2"/>
    <w:rsid w:val="000D244F"/>
    <w:rsid w:val="000E18A2"/>
    <w:rsid w:val="000E46E8"/>
    <w:rsid w:val="000E6317"/>
    <w:rsid w:val="000E7A27"/>
    <w:rsid w:val="000F1E81"/>
    <w:rsid w:val="000F7A04"/>
    <w:rsid w:val="001021AC"/>
    <w:rsid w:val="00105EB8"/>
    <w:rsid w:val="001068E3"/>
    <w:rsid w:val="00106E48"/>
    <w:rsid w:val="00110543"/>
    <w:rsid w:val="001107BC"/>
    <w:rsid w:val="001108FD"/>
    <w:rsid w:val="001143A3"/>
    <w:rsid w:val="00114A25"/>
    <w:rsid w:val="00114C08"/>
    <w:rsid w:val="00115330"/>
    <w:rsid w:val="00116C1F"/>
    <w:rsid w:val="00116ED7"/>
    <w:rsid w:val="001171D3"/>
    <w:rsid w:val="00124BC9"/>
    <w:rsid w:val="00125666"/>
    <w:rsid w:val="00131079"/>
    <w:rsid w:val="00131AA1"/>
    <w:rsid w:val="001343B5"/>
    <w:rsid w:val="001421AE"/>
    <w:rsid w:val="001421F7"/>
    <w:rsid w:val="001444E9"/>
    <w:rsid w:val="00146394"/>
    <w:rsid w:val="001501D8"/>
    <w:rsid w:val="00152E84"/>
    <w:rsid w:val="00157177"/>
    <w:rsid w:val="00160CD4"/>
    <w:rsid w:val="001650D8"/>
    <w:rsid w:val="00165ECB"/>
    <w:rsid w:val="00166FBE"/>
    <w:rsid w:val="001820CD"/>
    <w:rsid w:val="001902F5"/>
    <w:rsid w:val="00190F74"/>
    <w:rsid w:val="001911EF"/>
    <w:rsid w:val="00191B77"/>
    <w:rsid w:val="0019352C"/>
    <w:rsid w:val="00193E95"/>
    <w:rsid w:val="001947F8"/>
    <w:rsid w:val="00194D18"/>
    <w:rsid w:val="00197805"/>
    <w:rsid w:val="00197876"/>
    <w:rsid w:val="001A141D"/>
    <w:rsid w:val="001A2B0E"/>
    <w:rsid w:val="001A4235"/>
    <w:rsid w:val="001A5D6B"/>
    <w:rsid w:val="001B08C8"/>
    <w:rsid w:val="001B13B8"/>
    <w:rsid w:val="001B6E2B"/>
    <w:rsid w:val="001C434E"/>
    <w:rsid w:val="001C60D4"/>
    <w:rsid w:val="001D0CAB"/>
    <w:rsid w:val="001D168A"/>
    <w:rsid w:val="001D4A56"/>
    <w:rsid w:val="001D63DF"/>
    <w:rsid w:val="001D6937"/>
    <w:rsid w:val="001E1D92"/>
    <w:rsid w:val="001E1EB0"/>
    <w:rsid w:val="001E2D69"/>
    <w:rsid w:val="001E5F38"/>
    <w:rsid w:val="001E7EA1"/>
    <w:rsid w:val="001F1880"/>
    <w:rsid w:val="001F1C11"/>
    <w:rsid w:val="001F38D6"/>
    <w:rsid w:val="001F6E0A"/>
    <w:rsid w:val="002003FC"/>
    <w:rsid w:val="00202BC0"/>
    <w:rsid w:val="00204F67"/>
    <w:rsid w:val="00206532"/>
    <w:rsid w:val="00206A28"/>
    <w:rsid w:val="00206E5D"/>
    <w:rsid w:val="00207349"/>
    <w:rsid w:val="0021172C"/>
    <w:rsid w:val="002134B0"/>
    <w:rsid w:val="0021404E"/>
    <w:rsid w:val="00214A83"/>
    <w:rsid w:val="00222237"/>
    <w:rsid w:val="00225A78"/>
    <w:rsid w:val="002304B8"/>
    <w:rsid w:val="00232A98"/>
    <w:rsid w:val="00232D33"/>
    <w:rsid w:val="002345A2"/>
    <w:rsid w:val="00234D3D"/>
    <w:rsid w:val="00235742"/>
    <w:rsid w:val="00237326"/>
    <w:rsid w:val="00241152"/>
    <w:rsid w:val="002417A5"/>
    <w:rsid w:val="00241940"/>
    <w:rsid w:val="00242B99"/>
    <w:rsid w:val="00244180"/>
    <w:rsid w:val="00252CE1"/>
    <w:rsid w:val="00253515"/>
    <w:rsid w:val="00255B91"/>
    <w:rsid w:val="0025763B"/>
    <w:rsid w:val="0025797D"/>
    <w:rsid w:val="00262F53"/>
    <w:rsid w:val="002659AA"/>
    <w:rsid w:val="00265D1D"/>
    <w:rsid w:val="00272088"/>
    <w:rsid w:val="00272CB5"/>
    <w:rsid w:val="00273004"/>
    <w:rsid w:val="002757E2"/>
    <w:rsid w:val="00276D71"/>
    <w:rsid w:val="002777BC"/>
    <w:rsid w:val="00277AF9"/>
    <w:rsid w:val="002821E5"/>
    <w:rsid w:val="002830CB"/>
    <w:rsid w:val="00284B07"/>
    <w:rsid w:val="002861BF"/>
    <w:rsid w:val="0028677D"/>
    <w:rsid w:val="002871D3"/>
    <w:rsid w:val="002876E6"/>
    <w:rsid w:val="00292586"/>
    <w:rsid w:val="0029418A"/>
    <w:rsid w:val="00296E71"/>
    <w:rsid w:val="002A2092"/>
    <w:rsid w:val="002A24D2"/>
    <w:rsid w:val="002A4305"/>
    <w:rsid w:val="002B19C5"/>
    <w:rsid w:val="002B2283"/>
    <w:rsid w:val="002B5EAC"/>
    <w:rsid w:val="002B71E0"/>
    <w:rsid w:val="002B7CFF"/>
    <w:rsid w:val="002C212C"/>
    <w:rsid w:val="002C2D2B"/>
    <w:rsid w:val="002C30EB"/>
    <w:rsid w:val="002C349F"/>
    <w:rsid w:val="002C3548"/>
    <w:rsid w:val="002C4810"/>
    <w:rsid w:val="002C61C6"/>
    <w:rsid w:val="002E0FA2"/>
    <w:rsid w:val="002E79F7"/>
    <w:rsid w:val="002F1FB0"/>
    <w:rsid w:val="002F2967"/>
    <w:rsid w:val="002F604E"/>
    <w:rsid w:val="002F791C"/>
    <w:rsid w:val="00301732"/>
    <w:rsid w:val="00304BA2"/>
    <w:rsid w:val="00304F7C"/>
    <w:rsid w:val="00306AA0"/>
    <w:rsid w:val="00307743"/>
    <w:rsid w:val="00311FC0"/>
    <w:rsid w:val="0031479E"/>
    <w:rsid w:val="003206DC"/>
    <w:rsid w:val="003244C0"/>
    <w:rsid w:val="00331A08"/>
    <w:rsid w:val="00331F9F"/>
    <w:rsid w:val="00332F03"/>
    <w:rsid w:val="00335B59"/>
    <w:rsid w:val="003364C1"/>
    <w:rsid w:val="00345081"/>
    <w:rsid w:val="00354674"/>
    <w:rsid w:val="00354B30"/>
    <w:rsid w:val="00355EB5"/>
    <w:rsid w:val="00355FDC"/>
    <w:rsid w:val="0035638E"/>
    <w:rsid w:val="00356779"/>
    <w:rsid w:val="0036008A"/>
    <w:rsid w:val="003608EF"/>
    <w:rsid w:val="0036423B"/>
    <w:rsid w:val="0036590F"/>
    <w:rsid w:val="0037216F"/>
    <w:rsid w:val="003725D6"/>
    <w:rsid w:val="00373943"/>
    <w:rsid w:val="00374F90"/>
    <w:rsid w:val="0037686E"/>
    <w:rsid w:val="0038187D"/>
    <w:rsid w:val="0038308E"/>
    <w:rsid w:val="00384BB4"/>
    <w:rsid w:val="0038518C"/>
    <w:rsid w:val="00385EEB"/>
    <w:rsid w:val="0039388C"/>
    <w:rsid w:val="00394C6D"/>
    <w:rsid w:val="003969B8"/>
    <w:rsid w:val="00397965"/>
    <w:rsid w:val="003A0320"/>
    <w:rsid w:val="003A0D43"/>
    <w:rsid w:val="003A44B1"/>
    <w:rsid w:val="003A6E8D"/>
    <w:rsid w:val="003B192D"/>
    <w:rsid w:val="003B456F"/>
    <w:rsid w:val="003C08F0"/>
    <w:rsid w:val="003C0CB0"/>
    <w:rsid w:val="003C266A"/>
    <w:rsid w:val="003C2988"/>
    <w:rsid w:val="003C3C04"/>
    <w:rsid w:val="003C637E"/>
    <w:rsid w:val="003C68AF"/>
    <w:rsid w:val="003C7100"/>
    <w:rsid w:val="003C79F3"/>
    <w:rsid w:val="003D0BED"/>
    <w:rsid w:val="003D160F"/>
    <w:rsid w:val="003D6AD5"/>
    <w:rsid w:val="003D7B74"/>
    <w:rsid w:val="003E03CB"/>
    <w:rsid w:val="003E07EE"/>
    <w:rsid w:val="003E0AF6"/>
    <w:rsid w:val="003E2113"/>
    <w:rsid w:val="003E4E24"/>
    <w:rsid w:val="003F3ADC"/>
    <w:rsid w:val="003F6B8F"/>
    <w:rsid w:val="003F732F"/>
    <w:rsid w:val="00407473"/>
    <w:rsid w:val="0040777E"/>
    <w:rsid w:val="00410FC7"/>
    <w:rsid w:val="004122D9"/>
    <w:rsid w:val="00412E72"/>
    <w:rsid w:val="00414D77"/>
    <w:rsid w:val="00414FDA"/>
    <w:rsid w:val="00421BCA"/>
    <w:rsid w:val="00421BFD"/>
    <w:rsid w:val="00422865"/>
    <w:rsid w:val="00424CAE"/>
    <w:rsid w:val="00424F1F"/>
    <w:rsid w:val="004310ED"/>
    <w:rsid w:val="004352CA"/>
    <w:rsid w:val="0043551E"/>
    <w:rsid w:val="0043567B"/>
    <w:rsid w:val="0043638F"/>
    <w:rsid w:val="00437969"/>
    <w:rsid w:val="00440A6C"/>
    <w:rsid w:val="004538DC"/>
    <w:rsid w:val="00454B56"/>
    <w:rsid w:val="00456A93"/>
    <w:rsid w:val="00456CD3"/>
    <w:rsid w:val="00457B7C"/>
    <w:rsid w:val="00463F21"/>
    <w:rsid w:val="004653F5"/>
    <w:rsid w:val="00466855"/>
    <w:rsid w:val="00470D27"/>
    <w:rsid w:val="00471D17"/>
    <w:rsid w:val="00472178"/>
    <w:rsid w:val="00473FDB"/>
    <w:rsid w:val="00474583"/>
    <w:rsid w:val="00480F42"/>
    <w:rsid w:val="004815B2"/>
    <w:rsid w:val="00483755"/>
    <w:rsid w:val="00483EEA"/>
    <w:rsid w:val="004857C7"/>
    <w:rsid w:val="00485C92"/>
    <w:rsid w:val="00486A50"/>
    <w:rsid w:val="00490397"/>
    <w:rsid w:val="00495158"/>
    <w:rsid w:val="0049522F"/>
    <w:rsid w:val="0049794A"/>
    <w:rsid w:val="004A01F7"/>
    <w:rsid w:val="004A1667"/>
    <w:rsid w:val="004A1E88"/>
    <w:rsid w:val="004A341D"/>
    <w:rsid w:val="004A3D88"/>
    <w:rsid w:val="004A5BED"/>
    <w:rsid w:val="004A730B"/>
    <w:rsid w:val="004B14AA"/>
    <w:rsid w:val="004B35C7"/>
    <w:rsid w:val="004B774D"/>
    <w:rsid w:val="004C1AC2"/>
    <w:rsid w:val="004C1C39"/>
    <w:rsid w:val="004C2C0B"/>
    <w:rsid w:val="004C48DF"/>
    <w:rsid w:val="004C67C3"/>
    <w:rsid w:val="004C6FC6"/>
    <w:rsid w:val="004D04E5"/>
    <w:rsid w:val="004D0FB9"/>
    <w:rsid w:val="004D1BF5"/>
    <w:rsid w:val="004D5780"/>
    <w:rsid w:val="004D61D6"/>
    <w:rsid w:val="004E0D0F"/>
    <w:rsid w:val="004E22BC"/>
    <w:rsid w:val="004E3B5D"/>
    <w:rsid w:val="004E3CDF"/>
    <w:rsid w:val="004E4914"/>
    <w:rsid w:val="004E4C71"/>
    <w:rsid w:val="004E4CA0"/>
    <w:rsid w:val="004E4FC6"/>
    <w:rsid w:val="004E5172"/>
    <w:rsid w:val="004F3955"/>
    <w:rsid w:val="004F3C35"/>
    <w:rsid w:val="00500D7F"/>
    <w:rsid w:val="00502AED"/>
    <w:rsid w:val="00503102"/>
    <w:rsid w:val="005035D8"/>
    <w:rsid w:val="00510D37"/>
    <w:rsid w:val="005120EB"/>
    <w:rsid w:val="0051348C"/>
    <w:rsid w:val="005167C0"/>
    <w:rsid w:val="00517FA2"/>
    <w:rsid w:val="00523BE6"/>
    <w:rsid w:val="00524431"/>
    <w:rsid w:val="00531FA5"/>
    <w:rsid w:val="0053317F"/>
    <w:rsid w:val="00533D81"/>
    <w:rsid w:val="00534F28"/>
    <w:rsid w:val="005353C8"/>
    <w:rsid w:val="00535871"/>
    <w:rsid w:val="00536235"/>
    <w:rsid w:val="00536F23"/>
    <w:rsid w:val="0053781B"/>
    <w:rsid w:val="00537B11"/>
    <w:rsid w:val="0054547E"/>
    <w:rsid w:val="00546B55"/>
    <w:rsid w:val="00547744"/>
    <w:rsid w:val="00547D80"/>
    <w:rsid w:val="0055043D"/>
    <w:rsid w:val="00551CE1"/>
    <w:rsid w:val="00555952"/>
    <w:rsid w:val="00556FFC"/>
    <w:rsid w:val="00557590"/>
    <w:rsid w:val="0056012F"/>
    <w:rsid w:val="00561CE2"/>
    <w:rsid w:val="005638EF"/>
    <w:rsid w:val="00565DD5"/>
    <w:rsid w:val="00566E1A"/>
    <w:rsid w:val="005731B3"/>
    <w:rsid w:val="00577CC4"/>
    <w:rsid w:val="0058275C"/>
    <w:rsid w:val="005851B1"/>
    <w:rsid w:val="0058585B"/>
    <w:rsid w:val="00591FAD"/>
    <w:rsid w:val="0059483B"/>
    <w:rsid w:val="005A2167"/>
    <w:rsid w:val="005A2FE0"/>
    <w:rsid w:val="005A3568"/>
    <w:rsid w:val="005A65EC"/>
    <w:rsid w:val="005B13E5"/>
    <w:rsid w:val="005B3A29"/>
    <w:rsid w:val="005B3A84"/>
    <w:rsid w:val="005B3D21"/>
    <w:rsid w:val="005B3EDC"/>
    <w:rsid w:val="005B4E20"/>
    <w:rsid w:val="005C167A"/>
    <w:rsid w:val="005C2D92"/>
    <w:rsid w:val="005D4B93"/>
    <w:rsid w:val="005D6CE1"/>
    <w:rsid w:val="005E1A40"/>
    <w:rsid w:val="005E3C28"/>
    <w:rsid w:val="005E428A"/>
    <w:rsid w:val="005E542F"/>
    <w:rsid w:val="005E5BEF"/>
    <w:rsid w:val="005E7E93"/>
    <w:rsid w:val="005F3143"/>
    <w:rsid w:val="005F31F4"/>
    <w:rsid w:val="005F3764"/>
    <w:rsid w:val="005F530E"/>
    <w:rsid w:val="005F789D"/>
    <w:rsid w:val="006004E3"/>
    <w:rsid w:val="00600CAD"/>
    <w:rsid w:val="00601316"/>
    <w:rsid w:val="0060158C"/>
    <w:rsid w:val="0060627A"/>
    <w:rsid w:val="00606A31"/>
    <w:rsid w:val="00606D17"/>
    <w:rsid w:val="00611B83"/>
    <w:rsid w:val="00611B9A"/>
    <w:rsid w:val="00612593"/>
    <w:rsid w:val="00613129"/>
    <w:rsid w:val="006201DC"/>
    <w:rsid w:val="00621FBB"/>
    <w:rsid w:val="006237AB"/>
    <w:rsid w:val="00626E0A"/>
    <w:rsid w:val="00630282"/>
    <w:rsid w:val="00633701"/>
    <w:rsid w:val="006345EF"/>
    <w:rsid w:val="006351A8"/>
    <w:rsid w:val="006362AC"/>
    <w:rsid w:val="00640F04"/>
    <w:rsid w:val="00641CD6"/>
    <w:rsid w:val="0064275E"/>
    <w:rsid w:val="00642F9F"/>
    <w:rsid w:val="00643E5E"/>
    <w:rsid w:val="00652A30"/>
    <w:rsid w:val="0065582D"/>
    <w:rsid w:val="00657527"/>
    <w:rsid w:val="006615A6"/>
    <w:rsid w:val="00663BCD"/>
    <w:rsid w:val="00664AC4"/>
    <w:rsid w:val="00664ACA"/>
    <w:rsid w:val="00664DE8"/>
    <w:rsid w:val="00665896"/>
    <w:rsid w:val="00672107"/>
    <w:rsid w:val="00675255"/>
    <w:rsid w:val="006762B7"/>
    <w:rsid w:val="00676AB8"/>
    <w:rsid w:val="00685288"/>
    <w:rsid w:val="006877DF"/>
    <w:rsid w:val="00690424"/>
    <w:rsid w:val="00691C41"/>
    <w:rsid w:val="006921F5"/>
    <w:rsid w:val="00692CBC"/>
    <w:rsid w:val="00694AFB"/>
    <w:rsid w:val="00695EE6"/>
    <w:rsid w:val="006967E3"/>
    <w:rsid w:val="006976B0"/>
    <w:rsid w:val="006A3E09"/>
    <w:rsid w:val="006A42CC"/>
    <w:rsid w:val="006A5083"/>
    <w:rsid w:val="006B533D"/>
    <w:rsid w:val="006B5E0A"/>
    <w:rsid w:val="006B640C"/>
    <w:rsid w:val="006B7CCA"/>
    <w:rsid w:val="006C0063"/>
    <w:rsid w:val="006C0EB8"/>
    <w:rsid w:val="006C1C03"/>
    <w:rsid w:val="006C411B"/>
    <w:rsid w:val="006C64E2"/>
    <w:rsid w:val="006C7A37"/>
    <w:rsid w:val="006D2CA5"/>
    <w:rsid w:val="006D2D41"/>
    <w:rsid w:val="006D4CA0"/>
    <w:rsid w:val="006D52DF"/>
    <w:rsid w:val="006D5F54"/>
    <w:rsid w:val="006E0E4B"/>
    <w:rsid w:val="006E227A"/>
    <w:rsid w:val="006E646A"/>
    <w:rsid w:val="006E68E0"/>
    <w:rsid w:val="006F1F52"/>
    <w:rsid w:val="006F31F5"/>
    <w:rsid w:val="006F3C3C"/>
    <w:rsid w:val="006F4FFC"/>
    <w:rsid w:val="006F61CD"/>
    <w:rsid w:val="00706E20"/>
    <w:rsid w:val="007100C7"/>
    <w:rsid w:val="007112A5"/>
    <w:rsid w:val="007120DA"/>
    <w:rsid w:val="0071217D"/>
    <w:rsid w:val="00715CC9"/>
    <w:rsid w:val="00716A83"/>
    <w:rsid w:val="00717A89"/>
    <w:rsid w:val="00724958"/>
    <w:rsid w:val="00727118"/>
    <w:rsid w:val="007319DD"/>
    <w:rsid w:val="0073590C"/>
    <w:rsid w:val="0073619B"/>
    <w:rsid w:val="00736716"/>
    <w:rsid w:val="00737274"/>
    <w:rsid w:val="007379E8"/>
    <w:rsid w:val="00742345"/>
    <w:rsid w:val="00747490"/>
    <w:rsid w:val="00751BC9"/>
    <w:rsid w:val="007536DD"/>
    <w:rsid w:val="00756CD1"/>
    <w:rsid w:val="00761E94"/>
    <w:rsid w:val="00764AB7"/>
    <w:rsid w:val="00765CDE"/>
    <w:rsid w:val="00766042"/>
    <w:rsid w:val="0076705C"/>
    <w:rsid w:val="0076728D"/>
    <w:rsid w:val="00767E0F"/>
    <w:rsid w:val="0077538F"/>
    <w:rsid w:val="00776980"/>
    <w:rsid w:val="0077725B"/>
    <w:rsid w:val="00791608"/>
    <w:rsid w:val="00792A61"/>
    <w:rsid w:val="00792D4A"/>
    <w:rsid w:val="00793087"/>
    <w:rsid w:val="00793A36"/>
    <w:rsid w:val="00795761"/>
    <w:rsid w:val="0079658A"/>
    <w:rsid w:val="007A0080"/>
    <w:rsid w:val="007A0120"/>
    <w:rsid w:val="007A3672"/>
    <w:rsid w:val="007A689C"/>
    <w:rsid w:val="007B2F6A"/>
    <w:rsid w:val="007B3D01"/>
    <w:rsid w:val="007B471F"/>
    <w:rsid w:val="007B7C98"/>
    <w:rsid w:val="007C1082"/>
    <w:rsid w:val="007C312B"/>
    <w:rsid w:val="007C3987"/>
    <w:rsid w:val="007C5559"/>
    <w:rsid w:val="007D2591"/>
    <w:rsid w:val="007D274C"/>
    <w:rsid w:val="007D34C3"/>
    <w:rsid w:val="007D494A"/>
    <w:rsid w:val="007E2596"/>
    <w:rsid w:val="007E2793"/>
    <w:rsid w:val="007E3AB1"/>
    <w:rsid w:val="007E44A7"/>
    <w:rsid w:val="007E5212"/>
    <w:rsid w:val="007F3F1B"/>
    <w:rsid w:val="007F44FF"/>
    <w:rsid w:val="007F74D6"/>
    <w:rsid w:val="00800918"/>
    <w:rsid w:val="00800B53"/>
    <w:rsid w:val="00803980"/>
    <w:rsid w:val="00807808"/>
    <w:rsid w:val="00811A83"/>
    <w:rsid w:val="0081542A"/>
    <w:rsid w:val="008157A2"/>
    <w:rsid w:val="008168AE"/>
    <w:rsid w:val="00816D65"/>
    <w:rsid w:val="00823233"/>
    <w:rsid w:val="00826960"/>
    <w:rsid w:val="0082740E"/>
    <w:rsid w:val="008342CD"/>
    <w:rsid w:val="00834DDF"/>
    <w:rsid w:val="00835E3F"/>
    <w:rsid w:val="0083766D"/>
    <w:rsid w:val="00837D0E"/>
    <w:rsid w:val="008422B6"/>
    <w:rsid w:val="00842AAF"/>
    <w:rsid w:val="0084440B"/>
    <w:rsid w:val="0084490A"/>
    <w:rsid w:val="00845296"/>
    <w:rsid w:val="00845D65"/>
    <w:rsid w:val="008466DB"/>
    <w:rsid w:val="008523B9"/>
    <w:rsid w:val="00855635"/>
    <w:rsid w:val="00855CCB"/>
    <w:rsid w:val="00856276"/>
    <w:rsid w:val="00856A8C"/>
    <w:rsid w:val="00856B3E"/>
    <w:rsid w:val="00865049"/>
    <w:rsid w:val="00866E47"/>
    <w:rsid w:val="00870DBF"/>
    <w:rsid w:val="00874BFB"/>
    <w:rsid w:val="008759B4"/>
    <w:rsid w:val="00875E8B"/>
    <w:rsid w:val="00877998"/>
    <w:rsid w:val="00880288"/>
    <w:rsid w:val="00881279"/>
    <w:rsid w:val="008813C4"/>
    <w:rsid w:val="008814E3"/>
    <w:rsid w:val="008822AF"/>
    <w:rsid w:val="00883B45"/>
    <w:rsid w:val="00884307"/>
    <w:rsid w:val="00886233"/>
    <w:rsid w:val="00886482"/>
    <w:rsid w:val="008866C3"/>
    <w:rsid w:val="00890BED"/>
    <w:rsid w:val="008915E3"/>
    <w:rsid w:val="00891844"/>
    <w:rsid w:val="00892705"/>
    <w:rsid w:val="00892D82"/>
    <w:rsid w:val="00894002"/>
    <w:rsid w:val="008948E0"/>
    <w:rsid w:val="00895318"/>
    <w:rsid w:val="00896AAF"/>
    <w:rsid w:val="008A0E14"/>
    <w:rsid w:val="008A2544"/>
    <w:rsid w:val="008A3494"/>
    <w:rsid w:val="008A4528"/>
    <w:rsid w:val="008A51AB"/>
    <w:rsid w:val="008B440F"/>
    <w:rsid w:val="008B7D2D"/>
    <w:rsid w:val="008C245C"/>
    <w:rsid w:val="008C3665"/>
    <w:rsid w:val="008C3993"/>
    <w:rsid w:val="008C4485"/>
    <w:rsid w:val="008C4F86"/>
    <w:rsid w:val="008C7EE8"/>
    <w:rsid w:val="008D62BC"/>
    <w:rsid w:val="008D62CD"/>
    <w:rsid w:val="008E7278"/>
    <w:rsid w:val="008F1106"/>
    <w:rsid w:val="008F27E8"/>
    <w:rsid w:val="008F32B4"/>
    <w:rsid w:val="008F43FA"/>
    <w:rsid w:val="008F4431"/>
    <w:rsid w:val="008F6ADF"/>
    <w:rsid w:val="0090161A"/>
    <w:rsid w:val="00901CF8"/>
    <w:rsid w:val="009023D0"/>
    <w:rsid w:val="00903CBB"/>
    <w:rsid w:val="00904084"/>
    <w:rsid w:val="00910377"/>
    <w:rsid w:val="00910F3D"/>
    <w:rsid w:val="00915D1F"/>
    <w:rsid w:val="009162DC"/>
    <w:rsid w:val="00916587"/>
    <w:rsid w:val="009167EC"/>
    <w:rsid w:val="00917A68"/>
    <w:rsid w:val="00921A14"/>
    <w:rsid w:val="00923317"/>
    <w:rsid w:val="00931903"/>
    <w:rsid w:val="009329F1"/>
    <w:rsid w:val="00933547"/>
    <w:rsid w:val="0093733F"/>
    <w:rsid w:val="009440A9"/>
    <w:rsid w:val="00945E5D"/>
    <w:rsid w:val="00946B16"/>
    <w:rsid w:val="0094760E"/>
    <w:rsid w:val="00950820"/>
    <w:rsid w:val="00951A7B"/>
    <w:rsid w:val="00951DDA"/>
    <w:rsid w:val="0095289E"/>
    <w:rsid w:val="00952935"/>
    <w:rsid w:val="0096025E"/>
    <w:rsid w:val="009614F7"/>
    <w:rsid w:val="009619D5"/>
    <w:rsid w:val="00962181"/>
    <w:rsid w:val="0096490A"/>
    <w:rsid w:val="00967A00"/>
    <w:rsid w:val="0097373C"/>
    <w:rsid w:val="00973DFB"/>
    <w:rsid w:val="00973E8C"/>
    <w:rsid w:val="009755D3"/>
    <w:rsid w:val="00980132"/>
    <w:rsid w:val="00980D26"/>
    <w:rsid w:val="00981070"/>
    <w:rsid w:val="00981B2A"/>
    <w:rsid w:val="00982501"/>
    <w:rsid w:val="009825C4"/>
    <w:rsid w:val="009902BF"/>
    <w:rsid w:val="00993F6E"/>
    <w:rsid w:val="0099611E"/>
    <w:rsid w:val="009A0AEE"/>
    <w:rsid w:val="009A3A68"/>
    <w:rsid w:val="009A4DF9"/>
    <w:rsid w:val="009A5EEC"/>
    <w:rsid w:val="009A6B95"/>
    <w:rsid w:val="009A6E92"/>
    <w:rsid w:val="009B044D"/>
    <w:rsid w:val="009B17D2"/>
    <w:rsid w:val="009B3F61"/>
    <w:rsid w:val="009B41F2"/>
    <w:rsid w:val="009B44EE"/>
    <w:rsid w:val="009B6C45"/>
    <w:rsid w:val="009C3AFD"/>
    <w:rsid w:val="009D005C"/>
    <w:rsid w:val="009D520D"/>
    <w:rsid w:val="009D6AA7"/>
    <w:rsid w:val="009D7BE1"/>
    <w:rsid w:val="009E1018"/>
    <w:rsid w:val="009F0F7A"/>
    <w:rsid w:val="009F534D"/>
    <w:rsid w:val="00A02616"/>
    <w:rsid w:val="00A036E6"/>
    <w:rsid w:val="00A047B2"/>
    <w:rsid w:val="00A0489E"/>
    <w:rsid w:val="00A054F7"/>
    <w:rsid w:val="00A10948"/>
    <w:rsid w:val="00A136B1"/>
    <w:rsid w:val="00A22B5E"/>
    <w:rsid w:val="00A24B61"/>
    <w:rsid w:val="00A26539"/>
    <w:rsid w:val="00A26CC5"/>
    <w:rsid w:val="00A349FE"/>
    <w:rsid w:val="00A369C3"/>
    <w:rsid w:val="00A400BB"/>
    <w:rsid w:val="00A431E1"/>
    <w:rsid w:val="00A45F11"/>
    <w:rsid w:val="00A46C29"/>
    <w:rsid w:val="00A5134B"/>
    <w:rsid w:val="00A51D62"/>
    <w:rsid w:val="00A56E25"/>
    <w:rsid w:val="00A67060"/>
    <w:rsid w:val="00A670B6"/>
    <w:rsid w:val="00A671F4"/>
    <w:rsid w:val="00A676EC"/>
    <w:rsid w:val="00A67735"/>
    <w:rsid w:val="00A71CD9"/>
    <w:rsid w:val="00A724C6"/>
    <w:rsid w:val="00A7468E"/>
    <w:rsid w:val="00A75C42"/>
    <w:rsid w:val="00A75EE3"/>
    <w:rsid w:val="00A808AE"/>
    <w:rsid w:val="00A824EE"/>
    <w:rsid w:val="00A83AE7"/>
    <w:rsid w:val="00A86A48"/>
    <w:rsid w:val="00A87006"/>
    <w:rsid w:val="00A92D6B"/>
    <w:rsid w:val="00A95D8F"/>
    <w:rsid w:val="00A95E37"/>
    <w:rsid w:val="00AA150D"/>
    <w:rsid w:val="00AA2838"/>
    <w:rsid w:val="00AA341E"/>
    <w:rsid w:val="00AA3D63"/>
    <w:rsid w:val="00AA5F53"/>
    <w:rsid w:val="00AA6EE0"/>
    <w:rsid w:val="00AA7ED8"/>
    <w:rsid w:val="00AB1D30"/>
    <w:rsid w:val="00AB2489"/>
    <w:rsid w:val="00AB2EAC"/>
    <w:rsid w:val="00AB30BF"/>
    <w:rsid w:val="00AB6CA6"/>
    <w:rsid w:val="00AB70F1"/>
    <w:rsid w:val="00AC29DA"/>
    <w:rsid w:val="00AD2DFB"/>
    <w:rsid w:val="00AD421D"/>
    <w:rsid w:val="00AD66C0"/>
    <w:rsid w:val="00AD6842"/>
    <w:rsid w:val="00AE0069"/>
    <w:rsid w:val="00AE180A"/>
    <w:rsid w:val="00AE1BBD"/>
    <w:rsid w:val="00AE2CFE"/>
    <w:rsid w:val="00AE30F5"/>
    <w:rsid w:val="00AE34C4"/>
    <w:rsid w:val="00AE4110"/>
    <w:rsid w:val="00AE4F04"/>
    <w:rsid w:val="00AE6062"/>
    <w:rsid w:val="00AF13F2"/>
    <w:rsid w:val="00AF4DEA"/>
    <w:rsid w:val="00AF5274"/>
    <w:rsid w:val="00AF5FF8"/>
    <w:rsid w:val="00AF63E3"/>
    <w:rsid w:val="00AF72E4"/>
    <w:rsid w:val="00AF781A"/>
    <w:rsid w:val="00B012EE"/>
    <w:rsid w:val="00B04F72"/>
    <w:rsid w:val="00B10C74"/>
    <w:rsid w:val="00B13196"/>
    <w:rsid w:val="00B13770"/>
    <w:rsid w:val="00B14525"/>
    <w:rsid w:val="00B14E5E"/>
    <w:rsid w:val="00B2025D"/>
    <w:rsid w:val="00B21040"/>
    <w:rsid w:val="00B2128D"/>
    <w:rsid w:val="00B25149"/>
    <w:rsid w:val="00B26D3E"/>
    <w:rsid w:val="00B3254E"/>
    <w:rsid w:val="00B33E6C"/>
    <w:rsid w:val="00B36D4A"/>
    <w:rsid w:val="00B370E5"/>
    <w:rsid w:val="00B40280"/>
    <w:rsid w:val="00B42325"/>
    <w:rsid w:val="00B47294"/>
    <w:rsid w:val="00B50726"/>
    <w:rsid w:val="00B51581"/>
    <w:rsid w:val="00B547D0"/>
    <w:rsid w:val="00B57A78"/>
    <w:rsid w:val="00B57BEC"/>
    <w:rsid w:val="00B603A8"/>
    <w:rsid w:val="00B6186C"/>
    <w:rsid w:val="00B61BD7"/>
    <w:rsid w:val="00B65C7A"/>
    <w:rsid w:val="00B6757E"/>
    <w:rsid w:val="00B75990"/>
    <w:rsid w:val="00B75EC4"/>
    <w:rsid w:val="00B8033F"/>
    <w:rsid w:val="00B8300C"/>
    <w:rsid w:val="00B839E0"/>
    <w:rsid w:val="00B857C8"/>
    <w:rsid w:val="00B862AE"/>
    <w:rsid w:val="00B87571"/>
    <w:rsid w:val="00B92312"/>
    <w:rsid w:val="00B947DA"/>
    <w:rsid w:val="00B9603C"/>
    <w:rsid w:val="00B9722E"/>
    <w:rsid w:val="00BA1389"/>
    <w:rsid w:val="00BA2542"/>
    <w:rsid w:val="00BA2B4D"/>
    <w:rsid w:val="00BA2CB6"/>
    <w:rsid w:val="00BA2DA4"/>
    <w:rsid w:val="00BA583B"/>
    <w:rsid w:val="00BA5C0A"/>
    <w:rsid w:val="00BB01E0"/>
    <w:rsid w:val="00BB1668"/>
    <w:rsid w:val="00BB5019"/>
    <w:rsid w:val="00BB61DE"/>
    <w:rsid w:val="00BB72B1"/>
    <w:rsid w:val="00BC4FF2"/>
    <w:rsid w:val="00BC5879"/>
    <w:rsid w:val="00BD16D6"/>
    <w:rsid w:val="00BD2DD7"/>
    <w:rsid w:val="00BD4509"/>
    <w:rsid w:val="00BD6449"/>
    <w:rsid w:val="00BE19D4"/>
    <w:rsid w:val="00BE5509"/>
    <w:rsid w:val="00BE5EB9"/>
    <w:rsid w:val="00BF0926"/>
    <w:rsid w:val="00BF0AC2"/>
    <w:rsid w:val="00BF34E8"/>
    <w:rsid w:val="00BF5928"/>
    <w:rsid w:val="00BF5996"/>
    <w:rsid w:val="00BF7F21"/>
    <w:rsid w:val="00C0449B"/>
    <w:rsid w:val="00C04FAA"/>
    <w:rsid w:val="00C05922"/>
    <w:rsid w:val="00C07780"/>
    <w:rsid w:val="00C07B0B"/>
    <w:rsid w:val="00C11F81"/>
    <w:rsid w:val="00C12568"/>
    <w:rsid w:val="00C145A9"/>
    <w:rsid w:val="00C17AC8"/>
    <w:rsid w:val="00C208D0"/>
    <w:rsid w:val="00C20C74"/>
    <w:rsid w:val="00C24762"/>
    <w:rsid w:val="00C25D14"/>
    <w:rsid w:val="00C278D8"/>
    <w:rsid w:val="00C3037E"/>
    <w:rsid w:val="00C33643"/>
    <w:rsid w:val="00C34BB0"/>
    <w:rsid w:val="00C36B9C"/>
    <w:rsid w:val="00C37098"/>
    <w:rsid w:val="00C37417"/>
    <w:rsid w:val="00C37BB2"/>
    <w:rsid w:val="00C42145"/>
    <w:rsid w:val="00C42353"/>
    <w:rsid w:val="00C50821"/>
    <w:rsid w:val="00C52867"/>
    <w:rsid w:val="00C548B5"/>
    <w:rsid w:val="00C5661D"/>
    <w:rsid w:val="00C6083C"/>
    <w:rsid w:val="00C614DE"/>
    <w:rsid w:val="00C64C8A"/>
    <w:rsid w:val="00C659A9"/>
    <w:rsid w:val="00C67BD8"/>
    <w:rsid w:val="00C7747B"/>
    <w:rsid w:val="00C821FC"/>
    <w:rsid w:val="00C824E7"/>
    <w:rsid w:val="00C83653"/>
    <w:rsid w:val="00C85944"/>
    <w:rsid w:val="00C860CA"/>
    <w:rsid w:val="00C86C03"/>
    <w:rsid w:val="00C94968"/>
    <w:rsid w:val="00C96AD9"/>
    <w:rsid w:val="00CA2081"/>
    <w:rsid w:val="00CA4A3E"/>
    <w:rsid w:val="00CA4DDB"/>
    <w:rsid w:val="00CB0ED8"/>
    <w:rsid w:val="00CB44D4"/>
    <w:rsid w:val="00CB459A"/>
    <w:rsid w:val="00CB5C2B"/>
    <w:rsid w:val="00CB7D7D"/>
    <w:rsid w:val="00CD0A5F"/>
    <w:rsid w:val="00CD5879"/>
    <w:rsid w:val="00CD672E"/>
    <w:rsid w:val="00CD6812"/>
    <w:rsid w:val="00CD6C1F"/>
    <w:rsid w:val="00CE002C"/>
    <w:rsid w:val="00CE11D2"/>
    <w:rsid w:val="00CE2480"/>
    <w:rsid w:val="00CE54D9"/>
    <w:rsid w:val="00CE5D92"/>
    <w:rsid w:val="00CF1B2E"/>
    <w:rsid w:val="00CF2146"/>
    <w:rsid w:val="00CF302F"/>
    <w:rsid w:val="00CF439A"/>
    <w:rsid w:val="00CF7BAF"/>
    <w:rsid w:val="00D01E7B"/>
    <w:rsid w:val="00D037DE"/>
    <w:rsid w:val="00D10A57"/>
    <w:rsid w:val="00D111AA"/>
    <w:rsid w:val="00D15E76"/>
    <w:rsid w:val="00D1719B"/>
    <w:rsid w:val="00D21285"/>
    <w:rsid w:val="00D22953"/>
    <w:rsid w:val="00D30184"/>
    <w:rsid w:val="00D35117"/>
    <w:rsid w:val="00D3611A"/>
    <w:rsid w:val="00D40083"/>
    <w:rsid w:val="00D44805"/>
    <w:rsid w:val="00D44A2F"/>
    <w:rsid w:val="00D462AE"/>
    <w:rsid w:val="00D50828"/>
    <w:rsid w:val="00D53B73"/>
    <w:rsid w:val="00D6036A"/>
    <w:rsid w:val="00D641CB"/>
    <w:rsid w:val="00D651CA"/>
    <w:rsid w:val="00D65B56"/>
    <w:rsid w:val="00D72207"/>
    <w:rsid w:val="00D74CC6"/>
    <w:rsid w:val="00D77770"/>
    <w:rsid w:val="00D9048E"/>
    <w:rsid w:val="00D941F9"/>
    <w:rsid w:val="00D975BB"/>
    <w:rsid w:val="00DA0C8F"/>
    <w:rsid w:val="00DA10A1"/>
    <w:rsid w:val="00DA37CC"/>
    <w:rsid w:val="00DA3E98"/>
    <w:rsid w:val="00DA410A"/>
    <w:rsid w:val="00DC0310"/>
    <w:rsid w:val="00DC0EF4"/>
    <w:rsid w:val="00DC292F"/>
    <w:rsid w:val="00DC330D"/>
    <w:rsid w:val="00DC503C"/>
    <w:rsid w:val="00DC5C99"/>
    <w:rsid w:val="00DD25B2"/>
    <w:rsid w:val="00DD2F92"/>
    <w:rsid w:val="00DD4D69"/>
    <w:rsid w:val="00DD5B35"/>
    <w:rsid w:val="00DD6455"/>
    <w:rsid w:val="00DD721F"/>
    <w:rsid w:val="00DE2304"/>
    <w:rsid w:val="00DE7761"/>
    <w:rsid w:val="00DF10AA"/>
    <w:rsid w:val="00DF1F4D"/>
    <w:rsid w:val="00DF3D38"/>
    <w:rsid w:val="00DF6009"/>
    <w:rsid w:val="00E01EBA"/>
    <w:rsid w:val="00E023C1"/>
    <w:rsid w:val="00E02E43"/>
    <w:rsid w:val="00E04A5D"/>
    <w:rsid w:val="00E073F6"/>
    <w:rsid w:val="00E11CF0"/>
    <w:rsid w:val="00E12079"/>
    <w:rsid w:val="00E1422B"/>
    <w:rsid w:val="00E14CBB"/>
    <w:rsid w:val="00E17A34"/>
    <w:rsid w:val="00E22A30"/>
    <w:rsid w:val="00E2770D"/>
    <w:rsid w:val="00E3092D"/>
    <w:rsid w:val="00E31252"/>
    <w:rsid w:val="00E31AAB"/>
    <w:rsid w:val="00E31E40"/>
    <w:rsid w:val="00E331CC"/>
    <w:rsid w:val="00E361A2"/>
    <w:rsid w:val="00E408F3"/>
    <w:rsid w:val="00E418A9"/>
    <w:rsid w:val="00E43BD6"/>
    <w:rsid w:val="00E5009E"/>
    <w:rsid w:val="00E541DD"/>
    <w:rsid w:val="00E542A4"/>
    <w:rsid w:val="00E57431"/>
    <w:rsid w:val="00E57B3A"/>
    <w:rsid w:val="00E57CA8"/>
    <w:rsid w:val="00E60BAD"/>
    <w:rsid w:val="00E62C49"/>
    <w:rsid w:val="00E73231"/>
    <w:rsid w:val="00E73EC5"/>
    <w:rsid w:val="00E77317"/>
    <w:rsid w:val="00E82723"/>
    <w:rsid w:val="00E827AC"/>
    <w:rsid w:val="00E82DC0"/>
    <w:rsid w:val="00E84E72"/>
    <w:rsid w:val="00E910AD"/>
    <w:rsid w:val="00E9118A"/>
    <w:rsid w:val="00E912F6"/>
    <w:rsid w:val="00E94333"/>
    <w:rsid w:val="00E94B79"/>
    <w:rsid w:val="00E96288"/>
    <w:rsid w:val="00E97503"/>
    <w:rsid w:val="00E97ED1"/>
    <w:rsid w:val="00E97F56"/>
    <w:rsid w:val="00EA1E8D"/>
    <w:rsid w:val="00EA43B8"/>
    <w:rsid w:val="00EA4FA6"/>
    <w:rsid w:val="00EA676C"/>
    <w:rsid w:val="00EA7A0D"/>
    <w:rsid w:val="00EA7C2D"/>
    <w:rsid w:val="00EB2226"/>
    <w:rsid w:val="00EB3DC4"/>
    <w:rsid w:val="00EC04B9"/>
    <w:rsid w:val="00EC2D8E"/>
    <w:rsid w:val="00EC5A11"/>
    <w:rsid w:val="00EC5B20"/>
    <w:rsid w:val="00EC610D"/>
    <w:rsid w:val="00EC69E5"/>
    <w:rsid w:val="00ED2539"/>
    <w:rsid w:val="00ED3968"/>
    <w:rsid w:val="00ED5C94"/>
    <w:rsid w:val="00EE0CF7"/>
    <w:rsid w:val="00EE11EF"/>
    <w:rsid w:val="00EE2EA5"/>
    <w:rsid w:val="00EE73FA"/>
    <w:rsid w:val="00EE7A4B"/>
    <w:rsid w:val="00EE7CDC"/>
    <w:rsid w:val="00EF15B1"/>
    <w:rsid w:val="00EF27E1"/>
    <w:rsid w:val="00EF2ECD"/>
    <w:rsid w:val="00EF313E"/>
    <w:rsid w:val="00EF3262"/>
    <w:rsid w:val="00EF3964"/>
    <w:rsid w:val="00EF49DE"/>
    <w:rsid w:val="00EF5E4A"/>
    <w:rsid w:val="00EF7B5D"/>
    <w:rsid w:val="00EF7D21"/>
    <w:rsid w:val="00F00ECA"/>
    <w:rsid w:val="00F02410"/>
    <w:rsid w:val="00F025F2"/>
    <w:rsid w:val="00F0680A"/>
    <w:rsid w:val="00F07D54"/>
    <w:rsid w:val="00F10B34"/>
    <w:rsid w:val="00F10C86"/>
    <w:rsid w:val="00F135A1"/>
    <w:rsid w:val="00F135BD"/>
    <w:rsid w:val="00F142C8"/>
    <w:rsid w:val="00F1493F"/>
    <w:rsid w:val="00F160E9"/>
    <w:rsid w:val="00F23609"/>
    <w:rsid w:val="00F24252"/>
    <w:rsid w:val="00F26FDB"/>
    <w:rsid w:val="00F27C26"/>
    <w:rsid w:val="00F31020"/>
    <w:rsid w:val="00F338BE"/>
    <w:rsid w:val="00F36EFF"/>
    <w:rsid w:val="00F41BE5"/>
    <w:rsid w:val="00F45662"/>
    <w:rsid w:val="00F472A2"/>
    <w:rsid w:val="00F475DF"/>
    <w:rsid w:val="00F53D37"/>
    <w:rsid w:val="00F549A7"/>
    <w:rsid w:val="00F54F55"/>
    <w:rsid w:val="00F55B27"/>
    <w:rsid w:val="00F55C70"/>
    <w:rsid w:val="00F5744F"/>
    <w:rsid w:val="00F57A47"/>
    <w:rsid w:val="00F57E1A"/>
    <w:rsid w:val="00F610F8"/>
    <w:rsid w:val="00F62CDB"/>
    <w:rsid w:val="00F64B9B"/>
    <w:rsid w:val="00F64E35"/>
    <w:rsid w:val="00F65883"/>
    <w:rsid w:val="00F663E9"/>
    <w:rsid w:val="00F721E2"/>
    <w:rsid w:val="00F7250C"/>
    <w:rsid w:val="00F80486"/>
    <w:rsid w:val="00F81C09"/>
    <w:rsid w:val="00F850D6"/>
    <w:rsid w:val="00F85C3D"/>
    <w:rsid w:val="00F874B0"/>
    <w:rsid w:val="00FA2368"/>
    <w:rsid w:val="00FA3586"/>
    <w:rsid w:val="00FA7785"/>
    <w:rsid w:val="00FB0C80"/>
    <w:rsid w:val="00FB1494"/>
    <w:rsid w:val="00FB1F11"/>
    <w:rsid w:val="00FB2790"/>
    <w:rsid w:val="00FB4D06"/>
    <w:rsid w:val="00FC6933"/>
    <w:rsid w:val="00FD0E99"/>
    <w:rsid w:val="00FD1FD3"/>
    <w:rsid w:val="00FD5BB5"/>
    <w:rsid w:val="00FD607C"/>
    <w:rsid w:val="00FD7007"/>
    <w:rsid w:val="00FD7117"/>
    <w:rsid w:val="00FE1D3E"/>
    <w:rsid w:val="00FE34FC"/>
    <w:rsid w:val="00FE363D"/>
    <w:rsid w:val="00FE3D01"/>
    <w:rsid w:val="00FE7AAE"/>
    <w:rsid w:val="00FF0B52"/>
    <w:rsid w:val="00FF2B0C"/>
    <w:rsid w:val="00FF2E4F"/>
    <w:rsid w:val="00FF3B65"/>
    <w:rsid w:val="00FF3BE0"/>
    <w:rsid w:val="00FF4934"/>
    <w:rsid w:val="00FF5245"/>
    <w:rsid w:val="00FF76EC"/>
    <w:rsid w:val="00FF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4"/>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2E79F7"/>
    <w:pPr>
      <w:numPr>
        <w:ilvl w:val="2"/>
      </w:numPr>
      <w:pBdr>
        <w:top w:val="none" w:sz="0" w:space="0" w:color="auto"/>
      </w:pBdr>
      <w:tabs>
        <w:tab w:val="clear" w:pos="1980"/>
      </w:tabs>
      <w:ind w:left="720"/>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shd w:val="pct10" w:color="auto" w:fill="auto"/>
    </w:rPr>
  </w:style>
  <w:style w:type="character" w:customStyle="1" w:styleId="Heading3Char">
    <w:name w:val="Heading 3 Char"/>
    <w:basedOn w:val="DefaultParagraphFont"/>
    <w:link w:val="Heading3"/>
    <w:rsid w:val="002E79F7"/>
    <w:rPr>
      <w:rFonts w:ascii="Arial" w:hAnsi="Arial" w:cs="Arial"/>
      <w:b/>
      <w:bCs/>
      <w:iCs/>
      <w:color w:val="003300"/>
      <w:kern w:val="32"/>
      <w:sz w:val="28"/>
      <w:szCs w:val="26"/>
      <w:lang w:val="en-US" w:eastAsia="en-US" w:bidi="ar-SA"/>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rsid w:val="00641CD6"/>
    <w:pPr>
      <w:tabs>
        <w:tab w:val="center" w:pos="4320"/>
        <w:tab w:val="right" w:pos="8640"/>
      </w:tabs>
    </w:pPr>
  </w:style>
  <w:style w:type="paragraph" w:styleId="Footer">
    <w:name w:val="footer"/>
    <w:basedOn w:val="Normal"/>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uiPriority w:val="39"/>
    <w:rsid w:val="00F610F8"/>
    <w:pPr>
      <w:ind w:left="720"/>
    </w:pPr>
  </w:style>
  <w:style w:type="paragraph" w:styleId="TOC5">
    <w:name w:val="toc 5"/>
    <w:basedOn w:val="TOC4"/>
    <w:next w:val="Normal"/>
    <w:uiPriority w:val="39"/>
    <w:rsid w:val="006615A6"/>
    <w:pPr>
      <w:ind w:left="960"/>
    </w:pPr>
  </w:style>
  <w:style w:type="paragraph" w:styleId="TOC6">
    <w:name w:val="toc 6"/>
    <w:basedOn w:val="TOC5"/>
    <w:next w:val="Normal"/>
    <w:uiPriority w:val="39"/>
    <w:rsid w:val="006615A6"/>
    <w:pPr>
      <w:ind w:left="1200"/>
    </w:pPr>
  </w:style>
  <w:style w:type="paragraph" w:styleId="TOC7">
    <w:name w:val="toc 7"/>
    <w:basedOn w:val="TOC6"/>
    <w:next w:val="Normal"/>
    <w:uiPriority w:val="39"/>
    <w:rsid w:val="006615A6"/>
    <w:pPr>
      <w:ind w:left="1440"/>
    </w:pPr>
  </w:style>
  <w:style w:type="paragraph" w:styleId="TOC8">
    <w:name w:val="toc 8"/>
    <w:basedOn w:val="TOC7"/>
    <w:next w:val="Normal"/>
    <w:uiPriority w:val="39"/>
    <w:rsid w:val="006615A6"/>
    <w:pPr>
      <w:ind w:left="1680"/>
    </w:pPr>
  </w:style>
  <w:style w:type="paragraph" w:styleId="TOC9">
    <w:name w:val="toc 9"/>
    <w:basedOn w:val="TOC8"/>
    <w:next w:val="Normal"/>
    <w:uiPriority w:val="39"/>
    <w:rsid w:val="006615A6"/>
    <w:pPr>
      <w:ind w:left="1920"/>
    </w:pPr>
  </w:style>
  <w:style w:type="paragraph" w:styleId="ListBullet">
    <w:name w:val="List Bullet"/>
    <w:basedOn w:val="Normal"/>
    <w:rsid w:val="00B839E0"/>
    <w:pPr>
      <w:tabs>
        <w:tab w:val="num" w:pos="360"/>
      </w:tabs>
      <w:ind w:left="360" w:hanging="360"/>
    </w:pPr>
  </w:style>
  <w:style w:type="paragraph" w:styleId="ListBullet2">
    <w:name w:val="List Bullet 2"/>
    <w:basedOn w:val="Normal"/>
    <w:rsid w:val="00F80486"/>
    <w:pPr>
      <w:tabs>
        <w:tab w:val="num" w:pos="720"/>
      </w:tabs>
      <w:ind w:left="720" w:hanging="360"/>
    </w:pPr>
  </w:style>
  <w:style w:type="table" w:styleId="TableGrid">
    <w:name w:val="Table Grid"/>
    <w:basedOn w:val="TableNormal"/>
    <w:rsid w:val="00AD66C0"/>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rsid w:val="0029418A"/>
    <w:pPr>
      <w:tabs>
        <w:tab w:val="num" w:pos="360"/>
      </w:tabs>
      <w:ind w:left="360" w:hanging="360"/>
    </w:pPr>
  </w:style>
  <w:style w:type="paragraph" w:styleId="ListNumber2">
    <w:name w:val="List Number 2"/>
    <w:basedOn w:val="Normal"/>
    <w:rsid w:val="000625DC"/>
    <w:pPr>
      <w:tabs>
        <w:tab w:val="num" w:pos="720"/>
      </w:tabs>
      <w:ind w:left="720" w:hanging="360"/>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tabs>
        <w:tab w:val="num" w:pos="1080"/>
      </w:tabs>
      <w:ind w:left="1080" w:hanging="360"/>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Ind w:w="0"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top w:w="0" w:type="dxa"/>
        <w:left w:w="115" w:type="dxa"/>
        <w:bottom w:w="0"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customStyle="1" w:styleId="Body4">
    <w:name w:val="Body 4"/>
    <w:basedOn w:val="Normal"/>
    <w:rsid w:val="00951A7B"/>
    <w:pPr>
      <w:tabs>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060"/>
      <w:textAlignment w:val="baseline"/>
    </w:pPr>
    <w:rPr>
      <w:rFonts w:ascii="Times New Roman" w:hAnsi="Times New Roman"/>
      <w:sz w:val="20"/>
      <w:szCs w:val="20"/>
    </w:rPr>
  </w:style>
  <w:style w:type="paragraph" w:customStyle="1" w:styleId="Body1">
    <w:name w:val="Body 1"/>
    <w:basedOn w:val="Normal"/>
    <w:rsid w:val="00B547D0"/>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540"/>
      </w:tabs>
      <w:overflowPunct w:val="0"/>
      <w:autoSpaceDE w:val="0"/>
      <w:autoSpaceDN w:val="0"/>
      <w:adjustRightInd w:val="0"/>
      <w:textAlignment w:val="baseline"/>
    </w:pPr>
    <w:rPr>
      <w:rFonts w:ascii="Times New Roman" w:hAnsi="Times New Roman"/>
      <w:sz w:val="20"/>
      <w:szCs w:val="20"/>
    </w:rPr>
  </w:style>
  <w:style w:type="paragraph" w:customStyle="1" w:styleId="Body2">
    <w:name w:val="Body 2"/>
    <w:basedOn w:val="Normal"/>
    <w:rsid w:val="0060627A"/>
    <w:pPr>
      <w:tabs>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60"/>
      <w:textAlignment w:val="baseline"/>
    </w:pPr>
    <w:rPr>
      <w:rFonts w:ascii="Times New Roman" w:hAnsi="Times New Roman"/>
      <w:sz w:val="20"/>
      <w:szCs w:val="20"/>
    </w:rPr>
  </w:style>
  <w:style w:type="paragraph" w:customStyle="1" w:styleId="Body3">
    <w:name w:val="Body 3"/>
    <w:basedOn w:val="Body2"/>
    <w:rsid w:val="0060627A"/>
    <w:pPr>
      <w:tabs>
        <w:tab w:val="clear" w:pos="1620"/>
      </w:tabs>
      <w:ind w:left="720"/>
    </w:pPr>
  </w:style>
  <w:style w:type="paragraph" w:styleId="ListContinue">
    <w:name w:val="List Continue"/>
    <w:basedOn w:val="Normal"/>
    <w:rsid w:val="0060627A"/>
    <w:pPr>
      <w:spacing w:after="120"/>
      <w:ind w:left="360"/>
    </w:pPr>
  </w:style>
  <w:style w:type="paragraph" w:customStyle="1" w:styleId="Glossary">
    <w:name w:val="Glossary"/>
    <w:basedOn w:val="Normal"/>
    <w:rsid w:val="004857C7"/>
    <w:pPr>
      <w:shd w:val="clear" w:color="auto" w:fill="FFFFFF"/>
      <w:overflowPunct w:val="0"/>
      <w:autoSpaceDE w:val="0"/>
      <w:autoSpaceDN w:val="0"/>
      <w:adjustRightInd w:val="0"/>
      <w:spacing w:before="240" w:line="240" w:lineRule="atLeast"/>
      <w:ind w:left="4766" w:hanging="2606"/>
      <w:textAlignment w:val="baseline"/>
    </w:pPr>
    <w:rPr>
      <w:rFonts w:ascii="Times New Roman" w:hAnsi="Times New Roman"/>
      <w:sz w:val="20"/>
      <w:szCs w:val="20"/>
    </w:rPr>
  </w:style>
  <w:style w:type="paragraph" w:styleId="NormalWeb">
    <w:name w:val="Normal (Web)"/>
    <w:basedOn w:val="Normal"/>
    <w:uiPriority w:val="99"/>
    <w:unhideWhenUsed/>
    <w:rsid w:val="00855635"/>
    <w:pPr>
      <w:spacing w:before="100" w:beforeAutospacing="1" w:after="100" w:afterAutospacing="1"/>
    </w:pPr>
    <w:rPr>
      <w:rFonts w:ascii="Times New Roman" w:eastAsiaTheme="minorEastAsia" w:hAnsi="Times New Roman"/>
    </w:rPr>
  </w:style>
  <w:style w:type="character" w:styleId="PlaceholderText">
    <w:name w:val="Placeholder Text"/>
    <w:basedOn w:val="DefaultParagraphFont"/>
    <w:uiPriority w:val="99"/>
    <w:semiHidden/>
    <w:rsid w:val="005120E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4"/>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2E79F7"/>
    <w:pPr>
      <w:numPr>
        <w:ilvl w:val="2"/>
      </w:numPr>
      <w:pBdr>
        <w:top w:val="none" w:sz="0" w:space="0" w:color="auto"/>
      </w:pBdr>
      <w:tabs>
        <w:tab w:val="clear" w:pos="1980"/>
      </w:tabs>
      <w:ind w:left="720"/>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shd w:val="pct10" w:color="auto" w:fill="auto"/>
    </w:rPr>
  </w:style>
  <w:style w:type="character" w:customStyle="1" w:styleId="Heading3Char">
    <w:name w:val="Heading 3 Char"/>
    <w:basedOn w:val="DefaultParagraphFont"/>
    <w:link w:val="Heading3"/>
    <w:rsid w:val="002E79F7"/>
    <w:rPr>
      <w:rFonts w:ascii="Arial" w:hAnsi="Arial" w:cs="Arial"/>
      <w:b/>
      <w:bCs/>
      <w:iCs/>
      <w:color w:val="003300"/>
      <w:kern w:val="32"/>
      <w:sz w:val="28"/>
      <w:szCs w:val="26"/>
      <w:lang w:val="en-US" w:eastAsia="en-US" w:bidi="ar-SA"/>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rsid w:val="00641CD6"/>
    <w:pPr>
      <w:tabs>
        <w:tab w:val="center" w:pos="4320"/>
        <w:tab w:val="right" w:pos="8640"/>
      </w:tabs>
    </w:pPr>
  </w:style>
  <w:style w:type="paragraph" w:styleId="Footer">
    <w:name w:val="footer"/>
    <w:basedOn w:val="Normal"/>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uiPriority w:val="39"/>
    <w:rsid w:val="00F610F8"/>
    <w:pPr>
      <w:ind w:left="720"/>
    </w:pPr>
  </w:style>
  <w:style w:type="paragraph" w:styleId="TOC5">
    <w:name w:val="toc 5"/>
    <w:basedOn w:val="TOC4"/>
    <w:next w:val="Normal"/>
    <w:uiPriority w:val="39"/>
    <w:rsid w:val="006615A6"/>
    <w:pPr>
      <w:ind w:left="960"/>
    </w:pPr>
  </w:style>
  <w:style w:type="paragraph" w:styleId="TOC6">
    <w:name w:val="toc 6"/>
    <w:basedOn w:val="TOC5"/>
    <w:next w:val="Normal"/>
    <w:uiPriority w:val="39"/>
    <w:rsid w:val="006615A6"/>
    <w:pPr>
      <w:ind w:left="1200"/>
    </w:pPr>
  </w:style>
  <w:style w:type="paragraph" w:styleId="TOC7">
    <w:name w:val="toc 7"/>
    <w:basedOn w:val="TOC6"/>
    <w:next w:val="Normal"/>
    <w:uiPriority w:val="39"/>
    <w:rsid w:val="006615A6"/>
    <w:pPr>
      <w:ind w:left="1440"/>
    </w:pPr>
  </w:style>
  <w:style w:type="paragraph" w:styleId="TOC8">
    <w:name w:val="toc 8"/>
    <w:basedOn w:val="TOC7"/>
    <w:next w:val="Normal"/>
    <w:uiPriority w:val="39"/>
    <w:rsid w:val="006615A6"/>
    <w:pPr>
      <w:ind w:left="1680"/>
    </w:pPr>
  </w:style>
  <w:style w:type="paragraph" w:styleId="TOC9">
    <w:name w:val="toc 9"/>
    <w:basedOn w:val="TOC8"/>
    <w:next w:val="Normal"/>
    <w:uiPriority w:val="39"/>
    <w:rsid w:val="006615A6"/>
    <w:pPr>
      <w:ind w:left="1920"/>
    </w:pPr>
  </w:style>
  <w:style w:type="paragraph" w:styleId="ListBullet">
    <w:name w:val="List Bullet"/>
    <w:basedOn w:val="Normal"/>
    <w:rsid w:val="00B839E0"/>
    <w:pPr>
      <w:tabs>
        <w:tab w:val="num" w:pos="360"/>
      </w:tabs>
      <w:ind w:left="360" w:hanging="360"/>
    </w:pPr>
  </w:style>
  <w:style w:type="paragraph" w:styleId="ListBullet2">
    <w:name w:val="List Bullet 2"/>
    <w:basedOn w:val="Normal"/>
    <w:rsid w:val="00F80486"/>
    <w:pPr>
      <w:tabs>
        <w:tab w:val="num" w:pos="720"/>
      </w:tabs>
      <w:ind w:left="720" w:hanging="360"/>
    </w:pPr>
  </w:style>
  <w:style w:type="table" w:styleId="TableGrid">
    <w:name w:val="Table Grid"/>
    <w:basedOn w:val="TableNormal"/>
    <w:rsid w:val="00AD66C0"/>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rsid w:val="0029418A"/>
    <w:pPr>
      <w:tabs>
        <w:tab w:val="num" w:pos="360"/>
      </w:tabs>
      <w:ind w:left="360" w:hanging="360"/>
    </w:pPr>
  </w:style>
  <w:style w:type="paragraph" w:styleId="ListNumber2">
    <w:name w:val="List Number 2"/>
    <w:basedOn w:val="Normal"/>
    <w:rsid w:val="000625DC"/>
    <w:pPr>
      <w:tabs>
        <w:tab w:val="num" w:pos="720"/>
      </w:tabs>
      <w:ind w:left="720" w:hanging="360"/>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tabs>
        <w:tab w:val="num" w:pos="1080"/>
      </w:tabs>
      <w:ind w:left="1080" w:hanging="360"/>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Ind w:w="0"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top w:w="0" w:type="dxa"/>
        <w:left w:w="115" w:type="dxa"/>
        <w:bottom w:w="0"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customStyle="1" w:styleId="Body4">
    <w:name w:val="Body 4"/>
    <w:basedOn w:val="Normal"/>
    <w:rsid w:val="00951A7B"/>
    <w:pPr>
      <w:tabs>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060"/>
      <w:textAlignment w:val="baseline"/>
    </w:pPr>
    <w:rPr>
      <w:rFonts w:ascii="Times New Roman" w:hAnsi="Times New Roman"/>
      <w:sz w:val="20"/>
      <w:szCs w:val="20"/>
    </w:rPr>
  </w:style>
  <w:style w:type="paragraph" w:customStyle="1" w:styleId="Body1">
    <w:name w:val="Body 1"/>
    <w:basedOn w:val="Normal"/>
    <w:rsid w:val="00B547D0"/>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540"/>
      </w:tabs>
      <w:overflowPunct w:val="0"/>
      <w:autoSpaceDE w:val="0"/>
      <w:autoSpaceDN w:val="0"/>
      <w:adjustRightInd w:val="0"/>
      <w:textAlignment w:val="baseline"/>
    </w:pPr>
    <w:rPr>
      <w:rFonts w:ascii="Times New Roman" w:hAnsi="Times New Roman"/>
      <w:sz w:val="20"/>
      <w:szCs w:val="20"/>
    </w:rPr>
  </w:style>
  <w:style w:type="paragraph" w:customStyle="1" w:styleId="Body2">
    <w:name w:val="Body 2"/>
    <w:basedOn w:val="Normal"/>
    <w:rsid w:val="0060627A"/>
    <w:pPr>
      <w:tabs>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60"/>
      <w:textAlignment w:val="baseline"/>
    </w:pPr>
    <w:rPr>
      <w:rFonts w:ascii="Times New Roman" w:hAnsi="Times New Roman"/>
      <w:sz w:val="20"/>
      <w:szCs w:val="20"/>
    </w:rPr>
  </w:style>
  <w:style w:type="paragraph" w:customStyle="1" w:styleId="Body3">
    <w:name w:val="Body 3"/>
    <w:basedOn w:val="Body2"/>
    <w:rsid w:val="0060627A"/>
    <w:pPr>
      <w:tabs>
        <w:tab w:val="clear" w:pos="1620"/>
      </w:tabs>
      <w:ind w:left="720"/>
    </w:pPr>
  </w:style>
  <w:style w:type="paragraph" w:styleId="ListContinue">
    <w:name w:val="List Continue"/>
    <w:basedOn w:val="Normal"/>
    <w:rsid w:val="0060627A"/>
    <w:pPr>
      <w:spacing w:after="120"/>
      <w:ind w:left="360"/>
    </w:pPr>
  </w:style>
  <w:style w:type="paragraph" w:customStyle="1" w:styleId="Glossary">
    <w:name w:val="Glossary"/>
    <w:basedOn w:val="Normal"/>
    <w:rsid w:val="004857C7"/>
    <w:pPr>
      <w:shd w:val="clear" w:color="auto" w:fill="FFFFFF"/>
      <w:overflowPunct w:val="0"/>
      <w:autoSpaceDE w:val="0"/>
      <w:autoSpaceDN w:val="0"/>
      <w:adjustRightInd w:val="0"/>
      <w:spacing w:before="240" w:line="240" w:lineRule="atLeast"/>
      <w:ind w:left="4766" w:hanging="2606"/>
      <w:textAlignment w:val="baseline"/>
    </w:pPr>
    <w:rPr>
      <w:rFonts w:ascii="Times New Roman" w:hAnsi="Times New Roman"/>
      <w:sz w:val="20"/>
      <w:szCs w:val="20"/>
    </w:rPr>
  </w:style>
  <w:style w:type="paragraph" w:styleId="NormalWeb">
    <w:name w:val="Normal (Web)"/>
    <w:basedOn w:val="Normal"/>
    <w:uiPriority w:val="99"/>
    <w:unhideWhenUsed/>
    <w:rsid w:val="00855635"/>
    <w:pPr>
      <w:spacing w:before="100" w:beforeAutospacing="1" w:after="100" w:afterAutospacing="1"/>
    </w:pPr>
    <w:rPr>
      <w:rFonts w:ascii="Times New Roman" w:eastAsiaTheme="minorEastAsia" w:hAnsi="Times New Roman"/>
    </w:rPr>
  </w:style>
  <w:style w:type="character" w:styleId="PlaceholderText">
    <w:name w:val="Placeholder Text"/>
    <w:basedOn w:val="DefaultParagraphFont"/>
    <w:uiPriority w:val="99"/>
    <w:semiHidden/>
    <w:rsid w:val="005120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265632">
      <w:bodyDiv w:val="1"/>
      <w:marLeft w:val="0"/>
      <w:marRight w:val="0"/>
      <w:marTop w:val="0"/>
      <w:marBottom w:val="0"/>
      <w:divBdr>
        <w:top w:val="none" w:sz="0" w:space="0" w:color="auto"/>
        <w:left w:val="none" w:sz="0" w:space="0" w:color="auto"/>
        <w:bottom w:val="none" w:sz="0" w:space="0" w:color="auto"/>
        <w:right w:val="none" w:sz="0" w:space="0" w:color="auto"/>
      </w:divBdr>
    </w:div>
    <w:div w:id="2116098616">
      <w:bodyDiv w:val="1"/>
      <w:marLeft w:val="0"/>
      <w:marRight w:val="0"/>
      <w:marTop w:val="0"/>
      <w:marBottom w:val="0"/>
      <w:divBdr>
        <w:top w:val="none" w:sz="0" w:space="0" w:color="auto"/>
        <w:left w:val="none" w:sz="0" w:space="0" w:color="auto"/>
        <w:bottom w:val="none" w:sz="0" w:space="0" w:color="auto"/>
        <w:right w:val="none" w:sz="0" w:space="0" w:color="auto"/>
      </w:divBdr>
      <w:divsChild>
        <w:div w:id="151723931">
          <w:marLeft w:val="0"/>
          <w:marRight w:val="0"/>
          <w:marTop w:val="0"/>
          <w:marBottom w:val="0"/>
          <w:divBdr>
            <w:top w:val="none" w:sz="0" w:space="0" w:color="auto"/>
            <w:left w:val="none" w:sz="0" w:space="0" w:color="auto"/>
            <w:bottom w:val="none" w:sz="0" w:space="0" w:color="auto"/>
            <w:right w:val="none" w:sz="0" w:space="0" w:color="auto"/>
          </w:divBdr>
        </w:div>
        <w:div w:id="968436815">
          <w:marLeft w:val="0"/>
          <w:marRight w:val="0"/>
          <w:marTop w:val="0"/>
          <w:marBottom w:val="0"/>
          <w:divBdr>
            <w:top w:val="none" w:sz="0" w:space="0" w:color="auto"/>
            <w:left w:val="none" w:sz="0" w:space="0" w:color="auto"/>
            <w:bottom w:val="none" w:sz="0" w:space="0" w:color="auto"/>
            <w:right w:val="none" w:sz="0" w:space="0" w:color="auto"/>
          </w:divBdr>
        </w:div>
        <w:div w:id="1630236659">
          <w:marLeft w:val="0"/>
          <w:marRight w:val="0"/>
          <w:marTop w:val="0"/>
          <w:marBottom w:val="0"/>
          <w:divBdr>
            <w:top w:val="none" w:sz="0" w:space="0" w:color="auto"/>
            <w:left w:val="none" w:sz="0" w:space="0" w:color="auto"/>
            <w:bottom w:val="none" w:sz="0" w:space="0" w:color="auto"/>
            <w:right w:val="none" w:sz="0" w:space="0" w:color="auto"/>
          </w:divBdr>
        </w:div>
        <w:div w:id="1719474078">
          <w:marLeft w:val="0"/>
          <w:marRight w:val="0"/>
          <w:marTop w:val="0"/>
          <w:marBottom w:val="0"/>
          <w:divBdr>
            <w:top w:val="none" w:sz="0" w:space="0" w:color="auto"/>
            <w:left w:val="none" w:sz="0" w:space="0" w:color="auto"/>
            <w:bottom w:val="none" w:sz="0" w:space="0" w:color="auto"/>
            <w:right w:val="none" w:sz="0" w:space="0" w:color="auto"/>
          </w:divBdr>
        </w:div>
        <w:div w:id="1963879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file:///\\readingfs1\Software\print_and_apply\PA_ProjectPlan%20v7.6%20(Newest%20General%20doc).doc" TargetMode="External"/><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9.jpeg"/><Relationship Id="rId7" Type="http://schemas.microsoft.com/office/2007/relationships/stylesWithEffects" Target="stylesWithEffect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file:///\\Readingfs1\Software\_DOCS\FortnaPlus_Documentation\NewGapper%20Module.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5.jpe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weidner\My%20Documents\General%20User%20Documents%20FP\Mktg%20Style\Software%20Document%20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5A0AA7E6E15E40B2DA4CEF14B8983A" ma:contentTypeVersion="1" ma:contentTypeDescription="Create a new document." ma:contentTypeScope="" ma:versionID="fbd85209944d77028c72f1863e9d159e">
  <xsd:schema xmlns:xsd="http://www.w3.org/2001/XMLSchema" xmlns:p="http://schemas.microsoft.com/office/2006/metadata/properties" xmlns:ns3="a70a5aee-e1e6-405e-b2da-4cef14b8983a" targetNamespace="http://schemas.microsoft.com/office/2006/metadata/properties" ma:root="true" ma:fieldsID="08bc95d23270d1225fd834b045ae71df" ns3:_="">
    <xsd:import namespace="a70a5aee-e1e6-405e-b2da-4cef14b8983a"/>
    <xsd:element name="properties">
      <xsd:complexType>
        <xsd:sequence>
          <xsd:element name="documentManagement">
            <xsd:complexType>
              <xsd:all>
                <xsd:element ref="ns3:Target_x0020_Audiences" minOccurs="0"/>
              </xsd:all>
            </xsd:complexType>
          </xsd:element>
        </xsd:sequence>
      </xsd:complexType>
    </xsd:element>
  </xsd:schema>
  <xsd:schema xmlns:xsd="http://www.w3.org/2001/XMLSchema" xmlns:dms="http://schemas.microsoft.com/office/2006/documentManagement/types" targetNamespace="a70a5aee-e1e6-405e-b2da-4cef14b8983a" elementFormDefault="qualified">
    <xsd:import namespace="http://schemas.microsoft.com/office/2006/documentManagement/type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rget_x0020_Audiences xmlns="a70a5aee-e1e6-405e-b2da-4cef14b8983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E45C70-BBC4-4FC7-85FC-F4A86C006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a5aee-e1e6-405e-b2da-4cef14b8983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A91CFB4-1434-4254-A27F-38487C325B5F}">
  <ds:schemaRefs>
    <ds:schemaRef ds:uri="http://schemas.microsoft.com/sharepoint/v3/contenttype/forms"/>
  </ds:schemaRefs>
</ds:datastoreItem>
</file>

<file path=customXml/itemProps3.xml><?xml version="1.0" encoding="utf-8"?>
<ds:datastoreItem xmlns:ds="http://schemas.openxmlformats.org/officeDocument/2006/customXml" ds:itemID="{B95DEE06-608A-4BFC-B10C-4761B8B40D12}">
  <ds:schemaRefs>
    <ds:schemaRef ds:uri="http://schemas.microsoft.com/office/2006/metadata/properties"/>
    <ds:schemaRef ds:uri="http://schemas.microsoft.com/office/infopath/2007/PartnerControls"/>
    <ds:schemaRef ds:uri="a70a5aee-e1e6-405e-b2da-4cef14b8983a"/>
  </ds:schemaRefs>
</ds:datastoreItem>
</file>

<file path=customXml/itemProps4.xml><?xml version="1.0" encoding="utf-8"?>
<ds:datastoreItem xmlns:ds="http://schemas.openxmlformats.org/officeDocument/2006/customXml" ds:itemID="{896E820D-045C-437D-8587-B02635831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Software Document Blank</Template>
  <TotalTime>0</TotalTime>
  <Pages>33</Pages>
  <Words>4687</Words>
  <Characters>26722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Print Apply Fallback</vt:lpstr>
    </vt:vector>
  </TitlesOfParts>
  <Company>Fortna Inc</Company>
  <LinksUpToDate>false</LinksUpToDate>
  <CharactersWithSpaces>31347</CharactersWithSpaces>
  <SharedDoc>false</SharedDoc>
  <HLinks>
    <vt:vector size="282" baseType="variant">
      <vt:variant>
        <vt:i4>1572927</vt:i4>
      </vt:variant>
      <vt:variant>
        <vt:i4>278</vt:i4>
      </vt:variant>
      <vt:variant>
        <vt:i4>0</vt:i4>
      </vt:variant>
      <vt:variant>
        <vt:i4>5</vt:i4>
      </vt:variant>
      <vt:variant>
        <vt:lpwstr/>
      </vt:variant>
      <vt:variant>
        <vt:lpwstr>_Toc184699384</vt:lpwstr>
      </vt:variant>
      <vt:variant>
        <vt:i4>1572927</vt:i4>
      </vt:variant>
      <vt:variant>
        <vt:i4>272</vt:i4>
      </vt:variant>
      <vt:variant>
        <vt:i4>0</vt:i4>
      </vt:variant>
      <vt:variant>
        <vt:i4>5</vt:i4>
      </vt:variant>
      <vt:variant>
        <vt:lpwstr/>
      </vt:variant>
      <vt:variant>
        <vt:lpwstr>_Toc184699383</vt:lpwstr>
      </vt:variant>
      <vt:variant>
        <vt:i4>1572927</vt:i4>
      </vt:variant>
      <vt:variant>
        <vt:i4>266</vt:i4>
      </vt:variant>
      <vt:variant>
        <vt:i4>0</vt:i4>
      </vt:variant>
      <vt:variant>
        <vt:i4>5</vt:i4>
      </vt:variant>
      <vt:variant>
        <vt:lpwstr/>
      </vt:variant>
      <vt:variant>
        <vt:lpwstr>_Toc184699382</vt:lpwstr>
      </vt:variant>
      <vt:variant>
        <vt:i4>1572927</vt:i4>
      </vt:variant>
      <vt:variant>
        <vt:i4>260</vt:i4>
      </vt:variant>
      <vt:variant>
        <vt:i4>0</vt:i4>
      </vt:variant>
      <vt:variant>
        <vt:i4>5</vt:i4>
      </vt:variant>
      <vt:variant>
        <vt:lpwstr/>
      </vt:variant>
      <vt:variant>
        <vt:lpwstr>_Toc184699381</vt:lpwstr>
      </vt:variant>
      <vt:variant>
        <vt:i4>1572927</vt:i4>
      </vt:variant>
      <vt:variant>
        <vt:i4>254</vt:i4>
      </vt:variant>
      <vt:variant>
        <vt:i4>0</vt:i4>
      </vt:variant>
      <vt:variant>
        <vt:i4>5</vt:i4>
      </vt:variant>
      <vt:variant>
        <vt:lpwstr/>
      </vt:variant>
      <vt:variant>
        <vt:lpwstr>_Toc184699380</vt:lpwstr>
      </vt:variant>
      <vt:variant>
        <vt:i4>1507391</vt:i4>
      </vt:variant>
      <vt:variant>
        <vt:i4>248</vt:i4>
      </vt:variant>
      <vt:variant>
        <vt:i4>0</vt:i4>
      </vt:variant>
      <vt:variant>
        <vt:i4>5</vt:i4>
      </vt:variant>
      <vt:variant>
        <vt:lpwstr/>
      </vt:variant>
      <vt:variant>
        <vt:lpwstr>_Toc184699379</vt:lpwstr>
      </vt:variant>
      <vt:variant>
        <vt:i4>1507391</vt:i4>
      </vt:variant>
      <vt:variant>
        <vt:i4>242</vt:i4>
      </vt:variant>
      <vt:variant>
        <vt:i4>0</vt:i4>
      </vt:variant>
      <vt:variant>
        <vt:i4>5</vt:i4>
      </vt:variant>
      <vt:variant>
        <vt:lpwstr/>
      </vt:variant>
      <vt:variant>
        <vt:lpwstr>_Toc184699378</vt:lpwstr>
      </vt:variant>
      <vt:variant>
        <vt:i4>1507391</vt:i4>
      </vt:variant>
      <vt:variant>
        <vt:i4>236</vt:i4>
      </vt:variant>
      <vt:variant>
        <vt:i4>0</vt:i4>
      </vt:variant>
      <vt:variant>
        <vt:i4>5</vt:i4>
      </vt:variant>
      <vt:variant>
        <vt:lpwstr/>
      </vt:variant>
      <vt:variant>
        <vt:lpwstr>_Toc184699377</vt:lpwstr>
      </vt:variant>
      <vt:variant>
        <vt:i4>1507391</vt:i4>
      </vt:variant>
      <vt:variant>
        <vt:i4>230</vt:i4>
      </vt:variant>
      <vt:variant>
        <vt:i4>0</vt:i4>
      </vt:variant>
      <vt:variant>
        <vt:i4>5</vt:i4>
      </vt:variant>
      <vt:variant>
        <vt:lpwstr/>
      </vt:variant>
      <vt:variant>
        <vt:lpwstr>_Toc184699376</vt:lpwstr>
      </vt:variant>
      <vt:variant>
        <vt:i4>1507391</vt:i4>
      </vt:variant>
      <vt:variant>
        <vt:i4>224</vt:i4>
      </vt:variant>
      <vt:variant>
        <vt:i4>0</vt:i4>
      </vt:variant>
      <vt:variant>
        <vt:i4>5</vt:i4>
      </vt:variant>
      <vt:variant>
        <vt:lpwstr/>
      </vt:variant>
      <vt:variant>
        <vt:lpwstr>_Toc184699375</vt:lpwstr>
      </vt:variant>
      <vt:variant>
        <vt:i4>1507391</vt:i4>
      </vt:variant>
      <vt:variant>
        <vt:i4>218</vt:i4>
      </vt:variant>
      <vt:variant>
        <vt:i4>0</vt:i4>
      </vt:variant>
      <vt:variant>
        <vt:i4>5</vt:i4>
      </vt:variant>
      <vt:variant>
        <vt:lpwstr/>
      </vt:variant>
      <vt:variant>
        <vt:lpwstr>_Toc184699374</vt:lpwstr>
      </vt:variant>
      <vt:variant>
        <vt:i4>1507391</vt:i4>
      </vt:variant>
      <vt:variant>
        <vt:i4>212</vt:i4>
      </vt:variant>
      <vt:variant>
        <vt:i4>0</vt:i4>
      </vt:variant>
      <vt:variant>
        <vt:i4>5</vt:i4>
      </vt:variant>
      <vt:variant>
        <vt:lpwstr/>
      </vt:variant>
      <vt:variant>
        <vt:lpwstr>_Toc184699373</vt:lpwstr>
      </vt:variant>
      <vt:variant>
        <vt:i4>1507391</vt:i4>
      </vt:variant>
      <vt:variant>
        <vt:i4>206</vt:i4>
      </vt:variant>
      <vt:variant>
        <vt:i4>0</vt:i4>
      </vt:variant>
      <vt:variant>
        <vt:i4>5</vt:i4>
      </vt:variant>
      <vt:variant>
        <vt:lpwstr/>
      </vt:variant>
      <vt:variant>
        <vt:lpwstr>_Toc184699372</vt:lpwstr>
      </vt:variant>
      <vt:variant>
        <vt:i4>1507391</vt:i4>
      </vt:variant>
      <vt:variant>
        <vt:i4>200</vt:i4>
      </vt:variant>
      <vt:variant>
        <vt:i4>0</vt:i4>
      </vt:variant>
      <vt:variant>
        <vt:i4>5</vt:i4>
      </vt:variant>
      <vt:variant>
        <vt:lpwstr/>
      </vt:variant>
      <vt:variant>
        <vt:lpwstr>_Toc184699371</vt:lpwstr>
      </vt:variant>
      <vt:variant>
        <vt:i4>1507391</vt:i4>
      </vt:variant>
      <vt:variant>
        <vt:i4>194</vt:i4>
      </vt:variant>
      <vt:variant>
        <vt:i4>0</vt:i4>
      </vt:variant>
      <vt:variant>
        <vt:i4>5</vt:i4>
      </vt:variant>
      <vt:variant>
        <vt:lpwstr/>
      </vt:variant>
      <vt:variant>
        <vt:lpwstr>_Toc184699370</vt:lpwstr>
      </vt:variant>
      <vt:variant>
        <vt:i4>1441855</vt:i4>
      </vt:variant>
      <vt:variant>
        <vt:i4>188</vt:i4>
      </vt:variant>
      <vt:variant>
        <vt:i4>0</vt:i4>
      </vt:variant>
      <vt:variant>
        <vt:i4>5</vt:i4>
      </vt:variant>
      <vt:variant>
        <vt:lpwstr/>
      </vt:variant>
      <vt:variant>
        <vt:lpwstr>_Toc184699369</vt:lpwstr>
      </vt:variant>
      <vt:variant>
        <vt:i4>1441855</vt:i4>
      </vt:variant>
      <vt:variant>
        <vt:i4>182</vt:i4>
      </vt:variant>
      <vt:variant>
        <vt:i4>0</vt:i4>
      </vt:variant>
      <vt:variant>
        <vt:i4>5</vt:i4>
      </vt:variant>
      <vt:variant>
        <vt:lpwstr/>
      </vt:variant>
      <vt:variant>
        <vt:lpwstr>_Toc184699368</vt:lpwstr>
      </vt:variant>
      <vt:variant>
        <vt:i4>1441855</vt:i4>
      </vt:variant>
      <vt:variant>
        <vt:i4>176</vt:i4>
      </vt:variant>
      <vt:variant>
        <vt:i4>0</vt:i4>
      </vt:variant>
      <vt:variant>
        <vt:i4>5</vt:i4>
      </vt:variant>
      <vt:variant>
        <vt:lpwstr/>
      </vt:variant>
      <vt:variant>
        <vt:lpwstr>_Toc184699367</vt:lpwstr>
      </vt:variant>
      <vt:variant>
        <vt:i4>1441855</vt:i4>
      </vt:variant>
      <vt:variant>
        <vt:i4>170</vt:i4>
      </vt:variant>
      <vt:variant>
        <vt:i4>0</vt:i4>
      </vt:variant>
      <vt:variant>
        <vt:i4>5</vt:i4>
      </vt:variant>
      <vt:variant>
        <vt:lpwstr/>
      </vt:variant>
      <vt:variant>
        <vt:lpwstr>_Toc184699366</vt:lpwstr>
      </vt:variant>
      <vt:variant>
        <vt:i4>1441855</vt:i4>
      </vt:variant>
      <vt:variant>
        <vt:i4>164</vt:i4>
      </vt:variant>
      <vt:variant>
        <vt:i4>0</vt:i4>
      </vt:variant>
      <vt:variant>
        <vt:i4>5</vt:i4>
      </vt:variant>
      <vt:variant>
        <vt:lpwstr/>
      </vt:variant>
      <vt:variant>
        <vt:lpwstr>_Toc184699365</vt:lpwstr>
      </vt:variant>
      <vt:variant>
        <vt:i4>1441855</vt:i4>
      </vt:variant>
      <vt:variant>
        <vt:i4>158</vt:i4>
      </vt:variant>
      <vt:variant>
        <vt:i4>0</vt:i4>
      </vt:variant>
      <vt:variant>
        <vt:i4>5</vt:i4>
      </vt:variant>
      <vt:variant>
        <vt:lpwstr/>
      </vt:variant>
      <vt:variant>
        <vt:lpwstr>_Toc184699364</vt:lpwstr>
      </vt:variant>
      <vt:variant>
        <vt:i4>1441855</vt:i4>
      </vt:variant>
      <vt:variant>
        <vt:i4>152</vt:i4>
      </vt:variant>
      <vt:variant>
        <vt:i4>0</vt:i4>
      </vt:variant>
      <vt:variant>
        <vt:i4>5</vt:i4>
      </vt:variant>
      <vt:variant>
        <vt:lpwstr/>
      </vt:variant>
      <vt:variant>
        <vt:lpwstr>_Toc184699363</vt:lpwstr>
      </vt:variant>
      <vt:variant>
        <vt:i4>1441855</vt:i4>
      </vt:variant>
      <vt:variant>
        <vt:i4>146</vt:i4>
      </vt:variant>
      <vt:variant>
        <vt:i4>0</vt:i4>
      </vt:variant>
      <vt:variant>
        <vt:i4>5</vt:i4>
      </vt:variant>
      <vt:variant>
        <vt:lpwstr/>
      </vt:variant>
      <vt:variant>
        <vt:lpwstr>_Toc184699362</vt:lpwstr>
      </vt:variant>
      <vt:variant>
        <vt:i4>1441855</vt:i4>
      </vt:variant>
      <vt:variant>
        <vt:i4>140</vt:i4>
      </vt:variant>
      <vt:variant>
        <vt:i4>0</vt:i4>
      </vt:variant>
      <vt:variant>
        <vt:i4>5</vt:i4>
      </vt:variant>
      <vt:variant>
        <vt:lpwstr/>
      </vt:variant>
      <vt:variant>
        <vt:lpwstr>_Toc184699361</vt:lpwstr>
      </vt:variant>
      <vt:variant>
        <vt:i4>1441855</vt:i4>
      </vt:variant>
      <vt:variant>
        <vt:i4>134</vt:i4>
      </vt:variant>
      <vt:variant>
        <vt:i4>0</vt:i4>
      </vt:variant>
      <vt:variant>
        <vt:i4>5</vt:i4>
      </vt:variant>
      <vt:variant>
        <vt:lpwstr/>
      </vt:variant>
      <vt:variant>
        <vt:lpwstr>_Toc184699360</vt:lpwstr>
      </vt:variant>
      <vt:variant>
        <vt:i4>1376319</vt:i4>
      </vt:variant>
      <vt:variant>
        <vt:i4>128</vt:i4>
      </vt:variant>
      <vt:variant>
        <vt:i4>0</vt:i4>
      </vt:variant>
      <vt:variant>
        <vt:i4>5</vt:i4>
      </vt:variant>
      <vt:variant>
        <vt:lpwstr/>
      </vt:variant>
      <vt:variant>
        <vt:lpwstr>_Toc184699359</vt:lpwstr>
      </vt:variant>
      <vt:variant>
        <vt:i4>1376319</vt:i4>
      </vt:variant>
      <vt:variant>
        <vt:i4>122</vt:i4>
      </vt:variant>
      <vt:variant>
        <vt:i4>0</vt:i4>
      </vt:variant>
      <vt:variant>
        <vt:i4>5</vt:i4>
      </vt:variant>
      <vt:variant>
        <vt:lpwstr/>
      </vt:variant>
      <vt:variant>
        <vt:lpwstr>_Toc184699358</vt:lpwstr>
      </vt:variant>
      <vt:variant>
        <vt:i4>1376319</vt:i4>
      </vt:variant>
      <vt:variant>
        <vt:i4>116</vt:i4>
      </vt:variant>
      <vt:variant>
        <vt:i4>0</vt:i4>
      </vt:variant>
      <vt:variant>
        <vt:i4>5</vt:i4>
      </vt:variant>
      <vt:variant>
        <vt:lpwstr/>
      </vt:variant>
      <vt:variant>
        <vt:lpwstr>_Toc184699357</vt:lpwstr>
      </vt:variant>
      <vt:variant>
        <vt:i4>1376319</vt:i4>
      </vt:variant>
      <vt:variant>
        <vt:i4>110</vt:i4>
      </vt:variant>
      <vt:variant>
        <vt:i4>0</vt:i4>
      </vt:variant>
      <vt:variant>
        <vt:i4>5</vt:i4>
      </vt:variant>
      <vt:variant>
        <vt:lpwstr/>
      </vt:variant>
      <vt:variant>
        <vt:lpwstr>_Toc184699356</vt:lpwstr>
      </vt:variant>
      <vt:variant>
        <vt:i4>1376319</vt:i4>
      </vt:variant>
      <vt:variant>
        <vt:i4>104</vt:i4>
      </vt:variant>
      <vt:variant>
        <vt:i4>0</vt:i4>
      </vt:variant>
      <vt:variant>
        <vt:i4>5</vt:i4>
      </vt:variant>
      <vt:variant>
        <vt:lpwstr/>
      </vt:variant>
      <vt:variant>
        <vt:lpwstr>_Toc184699355</vt:lpwstr>
      </vt:variant>
      <vt:variant>
        <vt:i4>1376319</vt:i4>
      </vt:variant>
      <vt:variant>
        <vt:i4>98</vt:i4>
      </vt:variant>
      <vt:variant>
        <vt:i4>0</vt:i4>
      </vt:variant>
      <vt:variant>
        <vt:i4>5</vt:i4>
      </vt:variant>
      <vt:variant>
        <vt:lpwstr/>
      </vt:variant>
      <vt:variant>
        <vt:lpwstr>_Toc184699354</vt:lpwstr>
      </vt:variant>
      <vt:variant>
        <vt:i4>1376319</vt:i4>
      </vt:variant>
      <vt:variant>
        <vt:i4>92</vt:i4>
      </vt:variant>
      <vt:variant>
        <vt:i4>0</vt:i4>
      </vt:variant>
      <vt:variant>
        <vt:i4>5</vt:i4>
      </vt:variant>
      <vt:variant>
        <vt:lpwstr/>
      </vt:variant>
      <vt:variant>
        <vt:lpwstr>_Toc184699353</vt:lpwstr>
      </vt:variant>
      <vt:variant>
        <vt:i4>1376319</vt:i4>
      </vt:variant>
      <vt:variant>
        <vt:i4>86</vt:i4>
      </vt:variant>
      <vt:variant>
        <vt:i4>0</vt:i4>
      </vt:variant>
      <vt:variant>
        <vt:i4>5</vt:i4>
      </vt:variant>
      <vt:variant>
        <vt:lpwstr/>
      </vt:variant>
      <vt:variant>
        <vt:lpwstr>_Toc184699352</vt:lpwstr>
      </vt:variant>
      <vt:variant>
        <vt:i4>1376319</vt:i4>
      </vt:variant>
      <vt:variant>
        <vt:i4>80</vt:i4>
      </vt:variant>
      <vt:variant>
        <vt:i4>0</vt:i4>
      </vt:variant>
      <vt:variant>
        <vt:i4>5</vt:i4>
      </vt:variant>
      <vt:variant>
        <vt:lpwstr/>
      </vt:variant>
      <vt:variant>
        <vt:lpwstr>_Toc184699351</vt:lpwstr>
      </vt:variant>
      <vt:variant>
        <vt:i4>1376319</vt:i4>
      </vt:variant>
      <vt:variant>
        <vt:i4>74</vt:i4>
      </vt:variant>
      <vt:variant>
        <vt:i4>0</vt:i4>
      </vt:variant>
      <vt:variant>
        <vt:i4>5</vt:i4>
      </vt:variant>
      <vt:variant>
        <vt:lpwstr/>
      </vt:variant>
      <vt:variant>
        <vt:lpwstr>_Toc184699350</vt:lpwstr>
      </vt:variant>
      <vt:variant>
        <vt:i4>1310783</vt:i4>
      </vt:variant>
      <vt:variant>
        <vt:i4>68</vt:i4>
      </vt:variant>
      <vt:variant>
        <vt:i4>0</vt:i4>
      </vt:variant>
      <vt:variant>
        <vt:i4>5</vt:i4>
      </vt:variant>
      <vt:variant>
        <vt:lpwstr/>
      </vt:variant>
      <vt:variant>
        <vt:lpwstr>_Toc184699349</vt:lpwstr>
      </vt:variant>
      <vt:variant>
        <vt:i4>1310783</vt:i4>
      </vt:variant>
      <vt:variant>
        <vt:i4>62</vt:i4>
      </vt:variant>
      <vt:variant>
        <vt:i4>0</vt:i4>
      </vt:variant>
      <vt:variant>
        <vt:i4>5</vt:i4>
      </vt:variant>
      <vt:variant>
        <vt:lpwstr/>
      </vt:variant>
      <vt:variant>
        <vt:lpwstr>_Toc184699348</vt:lpwstr>
      </vt:variant>
      <vt:variant>
        <vt:i4>1310783</vt:i4>
      </vt:variant>
      <vt:variant>
        <vt:i4>56</vt:i4>
      </vt:variant>
      <vt:variant>
        <vt:i4>0</vt:i4>
      </vt:variant>
      <vt:variant>
        <vt:i4>5</vt:i4>
      </vt:variant>
      <vt:variant>
        <vt:lpwstr/>
      </vt:variant>
      <vt:variant>
        <vt:lpwstr>_Toc184699347</vt:lpwstr>
      </vt:variant>
      <vt:variant>
        <vt:i4>1310783</vt:i4>
      </vt:variant>
      <vt:variant>
        <vt:i4>50</vt:i4>
      </vt:variant>
      <vt:variant>
        <vt:i4>0</vt:i4>
      </vt:variant>
      <vt:variant>
        <vt:i4>5</vt:i4>
      </vt:variant>
      <vt:variant>
        <vt:lpwstr/>
      </vt:variant>
      <vt:variant>
        <vt:lpwstr>_Toc184699346</vt:lpwstr>
      </vt:variant>
      <vt:variant>
        <vt:i4>1310783</vt:i4>
      </vt:variant>
      <vt:variant>
        <vt:i4>44</vt:i4>
      </vt:variant>
      <vt:variant>
        <vt:i4>0</vt:i4>
      </vt:variant>
      <vt:variant>
        <vt:i4>5</vt:i4>
      </vt:variant>
      <vt:variant>
        <vt:lpwstr/>
      </vt:variant>
      <vt:variant>
        <vt:lpwstr>_Toc184699345</vt:lpwstr>
      </vt:variant>
      <vt:variant>
        <vt:i4>1310783</vt:i4>
      </vt:variant>
      <vt:variant>
        <vt:i4>38</vt:i4>
      </vt:variant>
      <vt:variant>
        <vt:i4>0</vt:i4>
      </vt:variant>
      <vt:variant>
        <vt:i4>5</vt:i4>
      </vt:variant>
      <vt:variant>
        <vt:lpwstr/>
      </vt:variant>
      <vt:variant>
        <vt:lpwstr>_Toc184699344</vt:lpwstr>
      </vt:variant>
      <vt:variant>
        <vt:i4>1310783</vt:i4>
      </vt:variant>
      <vt:variant>
        <vt:i4>32</vt:i4>
      </vt:variant>
      <vt:variant>
        <vt:i4>0</vt:i4>
      </vt:variant>
      <vt:variant>
        <vt:i4>5</vt:i4>
      </vt:variant>
      <vt:variant>
        <vt:lpwstr/>
      </vt:variant>
      <vt:variant>
        <vt:lpwstr>_Toc184699343</vt:lpwstr>
      </vt:variant>
      <vt:variant>
        <vt:i4>1310783</vt:i4>
      </vt:variant>
      <vt:variant>
        <vt:i4>26</vt:i4>
      </vt:variant>
      <vt:variant>
        <vt:i4>0</vt:i4>
      </vt:variant>
      <vt:variant>
        <vt:i4>5</vt:i4>
      </vt:variant>
      <vt:variant>
        <vt:lpwstr/>
      </vt:variant>
      <vt:variant>
        <vt:lpwstr>_Toc184699342</vt:lpwstr>
      </vt:variant>
      <vt:variant>
        <vt:i4>1310783</vt:i4>
      </vt:variant>
      <vt:variant>
        <vt:i4>20</vt:i4>
      </vt:variant>
      <vt:variant>
        <vt:i4>0</vt:i4>
      </vt:variant>
      <vt:variant>
        <vt:i4>5</vt:i4>
      </vt:variant>
      <vt:variant>
        <vt:lpwstr/>
      </vt:variant>
      <vt:variant>
        <vt:lpwstr>_Toc184699341</vt:lpwstr>
      </vt:variant>
      <vt:variant>
        <vt:i4>1310783</vt:i4>
      </vt:variant>
      <vt:variant>
        <vt:i4>14</vt:i4>
      </vt:variant>
      <vt:variant>
        <vt:i4>0</vt:i4>
      </vt:variant>
      <vt:variant>
        <vt:i4>5</vt:i4>
      </vt:variant>
      <vt:variant>
        <vt:lpwstr/>
      </vt:variant>
      <vt:variant>
        <vt:lpwstr>_Toc184699340</vt:lpwstr>
      </vt:variant>
      <vt:variant>
        <vt:i4>1245247</vt:i4>
      </vt:variant>
      <vt:variant>
        <vt:i4>8</vt:i4>
      </vt:variant>
      <vt:variant>
        <vt:i4>0</vt:i4>
      </vt:variant>
      <vt:variant>
        <vt:i4>5</vt:i4>
      </vt:variant>
      <vt:variant>
        <vt:lpwstr/>
      </vt:variant>
      <vt:variant>
        <vt:lpwstr>_Toc184699339</vt:lpwstr>
      </vt:variant>
      <vt:variant>
        <vt:i4>1245247</vt:i4>
      </vt:variant>
      <vt:variant>
        <vt:i4>2</vt:i4>
      </vt:variant>
      <vt:variant>
        <vt:i4>0</vt:i4>
      </vt:variant>
      <vt:variant>
        <vt:i4>5</vt:i4>
      </vt:variant>
      <vt:variant>
        <vt:lpwstr/>
      </vt:variant>
      <vt:variant>
        <vt:lpwstr>_Toc184699338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Apply Fallback</dc:title>
  <dc:creator>Fortna Inc</dc:creator>
  <cp:lastModifiedBy>Barry Conklin</cp:lastModifiedBy>
  <cp:revision>2</cp:revision>
  <cp:lastPrinted>2011-03-24T14:38:00Z</cp:lastPrinted>
  <dcterms:created xsi:type="dcterms:W3CDTF">2012-07-03T18:04:00Z</dcterms:created>
  <dcterms:modified xsi:type="dcterms:W3CDTF">2012-07-03T18:04:00Z</dcterms:modified>
</cp:coreProperties>
</file>